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50662615"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3453CE">
              <w:rPr>
                <w:noProof/>
                <w:webHidden/>
              </w:rPr>
              <w:t>4</w:t>
            </w:r>
            <w:r w:rsidR="004C0521">
              <w:rPr>
                <w:noProof/>
                <w:webHidden/>
              </w:rPr>
              <w:fldChar w:fldCharType="end"/>
            </w:r>
          </w:hyperlink>
        </w:p>
        <w:p w14:paraId="0CCF9982" w14:textId="77777777" w:rsidR="004C0521" w:rsidRDefault="001201E2">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1201E2">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1201E2">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1201E2">
          <w:pPr>
            <w:pStyle w:val="TOC2"/>
            <w:rPr>
              <w:noProof/>
              <w:color w:val="auto"/>
              <w:lang w:eastAsia="en-US"/>
            </w:rPr>
          </w:pPr>
          <w:hyperlink w:anchor="_Toc513821591" w:history="1">
            <w:r w:rsidR="004C0521" w:rsidRPr="00AB5386">
              <w:rPr>
                <w:rStyle w:val="Hyperlink"/>
                <w:noProof/>
              </w:rPr>
              <w:t>Keys to Success</w:t>
            </w:r>
          </w:hyperlink>
        </w:p>
        <w:p w14:paraId="1D040678" w14:textId="3B548922" w:rsidR="004C0521" w:rsidRDefault="001201E2">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3453CE">
              <w:rPr>
                <w:noProof/>
                <w:webHidden/>
              </w:rPr>
              <w:t>5</w:t>
            </w:r>
            <w:r w:rsidR="004C0521">
              <w:rPr>
                <w:noProof/>
                <w:webHidden/>
              </w:rPr>
              <w:fldChar w:fldCharType="end"/>
            </w:r>
          </w:hyperlink>
        </w:p>
        <w:p w14:paraId="3E78EB15" w14:textId="77777777" w:rsidR="004C0521" w:rsidRDefault="001201E2">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1201E2">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1201E2">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1201E2">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1201E2">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1201E2">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1201E2">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1201E2">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1201E2">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1201E2">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1201E2">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1201E2">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1201E2">
          <w:pPr>
            <w:pStyle w:val="TOC2"/>
            <w:rPr>
              <w:noProof/>
              <w:color w:val="auto"/>
              <w:lang w:eastAsia="en-US"/>
            </w:rPr>
          </w:pPr>
          <w:hyperlink w:anchor="_Toc513821605" w:history="1">
            <w:r w:rsidR="004C0521" w:rsidRPr="00AB5386">
              <w:rPr>
                <w:rStyle w:val="Hyperlink"/>
                <w:noProof/>
              </w:rPr>
              <w:t>ICO Timeline</w:t>
            </w:r>
          </w:hyperlink>
        </w:p>
        <w:p w14:paraId="1B05CD18" w14:textId="4D5203C5" w:rsidR="004C0521" w:rsidRDefault="001201E2">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3453CE">
              <w:rPr>
                <w:noProof/>
                <w:webHidden/>
              </w:rPr>
              <w:t>11</w:t>
            </w:r>
            <w:r w:rsidR="004C0521">
              <w:rPr>
                <w:noProof/>
                <w:webHidden/>
              </w:rPr>
              <w:fldChar w:fldCharType="end"/>
            </w:r>
          </w:hyperlink>
        </w:p>
        <w:p w14:paraId="4899C45F" w14:textId="77777777" w:rsidR="004C0521" w:rsidRDefault="001201E2">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1201E2">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1201E2">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1201E2">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1201E2">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1201E2">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1201E2">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1201E2">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1201E2">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1201E2">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1201E2">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1201E2">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1201E2">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1201E2">
          <w:pPr>
            <w:pStyle w:val="TOC2"/>
            <w:rPr>
              <w:noProof/>
              <w:color w:val="auto"/>
              <w:lang w:eastAsia="en-US"/>
            </w:rPr>
          </w:pPr>
          <w:hyperlink w:anchor="_Toc513821620" w:history="1">
            <w:r w:rsidR="004C0521" w:rsidRPr="00AB5386">
              <w:rPr>
                <w:rStyle w:val="Hyperlink"/>
                <w:noProof/>
              </w:rPr>
              <w:t>Onasander Timeline</w:t>
            </w:r>
          </w:hyperlink>
        </w:p>
        <w:p w14:paraId="58F00FC2" w14:textId="421F467D" w:rsidR="004C0521" w:rsidRDefault="001201E2">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3453CE">
              <w:rPr>
                <w:noProof/>
                <w:webHidden/>
              </w:rPr>
              <w:t>17</w:t>
            </w:r>
            <w:r w:rsidR="004C0521">
              <w:rPr>
                <w:noProof/>
                <w:webHidden/>
              </w:rPr>
              <w:fldChar w:fldCharType="end"/>
            </w:r>
          </w:hyperlink>
        </w:p>
        <w:p w14:paraId="0C996FA7" w14:textId="77777777" w:rsidR="004C0521" w:rsidRDefault="001201E2">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1201E2">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60094A02" w:rsidR="004C0521" w:rsidRDefault="001201E2">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3453CE">
              <w:rPr>
                <w:noProof/>
                <w:webHidden/>
              </w:rPr>
              <w:t>18</w:t>
            </w:r>
            <w:r w:rsidR="004C0521">
              <w:rPr>
                <w:noProof/>
                <w:webHidden/>
              </w:rPr>
              <w:fldChar w:fldCharType="end"/>
            </w:r>
          </w:hyperlink>
        </w:p>
        <w:p w14:paraId="1262AC77" w14:textId="77777777" w:rsidR="004C0521" w:rsidRDefault="001201E2">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1201E2">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1201E2">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1201E2">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5D96DC08" w:rsidR="004C0521" w:rsidRDefault="001201E2">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3453CE">
              <w:rPr>
                <w:noProof/>
                <w:webHidden/>
              </w:rPr>
              <w:t>20</w:t>
            </w:r>
            <w:r w:rsidR="004C0521">
              <w:rPr>
                <w:noProof/>
                <w:webHidden/>
              </w:rPr>
              <w:fldChar w:fldCharType="end"/>
            </w:r>
          </w:hyperlink>
        </w:p>
        <w:p w14:paraId="2ADD6B17" w14:textId="77777777" w:rsidR="004C0521" w:rsidRDefault="001201E2">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1201E2">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1201E2">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1201E2">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1201E2">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1201E2">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1201E2">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1201E2">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1201E2">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1201E2">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1201E2">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1201E2">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1201E2">
          <w:pPr>
            <w:pStyle w:val="TOC2"/>
            <w:rPr>
              <w:noProof/>
              <w:color w:val="auto"/>
              <w:lang w:eastAsia="en-US"/>
            </w:rPr>
          </w:pPr>
          <w:hyperlink w:anchor="_Toc513821642" w:history="1">
            <w:r w:rsidR="004C0521" w:rsidRPr="00AB5386">
              <w:rPr>
                <w:rStyle w:val="Hyperlink"/>
                <w:noProof/>
              </w:rPr>
              <w:t>Final Token Distribution</w:t>
            </w:r>
          </w:hyperlink>
        </w:p>
        <w:p w14:paraId="595B0C70" w14:textId="0979948E" w:rsidR="004C0521" w:rsidRDefault="001201E2">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3453CE">
              <w:rPr>
                <w:noProof/>
                <w:webHidden/>
              </w:rPr>
              <w:t>25</w:t>
            </w:r>
            <w:r w:rsidR="004C0521">
              <w:rPr>
                <w:noProof/>
                <w:webHidden/>
              </w:rPr>
              <w:fldChar w:fldCharType="end"/>
            </w:r>
          </w:hyperlink>
        </w:p>
        <w:p w14:paraId="14F8FCCE" w14:textId="228A81A8" w:rsidR="004C0521" w:rsidRDefault="001201E2">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3453CE">
              <w:rPr>
                <w:noProof/>
                <w:webHidden/>
              </w:rPr>
              <w:t>26</w:t>
            </w:r>
            <w:r w:rsidR="004C0521">
              <w:rPr>
                <w:noProof/>
                <w:webHidden/>
              </w:rPr>
              <w:fldChar w:fldCharType="end"/>
            </w:r>
          </w:hyperlink>
        </w:p>
        <w:p w14:paraId="2F0735B1" w14:textId="38359DD8" w:rsidR="004C0521" w:rsidRDefault="001201E2">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3453CE">
              <w:rPr>
                <w:noProof/>
                <w:webHidden/>
              </w:rPr>
              <w:t>28</w:t>
            </w:r>
            <w:r w:rsidR="004C0521">
              <w:rPr>
                <w:noProof/>
                <w:webHidden/>
              </w:rPr>
              <w:fldChar w:fldCharType="end"/>
            </w:r>
          </w:hyperlink>
        </w:p>
        <w:p w14:paraId="42A38C63" w14:textId="77777777" w:rsidR="004C0521" w:rsidRDefault="001201E2">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1201E2">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1201E2">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AE2C4DB" w:rsidR="004C0521" w:rsidRDefault="001201E2">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3453CE">
              <w:rPr>
                <w:noProof/>
                <w:webHidden/>
              </w:rPr>
              <w:t>31</w:t>
            </w:r>
            <w:r w:rsidR="004C0521">
              <w:rPr>
                <w:noProof/>
                <w:webHidden/>
              </w:rPr>
              <w:fldChar w:fldCharType="end"/>
            </w:r>
          </w:hyperlink>
        </w:p>
        <w:p w14:paraId="48374FE0" w14:textId="77777777" w:rsidR="004C0521" w:rsidRDefault="001201E2">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1201E2">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1201E2">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72513AB1" w:rsidR="004C0521" w:rsidRDefault="001201E2">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3453CE">
              <w:rPr>
                <w:noProof/>
                <w:webHidden/>
              </w:rPr>
              <w:t>34</w:t>
            </w:r>
            <w:r w:rsidR="004C0521">
              <w:rPr>
                <w:noProof/>
                <w:webHidden/>
              </w:rPr>
              <w:fldChar w:fldCharType="end"/>
            </w:r>
          </w:hyperlink>
        </w:p>
        <w:p w14:paraId="6BE8D610" w14:textId="77777777" w:rsidR="004C0521" w:rsidRDefault="001201E2">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1201E2">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1201E2">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1201E2">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0C5265E2" w:rsidR="008871A8" w:rsidRPr="00535AB6" w:rsidRDefault="00535AB6" w:rsidP="00535AB6">
          <w:r w:rsidRPr="00535AB6">
            <w:t>This is</w:t>
          </w:r>
          <w:r>
            <w:t xml:space="preserve"> </w:t>
          </w:r>
          <w:r w:rsidR="00E43C3A">
            <w:t>our</w:t>
          </w:r>
          <w:bookmarkStart w:id="1" w:name="_GoBack"/>
          <w:bookmarkEnd w:id="1"/>
          <w:r>
            <w:t xml:space="preserve">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2" w:name="_Toc513821588"/>
      <w:r>
        <w:t>Highlights</w:t>
      </w:r>
      <w:bookmarkEnd w:id="2"/>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3"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3"/>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4" w:name="_Toc513821590"/>
      <w:r>
        <w:t>Mission Statement</w:t>
      </w:r>
      <w:bookmarkEnd w:id="4"/>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5" w:name="_Toc513821591"/>
      <w:r>
        <w:t>Keys to Success</w:t>
      </w:r>
      <w:bookmarkEnd w:id="5"/>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6" w:name="_Toc513821592"/>
      <w:r>
        <w:lastRenderedPageBreak/>
        <w:t>The ICO</w:t>
      </w:r>
      <w:bookmarkEnd w:id="6"/>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7" w:name="_Toc513821593"/>
      <w:r>
        <w:t xml:space="preserve">The </w:t>
      </w:r>
      <w:r w:rsidR="00834D38">
        <w:t>Whitepaper</w:t>
      </w:r>
      <w:bookmarkEnd w:id="7"/>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8" w:name="_Toc513821594"/>
      <w:r>
        <w:t>Why Should You Even Read This?</w:t>
      </w:r>
      <w:bookmarkEnd w:id="8"/>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9" w:name="_Toc513821595"/>
      <w:r>
        <w:t>What is ICO</w:t>
      </w:r>
      <w:r w:rsidR="0094061D">
        <w:t>?</w:t>
      </w:r>
      <w:bookmarkEnd w:id="9"/>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10" w:name="_Toc513821596"/>
      <w:r>
        <w:t>What is Onasander ICO</w:t>
      </w:r>
      <w:r w:rsidR="0094061D">
        <w:t>?</w:t>
      </w:r>
      <w:bookmarkEnd w:id="10"/>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1" w:name="_Toc513821597"/>
      <w:r w:rsidRPr="00BC62B9">
        <w:t xml:space="preserve">Why Are We Doing </w:t>
      </w:r>
      <w:r w:rsidR="007643AD">
        <w:t xml:space="preserve">It </w:t>
      </w:r>
      <w:r w:rsidRPr="00BC62B9">
        <w:t>Now</w:t>
      </w:r>
      <w:r w:rsidR="0094061D">
        <w:t>?</w:t>
      </w:r>
      <w:bookmarkEnd w:id="11"/>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2" w:name="_Toc513821598"/>
      <w:r w:rsidRPr="00BC62B9">
        <w:t>How Much Can Onasander ICO Make Me</w:t>
      </w:r>
      <w:r w:rsidR="0094061D">
        <w:t>?</w:t>
      </w:r>
      <w:bookmarkEnd w:id="12"/>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3" w:name="_Toc513821599"/>
      <w:r w:rsidRPr="00E94793">
        <w:t>Where Will ICO Money Be Invested</w:t>
      </w:r>
      <w:r w:rsidR="0094061D">
        <w:t>?</w:t>
      </w:r>
      <w:bookmarkEnd w:id="13"/>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4" w:name="_Toc513821600"/>
      <w:r w:rsidRPr="00F46BB5">
        <w:lastRenderedPageBreak/>
        <w:t>How Will ICO Reserves Be Stored</w:t>
      </w:r>
      <w:r w:rsidR="0094061D">
        <w:t>?</w:t>
      </w:r>
      <w:bookmarkEnd w:id="14"/>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5" w:name="_Toc513821601"/>
      <w:r>
        <w:t>ICO In United States of America</w:t>
      </w:r>
      <w:bookmarkEnd w:id="15"/>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6" w:name="_Toc513821602"/>
      <w:r>
        <w:t>ICO Outcome</w:t>
      </w:r>
      <w:bookmarkEnd w:id="16"/>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7" w:name="_Toc513821603"/>
      <w:r>
        <w:t>ICO Address</w:t>
      </w:r>
      <w:bookmarkEnd w:id="17"/>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8" w:name="_Toc513821604"/>
      <w:r>
        <w:lastRenderedPageBreak/>
        <w:t xml:space="preserve">ICO </w:t>
      </w:r>
      <w:r w:rsidR="00CA2065">
        <w:t xml:space="preserve">Pricing and </w:t>
      </w:r>
      <w:r>
        <w:t>Schedule</w:t>
      </w:r>
      <w:bookmarkEnd w:id="18"/>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9" w:name="_Toc513821605"/>
      <w:r>
        <w:t>ICO Timeline</w:t>
      </w:r>
      <w:bookmarkEnd w:id="19"/>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20" w:name="_Toc513821606"/>
      <w:r>
        <w:lastRenderedPageBreak/>
        <w:t xml:space="preserve">The Investment </w:t>
      </w:r>
      <w:r w:rsidR="00F7578E">
        <w:t>Bank</w:t>
      </w:r>
      <w:bookmarkEnd w:id="20"/>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1" w:name="_Toc513821607"/>
      <w:r>
        <w:t>Investment Fund</w:t>
      </w:r>
      <w:bookmarkEnd w:id="21"/>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2" w:name="_Toc513821608"/>
      <w:r>
        <w:t xml:space="preserve">Asset Price Analysis Software – </w:t>
      </w:r>
      <w:r w:rsidR="001266C7">
        <w:t xml:space="preserve">the </w:t>
      </w:r>
      <w:r>
        <w:t xml:space="preserve">Brain of </w:t>
      </w:r>
      <w:r w:rsidR="008364C0">
        <w:t>Our</w:t>
      </w:r>
      <w:r>
        <w:t xml:space="preserve"> Investment Fund</w:t>
      </w:r>
      <w:bookmarkEnd w:id="22"/>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3" w:name="_Toc513821609"/>
      <w:r>
        <w:t>How Come Others Fail at Trading</w:t>
      </w:r>
      <w:r w:rsidR="00DF691B">
        <w:t>?</w:t>
      </w:r>
      <w:bookmarkEnd w:id="23"/>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4" w:name="_Toc513821610"/>
      <w:r>
        <w:t>How Come We Will Succeed</w:t>
      </w:r>
      <w:r w:rsidR="00DF691B">
        <w:t>?</w:t>
      </w:r>
      <w:bookmarkEnd w:id="24"/>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5" w:name="_Toc513821611"/>
      <w:r>
        <w:t>How to Convince You?</w:t>
      </w:r>
      <w:bookmarkEnd w:id="25"/>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6" w:name="_Toc513821612"/>
      <w:r w:rsidRPr="000173C9">
        <w:t>What Type of Trading Will Onasander Perform</w:t>
      </w:r>
      <w:r w:rsidR="00DF691B">
        <w:t>?</w:t>
      </w:r>
      <w:bookmarkEnd w:id="26"/>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7"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7"/>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8" w:name="_Toc513821614"/>
      <w:r>
        <w:t xml:space="preserve">Will </w:t>
      </w:r>
      <w:r w:rsidR="00CB27F8">
        <w:t>Onasander</w:t>
      </w:r>
      <w:r>
        <w:t xml:space="preserve"> Have Clients</w:t>
      </w:r>
      <w:r w:rsidR="00DF691B">
        <w:t>?</w:t>
      </w:r>
      <w:bookmarkEnd w:id="28"/>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9" w:name="_Toc513821615"/>
      <w:r w:rsidRPr="00CB27F8">
        <w:t xml:space="preserve">Will </w:t>
      </w:r>
      <w:r w:rsidR="00525F31">
        <w:t>the Fund be Only</w:t>
      </w:r>
      <w:r w:rsidR="003C2892">
        <w:t xml:space="preserve"> Online</w:t>
      </w:r>
      <w:r w:rsidR="00DF691B">
        <w:t>?</w:t>
      </w:r>
      <w:bookmarkEnd w:id="29"/>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30" w:name="_Toc513821616"/>
      <w:r w:rsidRPr="00A718A5">
        <w:t>What Financial Products Will Be Offered</w:t>
      </w:r>
      <w:r w:rsidR="00DF691B">
        <w:t>?</w:t>
      </w:r>
      <w:bookmarkEnd w:id="30"/>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1" w:name="_Toc513821617"/>
      <w:r w:rsidRPr="004D56DF">
        <w:t>What Financial Products Will Be Offered in The Future</w:t>
      </w:r>
      <w:r w:rsidR="00DF691B">
        <w:t>?</w:t>
      </w:r>
      <w:bookmarkEnd w:id="31"/>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2" w:name="_Toc513821618"/>
      <w:r>
        <w:t>What Markets Will Onasander Trade On</w:t>
      </w:r>
      <w:r w:rsidR="00DF691B">
        <w:t>?</w:t>
      </w:r>
      <w:bookmarkEnd w:id="32"/>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3" w:name="_Toc513821619"/>
      <w:r>
        <w:t>What Will Be Decentralized About This Investment Bank?</w:t>
      </w:r>
      <w:bookmarkEnd w:id="33"/>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4" w:name="_Toc513821620"/>
      <w:r>
        <w:lastRenderedPageBreak/>
        <w:t>Onasander Timeline</w:t>
      </w:r>
      <w:bookmarkEnd w:id="34"/>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5" w:name="_Hlk513663648"/>
      <w:r w:rsidR="006A3D40">
        <w:rPr>
          <w:noProof/>
          <w:sz w:val="24"/>
          <w:szCs w:val="24"/>
        </w:rPr>
        <w:t>February 2019</w:t>
      </w:r>
      <w:bookmarkEnd w:id="35"/>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6" w:name="_Hlk513663696"/>
      <w:r w:rsidR="005434C5">
        <w:rPr>
          <w:sz w:val="24"/>
          <w:szCs w:val="24"/>
        </w:rPr>
        <w:t>April 2019</w:t>
      </w:r>
      <w:bookmarkEnd w:id="36"/>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7" w:name="_Toc513821621"/>
      <w:r>
        <w:lastRenderedPageBreak/>
        <w:t>The Offer</w:t>
      </w:r>
      <w:bookmarkEnd w:id="37"/>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8" w:name="_Toc513821622"/>
      <w:r>
        <w:t>10% Dividend</w:t>
      </w:r>
      <w:bookmarkEnd w:id="38"/>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9"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9"/>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40" w:name="_Toc513821624"/>
      <w:r>
        <w:lastRenderedPageBreak/>
        <w:t>The Business</w:t>
      </w:r>
      <w:bookmarkEnd w:id="40"/>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1"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1"/>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2" w:name="_Toc513821626"/>
      <w:r>
        <w:t>Office Locations</w:t>
      </w:r>
      <w:bookmarkEnd w:id="42"/>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3" w:name="_Toc513821627"/>
      <w:r>
        <w:lastRenderedPageBreak/>
        <w:t>Management</w:t>
      </w:r>
      <w:r w:rsidR="00FC695B">
        <w:t xml:space="preserve"> Team</w:t>
      </w:r>
      <w:bookmarkEnd w:id="43"/>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0EE55044" w14:textId="76935D95" w:rsidR="00363D95" w:rsidRDefault="00363D95" w:rsidP="00363D95">
      <w:pPr>
        <w:pStyle w:val="Heading4"/>
      </w:pPr>
      <w:r>
        <w:t>Anna Kr</w:t>
      </w:r>
      <w:r w:rsidR="00AF4CA1">
        <w:t>avitz</w:t>
      </w:r>
      <w:r>
        <w:t xml:space="preserve"> – Finance and Accounting</w:t>
      </w:r>
    </w:p>
    <w:p w14:paraId="0E44FAED" w14:textId="43CF26D6" w:rsidR="00363D95" w:rsidRDefault="00AF4CA1" w:rsidP="00363D95">
      <w:r>
        <w:t xml:space="preserve">Anna comes from a corporate background. She ran companies in New York City and was a Chief Financial Officer at Robert Grant Group (US Grant).  </w:t>
      </w:r>
      <w:r w:rsidR="00363D95">
        <w:t>She holds a CPA license and will be our go to person when it comes to running our accounting</w:t>
      </w:r>
      <w:r w:rsidR="00981DC6">
        <w:t>, taxation,</w:t>
      </w:r>
      <w:r w:rsidR="00363D95">
        <w:t xml:space="preserve"> and internal finance.</w:t>
      </w:r>
    </w:p>
    <w:p w14:paraId="075B0EBF" w14:textId="77777777" w:rsidR="00363D95" w:rsidRDefault="00363D95" w:rsidP="00363D95">
      <w:pPr>
        <w:pStyle w:val="Heading4"/>
      </w:pPr>
      <w:r>
        <w:t>Robert Muer – IT Security and Development</w:t>
      </w:r>
    </w:p>
    <w:p w14:paraId="4B517526" w14:textId="77777777"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14:paraId="0F0822C0" w14:textId="77777777" w:rsidR="00363D95" w:rsidRDefault="00363D95" w:rsidP="00363D95">
      <w:pPr>
        <w:pStyle w:val="Heading4"/>
      </w:pPr>
      <w:r>
        <w:t>Adam Wagner – Developer &amp; IT Lead</w:t>
      </w:r>
    </w:p>
    <w:p w14:paraId="4629E176" w14:textId="78BCBEF8"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14:paraId="7BF71EFC" w14:textId="2C5FD163" w:rsidR="000B6F6E" w:rsidRDefault="000B6F6E" w:rsidP="000B6F6E">
      <w:pPr>
        <w:pStyle w:val="Heading4"/>
      </w:pPr>
      <w:r w:rsidRPr="000B6F6E">
        <w:t>MinBo Min - Entrepreneur/ICO Advisor</w:t>
      </w:r>
    </w:p>
    <w:p w14:paraId="0C356467" w14:textId="4C49E3D0" w:rsidR="000B6F6E" w:rsidRDefault="000B6F6E" w:rsidP="00363D95">
      <w:r>
        <w:t>Advising on blockchain and crypto projects is not just about getting the funds in through an ICO (though too many focuses solely on this element.) Really valuable projects have a big challenge ahead, and the ICO is just a step on the plan. This is where MinBo Min comes in and broadens are Blockchain and ICO view so that we can take a full advantage of our talents.</w:t>
      </w:r>
    </w:p>
    <w:p w14:paraId="49B58A57" w14:textId="0BC8CA6D" w:rsidR="00965533" w:rsidRDefault="00965533" w:rsidP="00965533">
      <w:pPr>
        <w:pStyle w:val="Heading4"/>
      </w:pPr>
      <w:r w:rsidRPr="00965533">
        <w:t>Raj Singh - Social Media Manager</w:t>
      </w:r>
    </w:p>
    <w:p w14:paraId="6303753D" w14:textId="201342D4" w:rsidR="000B6F6E" w:rsidRDefault="00965533" w:rsidP="00363D95">
      <w:r>
        <w:t xml:space="preserve">Raj lives, eats, and breathes social media. He is our person to go when to comes to Social Media Advertising, Social Media Advise, Bounty Program Managements, Marketing Strategy and Coordination. He is the person </w:t>
      </w:r>
      <w:r w:rsidR="00FF1F53">
        <w:t>responsible</w:t>
      </w:r>
      <w:r>
        <w:t xml:space="preserve"> for running Onasander Bounty Program.</w:t>
      </w:r>
    </w:p>
    <w:p w14:paraId="1E3015B2" w14:textId="4BB30474" w:rsidR="00965533" w:rsidRDefault="00DD4569" w:rsidP="00DD4569">
      <w:pPr>
        <w:pStyle w:val="Heading4"/>
      </w:pPr>
      <w:r w:rsidRPr="00DD4569">
        <w:t>Mike Brown - Blockchain Enthusiast/ICO Advisor</w:t>
      </w:r>
    </w:p>
    <w:p w14:paraId="721ED30E" w14:textId="795AFFEE" w:rsidR="00DD4569" w:rsidRDefault="00DD4569" w:rsidP="00363D95">
      <w:r>
        <w:t xml:space="preserve">Mike is a Blockchain Enthusiast and ICO Advisor. He is a specialist in ICO analysis, project management, and all key aspects of the ICO process. He helps Onasander </w:t>
      </w:r>
      <w:r w:rsidR="007F0135">
        <w:t>strategize</w:t>
      </w:r>
      <w:r>
        <w:t>, structure, package and manage their blockchain related projects and ICO.</w:t>
      </w:r>
    </w:p>
    <w:p w14:paraId="33194772" w14:textId="2B4410EF" w:rsidR="00D70D07" w:rsidRDefault="00D70D07" w:rsidP="00D70D07">
      <w:pPr>
        <w:pStyle w:val="Heading4"/>
      </w:pPr>
      <w:r w:rsidRPr="00D70D07">
        <w:t xml:space="preserve">Jessie Derecho </w:t>
      </w:r>
      <w:r>
        <w:t>–</w:t>
      </w:r>
      <w:r w:rsidRPr="00D70D07">
        <w:t xml:space="preserve"> Administrator</w:t>
      </w:r>
    </w:p>
    <w:p w14:paraId="17C2D5F0" w14:textId="1CD6BEF6" w:rsidR="00D70D07" w:rsidRDefault="00D70D07" w:rsidP="00363D95">
      <w:r>
        <w:t>Jessie became our Media Administrator and Moderator. His role is to oversee all our Social Media communications. All of Onasander communications channels are managed by him.</w:t>
      </w:r>
    </w:p>
    <w:p w14:paraId="290C2D48" w14:textId="77777777" w:rsidR="00DD4569" w:rsidRDefault="00DD4569" w:rsidP="00363D95"/>
    <w:p w14:paraId="4FBB512B" w14:textId="77777777" w:rsidR="00363D95" w:rsidRDefault="00363D95" w:rsidP="00363D95">
      <w:pPr>
        <w:pStyle w:val="Heading2"/>
      </w:pPr>
      <w:bookmarkStart w:id="44" w:name="_Toc513821628"/>
      <w:r>
        <w:t>Positions Available After ICO</w:t>
      </w:r>
      <w:bookmarkEnd w:id="44"/>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77777777" w:rsidR="00CA0E51" w:rsidRDefault="00AF3641" w:rsidP="005E0968">
      <w:pPr>
        <w:pStyle w:val="ListParagraph"/>
        <w:numPr>
          <w:ilvl w:val="0"/>
          <w:numId w:val="9"/>
        </w:numPr>
      </w:pPr>
      <w:r>
        <w:t>Jr. Financial Planner</w:t>
      </w:r>
      <w:r w:rsidR="009E5144">
        <w:t xml:space="preserve"> </w:t>
      </w:r>
      <w:r w:rsidR="00CA0E51">
        <w:br/>
      </w:r>
    </w:p>
    <w:p w14:paraId="20798B9F" w14:textId="02E896DC" w:rsidR="000B1B71" w:rsidRDefault="000B1B71" w:rsidP="000B1B71">
      <w:bookmarkStart w:id="45" w:name="_Toc513821629"/>
    </w:p>
    <w:p w14:paraId="2FF018EA" w14:textId="28F89C2F" w:rsidR="000B1B71" w:rsidRDefault="000B1B71" w:rsidP="000B1B71"/>
    <w:p w14:paraId="648C7304" w14:textId="630FDF6A" w:rsidR="000B1B71" w:rsidRDefault="000B1B71" w:rsidP="000B1B71"/>
    <w:p w14:paraId="72FAD73F" w14:textId="1C2081C0" w:rsidR="000B1B71" w:rsidRDefault="000B1B71" w:rsidP="000B1B71"/>
    <w:p w14:paraId="261E71F3" w14:textId="790650E3" w:rsidR="000B1B71" w:rsidRDefault="000B1B71" w:rsidP="000B1B71"/>
    <w:p w14:paraId="025A1DF6" w14:textId="77777777" w:rsidR="000B1B71" w:rsidRDefault="000B1B71" w:rsidP="000B1B71"/>
    <w:p w14:paraId="5540EF02" w14:textId="371E143E" w:rsidR="000B1B71" w:rsidRDefault="000B1B71" w:rsidP="000B1B71"/>
    <w:p w14:paraId="17FB534F" w14:textId="1FB7CDCD" w:rsidR="000B1B71" w:rsidRDefault="000B1B71" w:rsidP="000B1B71"/>
    <w:p w14:paraId="695EEB9D" w14:textId="7981E470" w:rsidR="000B1B71" w:rsidRDefault="000B1B71" w:rsidP="000B1B71"/>
    <w:p w14:paraId="072586F1" w14:textId="77777777" w:rsidR="000B1B71" w:rsidRPr="000B1B71" w:rsidRDefault="000B1B71" w:rsidP="000B1B71"/>
    <w:p w14:paraId="396AD529" w14:textId="36E3309E" w:rsidR="00E72FBC" w:rsidRDefault="00E72FBC" w:rsidP="00E72FBC">
      <w:pPr>
        <w:pStyle w:val="Heading1"/>
      </w:pPr>
      <w:r>
        <w:lastRenderedPageBreak/>
        <w:t>Technical Details</w:t>
      </w:r>
      <w:bookmarkEnd w:id="45"/>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6" w:name="_Toc513821630"/>
      <w:r>
        <w:t>Cryptocurrencies</w:t>
      </w:r>
      <w:bookmarkEnd w:id="46"/>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7" w:name="_Toc513821631"/>
      <w:r>
        <w:t>Ethereum Coin - ETH</w:t>
      </w:r>
      <w:bookmarkEnd w:id="47"/>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8" w:name="_Toc513821632"/>
      <w:r>
        <w:t>Blockchain</w:t>
      </w:r>
      <w:bookmarkEnd w:id="48"/>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9" w:name="_Toc513821633"/>
      <w:r>
        <w:t>Smart Contracts</w:t>
      </w:r>
      <w:bookmarkEnd w:id="49"/>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50" w:name="_Toc513821634"/>
      <w:r>
        <w:t>Wallets</w:t>
      </w:r>
      <w:bookmarkEnd w:id="50"/>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1" w:name="_Toc513821635"/>
      <w:r>
        <w:t>Exchange</w:t>
      </w:r>
      <w:bookmarkEnd w:id="51"/>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2" w:name="_Toc513821636"/>
      <w:r>
        <w:t xml:space="preserve">How Will </w:t>
      </w:r>
      <w:r w:rsidR="00C92591">
        <w:t xml:space="preserve">the </w:t>
      </w:r>
      <w:r w:rsidR="007E124F">
        <w:t>Onasander</w:t>
      </w:r>
      <w:r>
        <w:t xml:space="preserve"> Token Work</w:t>
      </w:r>
      <w:r w:rsidR="00C4001D">
        <w:t>?</w:t>
      </w:r>
      <w:bookmarkEnd w:id="52"/>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3"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3"/>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4" w:name="_Toc513821638"/>
      <w:r w:rsidR="00922B81">
        <w:t>Steps Required to Purchase Our Tokens</w:t>
      </w:r>
      <w:bookmarkEnd w:id="54"/>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5" w:name="_Toc513821639"/>
      <w:r>
        <w:t>Purchase Tokens with Wire Transfer</w:t>
      </w:r>
      <w:bookmarkEnd w:id="55"/>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6" w:name="_Toc513821640"/>
      <w:r>
        <w:t>Token Price</w:t>
      </w:r>
      <w:r w:rsidR="00BE0040">
        <w:t xml:space="preserve"> Example</w:t>
      </w:r>
      <w:bookmarkEnd w:id="56"/>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7" w:name="_Toc513821641"/>
      <w:r>
        <w:lastRenderedPageBreak/>
        <w:t>Onasander Smart Contract Specification</w:t>
      </w:r>
      <w:bookmarkEnd w:id="57"/>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8" w:name="_Toc513821642"/>
      <w:r>
        <w:t>Final Token Distribution</w:t>
      </w:r>
      <w:bookmarkEnd w:id="58"/>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9" w:name="_Toc513821643"/>
      <w:r>
        <w:lastRenderedPageBreak/>
        <w:t>Summary</w:t>
      </w:r>
      <w:bookmarkEnd w:id="59"/>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60" w:name="_Toc513821644"/>
      <w:r w:rsidRPr="002D65F1">
        <w:lastRenderedPageBreak/>
        <w:t>Disclaimer and Terms of Use</w:t>
      </w:r>
      <w:bookmarkEnd w:id="60"/>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1" w:name="_Toc513821645"/>
      <w:r w:rsidRPr="00894DA3">
        <w:lastRenderedPageBreak/>
        <w:t>Appendix 1 – Bearish Onasander Market Calls</w:t>
      </w:r>
      <w:bookmarkEnd w:id="61"/>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2" w:name="_Toc513821646"/>
      <w:r w:rsidRPr="004C50C2">
        <w:t>Onasander Market Analysis 20</w:t>
      </w:r>
      <w:r>
        <w:t>1</w:t>
      </w:r>
      <w:r w:rsidRPr="004C50C2">
        <w:t xml:space="preserve">8 – </w:t>
      </w:r>
      <w:r w:rsidR="0000291F">
        <w:t xml:space="preserve">Current </w:t>
      </w:r>
      <w:r w:rsidRPr="004C50C2">
        <w:t xml:space="preserve">Chart and </w:t>
      </w:r>
      <w:r>
        <w:t>Analysis</w:t>
      </w:r>
      <w:bookmarkEnd w:id="62"/>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3" w:name="_Toc513821647"/>
      <w:r>
        <w:lastRenderedPageBreak/>
        <w:t xml:space="preserve">Onasander Market Analysis 2008 – Chart and </w:t>
      </w:r>
      <w:r w:rsidR="00C4001D">
        <w:t>Past</w:t>
      </w:r>
      <w:r>
        <w:t xml:space="preserve"> Trades</w:t>
      </w:r>
      <w:bookmarkEnd w:id="63"/>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4" w:name="_Toc513821648"/>
      <w:r>
        <w:lastRenderedPageBreak/>
        <w:t xml:space="preserve">Onasander Market Analysis 2000 – Chart and </w:t>
      </w:r>
      <w:r w:rsidR="00531FA7">
        <w:t>Past</w:t>
      </w:r>
      <w:r>
        <w:t xml:space="preserve"> Trades</w:t>
      </w:r>
      <w:bookmarkEnd w:id="64"/>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5" w:name="_Toc513821649"/>
      <w:r w:rsidRPr="00D31862">
        <w:lastRenderedPageBreak/>
        <w:t>Appendix 2 – Bullish Onasander Market Calls</w:t>
      </w:r>
      <w:bookmarkEnd w:id="65"/>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6" w:name="_Toc513821650"/>
      <w:r w:rsidRPr="009E4C1D">
        <w:t xml:space="preserve">Onasander Market Analysis 2018 – </w:t>
      </w:r>
      <w:r w:rsidR="00296712">
        <w:t xml:space="preserve">Current </w:t>
      </w:r>
      <w:r w:rsidRPr="009E4C1D">
        <w:t>Chart and Analysis</w:t>
      </w:r>
      <w:bookmarkEnd w:id="66"/>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7" w:name="_Toc513821651"/>
      <w:r>
        <w:lastRenderedPageBreak/>
        <w:t xml:space="preserve">Onasander Market Analysis 2009 – Chart and </w:t>
      </w:r>
      <w:r w:rsidR="0057359A">
        <w:t>Past</w:t>
      </w:r>
      <w:r>
        <w:t xml:space="preserve"> Trades</w:t>
      </w:r>
      <w:bookmarkEnd w:id="67"/>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8" w:name="_Toc513821652"/>
      <w:r>
        <w:lastRenderedPageBreak/>
        <w:t xml:space="preserve">Onasander Market Analysis 2003 – Chart and </w:t>
      </w:r>
      <w:r w:rsidR="0057359A">
        <w:t>Past</w:t>
      </w:r>
      <w:r>
        <w:t xml:space="preserve"> Trades</w:t>
      </w:r>
      <w:bookmarkEnd w:id="68"/>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9" w:name="_Toc513821653"/>
      <w:r>
        <w:lastRenderedPageBreak/>
        <w:t xml:space="preserve">Appendix </w:t>
      </w:r>
      <w:r w:rsidR="000D4ED6">
        <w:t>3</w:t>
      </w:r>
      <w:r>
        <w:t xml:space="preserve"> - Miscellaneous Documents</w:t>
      </w:r>
      <w:bookmarkEnd w:id="69"/>
    </w:p>
    <w:p w14:paraId="0EB39831" w14:textId="77777777" w:rsidR="003F7F36" w:rsidRDefault="003F7F36" w:rsidP="003F7F36">
      <w:pPr>
        <w:pStyle w:val="Heading2"/>
      </w:pPr>
      <w:bookmarkStart w:id="70" w:name="_Toc513821654"/>
      <w:r>
        <w:t>Start Up Summary</w:t>
      </w:r>
      <w:bookmarkEnd w:id="70"/>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1" w:name="_Toc513821655"/>
      <w:r>
        <w:lastRenderedPageBreak/>
        <w:t>Start Up Expenses</w:t>
      </w:r>
      <w:bookmarkEnd w:id="71"/>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4"/>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5"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6"/>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4A2F2D6C" w:rsidR="00924766" w:rsidRDefault="002E72E8" w:rsidP="003F7F36">
      <w:r>
        <w:rPr>
          <w:noProof/>
        </w:rPr>
        <w:lastRenderedPageBreak/>
        <w:drawing>
          <wp:anchor distT="0" distB="0" distL="114300" distR="114300" simplePos="0" relativeHeight="251695104" behindDoc="0" locked="0" layoutInCell="1" allowOverlap="1" wp14:anchorId="0EEE7196" wp14:editId="2E078D49">
            <wp:simplePos x="0" y="0"/>
            <wp:positionH relativeFrom="page">
              <wp:align>left</wp:align>
            </wp:positionH>
            <wp:positionV relativeFrom="page">
              <wp:align>top</wp:align>
            </wp:positionV>
            <wp:extent cx="7781544" cy="10405872"/>
            <wp:effectExtent l="0" t="0" r="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Resume.png"/>
                    <pic:cNvPicPr/>
                  </pic:nvPicPr>
                  <pic:blipFill>
                    <a:blip r:embed="rId37"/>
                    <a:stretch>
                      <a:fillRect/>
                    </a:stretch>
                  </pic:blipFill>
                  <pic:spPr>
                    <a:xfrm>
                      <a:off x="0" y="0"/>
                      <a:ext cx="7781544" cy="10405872"/>
                    </a:xfrm>
                    <a:prstGeom prst="rect">
                      <a:avLst/>
                    </a:prstGeom>
                  </pic:spPr>
                </pic:pic>
              </a:graphicData>
            </a:graphic>
            <wp14:sizeRelH relativeFrom="page">
              <wp14:pctWidth>0</wp14:pctWidth>
            </wp14:sizeRelH>
            <wp14:sizeRelV relativeFrom="page">
              <wp14:pctHeight>0</wp14:pctHeight>
            </wp14:sizeRelV>
          </wp:anchor>
        </w:drawing>
      </w:r>
    </w:p>
    <w:p w14:paraId="47D20BD6" w14:textId="77777777" w:rsidR="005C36A0" w:rsidRDefault="00B91E45" w:rsidP="002341C8">
      <w:pPr>
        <w:pStyle w:val="Heading2"/>
      </w:pPr>
      <w:bookmarkStart w:id="72" w:name="_Toc513821657"/>
      <w:r>
        <w:lastRenderedPageBreak/>
        <w:t>Contact Information</w:t>
      </w:r>
      <w:bookmarkEnd w:id="72"/>
      <w:r w:rsidR="00FC3C1D">
        <w:br/>
      </w:r>
    </w:p>
    <w:p w14:paraId="601CE928" w14:textId="4D71E8E5" w:rsidR="00E27867" w:rsidRDefault="00FF0356" w:rsidP="00617FAA">
      <w:pPr>
        <w:rPr>
          <w:noProof/>
        </w:rPr>
      </w:pPr>
      <w:r>
        <w:rPr>
          <w:noProof/>
        </w:rPr>
        <w:drawing>
          <wp:anchor distT="0" distB="0" distL="114300" distR="114300" simplePos="0" relativeHeight="251694080" behindDoc="0" locked="0" layoutInCell="1" allowOverlap="1" wp14:anchorId="65C13B7A" wp14:editId="3243734D">
            <wp:simplePos x="0" y="0"/>
            <wp:positionH relativeFrom="margin">
              <wp:align>left</wp:align>
            </wp:positionH>
            <wp:positionV relativeFrom="paragraph">
              <wp:posOffset>1326128</wp:posOffset>
            </wp:positionV>
            <wp:extent cx="265505" cy="25444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cointalk.png"/>
                    <pic:cNvPicPr/>
                  </pic:nvPicPr>
                  <pic:blipFill>
                    <a:blip r:embed="rId38"/>
                    <a:stretch>
                      <a:fillRect/>
                    </a:stretch>
                  </pic:blipFill>
                  <pic:spPr>
                    <a:xfrm>
                      <a:off x="0" y="0"/>
                      <a:ext cx="265505" cy="254442"/>
                    </a:xfrm>
                    <a:prstGeom prst="rect">
                      <a:avLst/>
                    </a:prstGeom>
                  </pic:spPr>
                </pic:pic>
              </a:graphicData>
            </a:graphic>
            <wp14:sizeRelH relativeFrom="margin">
              <wp14:pctWidth>0</wp14:pctWidth>
            </wp14:sizeRelH>
            <wp14:sizeRelV relativeFrom="margin">
              <wp14:pctHeight>0</wp14:pctHeight>
            </wp14:sizeRelV>
          </wp:anchor>
        </w:drawing>
      </w:r>
      <w:r w:rsidR="00F71EFA">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9"/>
                    </pic:cNvPr>
                    <pic:cNvPicPr/>
                  </pic:nvPicPr>
                  <pic:blipFill>
                    <a:blip r:embed="rId40"/>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1"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r>
        <w:rPr>
          <w:noProof/>
        </w:rPr>
        <w:t xml:space="preserve">          ANN Thread: </w:t>
      </w:r>
      <w:hyperlink r:id="rId42" w:history="1">
        <w:r w:rsidRPr="00FF0356">
          <w:rPr>
            <w:rStyle w:val="Hyperlink"/>
            <w:noProof/>
          </w:rPr>
          <w:t>https://bitcointalk.org/index.php?topic=3948353.0</w:t>
        </w:r>
      </w:hyperlink>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3"/>
                    </pic:cNvPr>
                    <pic:cNvPicPr/>
                  </pic:nvPicPr>
                  <pic:blipFill>
                    <a:blip r:embed="rId44"/>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5" w:history="1">
        <w:r w:rsidR="00617FAA" w:rsidRPr="00F71D7B">
          <w:rPr>
            <w:rStyle w:val="Hyperlink"/>
          </w:rPr>
          <w:t>https://twitter.com/OnasanderICO</w:t>
        </w:r>
      </w:hyperlink>
    </w:p>
    <w:p w14:paraId="64A9E0F0" w14:textId="06184649"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pic:nvPicPr>
                  <pic:blipFill>
                    <a:blip r:embed="rId47"/>
                    <a:stretch>
                      <a:fillRect/>
                    </a:stretch>
                  </pic:blipFill>
                  <pic:spPr>
                    <a:xfrm>
                      <a:off x="0" y="0"/>
                      <a:ext cx="238424" cy="228490"/>
                    </a:xfrm>
                    <a:prstGeom prst="rect">
                      <a:avLst/>
                    </a:prstGeom>
                  </pic:spPr>
                </pic:pic>
              </a:graphicData>
            </a:graphic>
          </wp:anchor>
        </w:drawing>
      </w:r>
      <w:r w:rsidR="00617FAA">
        <w:t xml:space="preserve">Facebook: </w:t>
      </w:r>
      <w:hyperlink r:id="rId48" w:history="1">
        <w:r w:rsidR="00B43717" w:rsidRPr="00B43717">
          <w:rPr>
            <w:rStyle w:val="Hyperlink"/>
          </w:rPr>
          <w:t>https://www.facebook.com/OnasanderICO</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9"/>
                    </pic:cNvPr>
                    <pic:cNvPicPr/>
                  </pic:nvPicPr>
                  <pic:blipFill>
                    <a:blip r:embed="rId50"/>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1"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2"/>
                    </pic:cNvPr>
                    <pic:cNvPicPr/>
                  </pic:nvPicPr>
                  <pic:blipFill>
                    <a:blip r:embed="rId53"/>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4"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5"/>
                    </pic:cNvPr>
                    <pic:cNvPicPr/>
                  </pic:nvPicPr>
                  <pic:blipFill>
                    <a:blip r:embed="rId56"/>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7"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8"/>
                    </pic:cNvPr>
                    <pic:cNvPicPr/>
                  </pic:nvPicPr>
                  <pic:blipFill>
                    <a:blip r:embed="rId59"/>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0"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1" w:history="1">
        <w:r w:rsidR="00695FA5" w:rsidRPr="00B1357E">
          <w:rPr>
            <w:rStyle w:val="Hyperlink"/>
          </w:rPr>
          <w:t>https://plus.google.com/109672890307005343634</w:t>
        </w:r>
      </w:hyperlink>
    </w:p>
    <w:p w14:paraId="1015B5B8" w14:textId="07047F3F" w:rsidR="00FA4548" w:rsidRDefault="00FE5FB6" w:rsidP="00617FAA">
      <w:r>
        <w:rPr>
          <w:noProof/>
        </w:rPr>
        <w:drawing>
          <wp:anchor distT="0" distB="0" distL="114300" distR="114300" simplePos="0" relativeHeight="251693056" behindDoc="1" locked="0" layoutInCell="1" allowOverlap="1" wp14:anchorId="296BC58E" wp14:editId="442A5233">
            <wp:simplePos x="0" y="0"/>
            <wp:positionH relativeFrom="column">
              <wp:posOffset>2767054</wp:posOffset>
            </wp:positionH>
            <wp:positionV relativeFrom="paragraph">
              <wp:posOffset>475284</wp:posOffset>
            </wp:positionV>
            <wp:extent cx="1304014" cy="13040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asander_contact_info.png"/>
                    <pic:cNvPicPr/>
                  </pic:nvPicPr>
                  <pic:blipFill>
                    <a:blip r:embed="rId62"/>
                    <a:stretch>
                      <a:fillRect/>
                    </a:stretch>
                  </pic:blipFill>
                  <pic:spPr>
                    <a:xfrm>
                      <a:off x="0" y="0"/>
                      <a:ext cx="1304014" cy="1304014"/>
                    </a:xfrm>
                    <a:prstGeom prst="rect">
                      <a:avLst/>
                    </a:prstGeom>
                  </pic:spPr>
                </pic:pic>
              </a:graphicData>
            </a:graphic>
            <wp14:sizeRelH relativeFrom="margin">
              <wp14:pctWidth>0</wp14:pctWidth>
            </wp14:sizeRelH>
            <wp14:sizeRelV relativeFrom="margin">
              <wp14:pctHeight>0</wp14:pctHeight>
            </wp14:sizeRelV>
          </wp:anchor>
        </w:drawing>
      </w:r>
      <w:r w:rsidR="00D16A85">
        <w:rPr>
          <w:noProof/>
        </w:rPr>
        <w:drawing>
          <wp:anchor distT="0" distB="0" distL="114300" distR="114300" simplePos="0" relativeHeight="251686912" behindDoc="0" locked="0" layoutInCell="1" allowOverlap="1" wp14:anchorId="6122F708" wp14:editId="2EEAC0D2">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3780" cy="1433780"/>
                    </a:xfrm>
                    <a:prstGeom prst="rect">
                      <a:avLst/>
                    </a:prstGeom>
                  </pic:spPr>
                </pic:pic>
              </a:graphicData>
            </a:graphic>
            <wp14:sizeRelH relativeFrom="margin">
              <wp14:pctWidth>0</wp14:pctWidth>
            </wp14:sizeRelH>
            <wp14:sizeRelV relativeFrom="margin">
              <wp14:pctHeight>0</wp14:pctHeight>
            </wp14:sizeRelV>
          </wp:anchor>
        </w:drawing>
      </w:r>
      <w:r w:rsidR="00D16A85">
        <w:br/>
        <w:t>Whitepaper Link QR Code:</w:t>
      </w:r>
      <w:r>
        <w:tab/>
      </w:r>
      <w:r>
        <w:tab/>
      </w:r>
      <w:r>
        <w:tab/>
        <w:t>Onasander Contact Information:</w:t>
      </w:r>
      <w:r w:rsidR="00D16A85">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5DE0C7F">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63"/>
      <w:footerReference w:type="default" r:id="rId64"/>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1BF3F" w14:textId="77777777" w:rsidR="001201E2" w:rsidRDefault="001201E2" w:rsidP="00535AB6">
      <w:r>
        <w:separator/>
      </w:r>
    </w:p>
  </w:endnote>
  <w:endnote w:type="continuationSeparator" w:id="0">
    <w:p w14:paraId="3A80680B" w14:textId="77777777" w:rsidR="001201E2" w:rsidRDefault="001201E2"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D373D" w14:textId="77777777" w:rsidR="001201E2" w:rsidRDefault="001201E2" w:rsidP="00535AB6">
      <w:r>
        <w:separator/>
      </w:r>
    </w:p>
  </w:footnote>
  <w:footnote w:type="continuationSeparator" w:id="0">
    <w:p w14:paraId="31056E58" w14:textId="77777777" w:rsidR="001201E2" w:rsidRDefault="001201E2"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1B71"/>
    <w:rsid w:val="000B306D"/>
    <w:rsid w:val="000B39B2"/>
    <w:rsid w:val="000B6F6E"/>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1E2"/>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E72E8"/>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53CE"/>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359A"/>
    <w:rsid w:val="00574B3B"/>
    <w:rsid w:val="00580746"/>
    <w:rsid w:val="005824BF"/>
    <w:rsid w:val="00583ED5"/>
    <w:rsid w:val="00584446"/>
    <w:rsid w:val="005858E2"/>
    <w:rsid w:val="00586558"/>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01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1AB"/>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135"/>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5DD"/>
    <w:rsid w:val="008B3690"/>
    <w:rsid w:val="008B4325"/>
    <w:rsid w:val="008B7458"/>
    <w:rsid w:val="008C079B"/>
    <w:rsid w:val="008C1096"/>
    <w:rsid w:val="008C1480"/>
    <w:rsid w:val="008C1496"/>
    <w:rsid w:val="008C3A63"/>
    <w:rsid w:val="008C7068"/>
    <w:rsid w:val="008D1A2C"/>
    <w:rsid w:val="008D5949"/>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533"/>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AF4CA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3717"/>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52E2"/>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5D5"/>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0D07"/>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D4569"/>
    <w:rsid w:val="00DE1E6E"/>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3C3A"/>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0356"/>
    <w:rsid w:val="00FF1F53"/>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62227">
      <w:bodyDiv w:val="1"/>
      <w:marLeft w:val="0"/>
      <w:marRight w:val="0"/>
      <w:marTop w:val="0"/>
      <w:marBottom w:val="0"/>
      <w:divBdr>
        <w:top w:val="none" w:sz="0" w:space="0" w:color="auto"/>
        <w:left w:val="none" w:sz="0" w:space="0" w:color="auto"/>
        <w:bottom w:val="none" w:sz="0" w:space="0" w:color="auto"/>
        <w:right w:val="none" w:sz="0" w:space="0" w:color="auto"/>
      </w:divBdr>
    </w:div>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hyperlink" Target="https://twitter.com/OnasanderICO"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bitcointalk.org/index.php?topic=3948353.0" TargetMode="Externa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discordapp.com/invite/8tyyX8g" TargetMode="External"/><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originstamp.org/u/4618f9f1-c283-a445-9ddb-9ea70d18e76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twitter.com/OnasanderICO" TargetMode="External"/><Relationship Id="rId53" Type="http://schemas.openxmlformats.org/officeDocument/2006/relationships/image" Target="media/image28.png"/><Relationship Id="rId58" Type="http://schemas.openxmlformats.org/officeDocument/2006/relationships/hyperlink" Target="https://plus.google.com/109672890307005343634" TargetMode="External"/><Relationship Id="rId66"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github.com/onasander" TargetMode="External"/><Relationship Id="rId57" Type="http://schemas.openxmlformats.org/officeDocument/2006/relationships/hyperlink" Target="https://t.me/joinchat/G52Z0g2M0gnvX6L-92UZvA" TargetMode="External"/><Relationship Id="rId61" Type="http://schemas.openxmlformats.org/officeDocument/2006/relationships/hyperlink" Target="https://plus.google.com/109672890307005343634" TargetMode="Externa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5.png"/><Relationship Id="rId52" Type="http://schemas.openxmlformats.org/officeDocument/2006/relationships/hyperlink" Target="https://t.me/joinchat/G52Z0g2M0gnvX6L-92UZvA" TargetMode="External"/><Relationship Id="rId60" Type="http://schemas.openxmlformats.org/officeDocument/2006/relationships/hyperlink" Target="https://discordapp.com/invite/8tyyX8g" TargetMode="External"/><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hyperlink" Target="http://www.Onsander.com" TargetMode="External"/><Relationship Id="rId43" Type="http://schemas.openxmlformats.org/officeDocument/2006/relationships/hyperlink" Target="https://www.facebook.com/onasander.ico.bank" TargetMode="External"/><Relationship Id="rId48" Type="http://schemas.openxmlformats.org/officeDocument/2006/relationships/hyperlink" Target="https://www.facebook.com/OnasanderICO" TargetMode="External"/><Relationship Id="rId56" Type="http://schemas.openxmlformats.org/officeDocument/2006/relationships/image" Target="media/image29.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www.linkedin.com/in/onasander-ico-3862a7161/"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hyperlink" Target="https://www.linkedin.com/in/onasander-ico-3862a7161/" TargetMode="External"/><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hyperlink" Target="http://www.Onasander.com" TargetMode="External"/><Relationship Id="rId54" Type="http://schemas.openxmlformats.org/officeDocument/2006/relationships/hyperlink" Target="https://github.com/onasander" TargetMode="External"/><Relationship Id="rId6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944E4"/>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81FF9"/>
    <w:rsid w:val="003C1F4C"/>
    <w:rsid w:val="0044729A"/>
    <w:rsid w:val="004910F5"/>
    <w:rsid w:val="004B31F5"/>
    <w:rsid w:val="004B7B29"/>
    <w:rsid w:val="004D19B5"/>
    <w:rsid w:val="004F0960"/>
    <w:rsid w:val="00577993"/>
    <w:rsid w:val="005D5B9D"/>
    <w:rsid w:val="00641933"/>
    <w:rsid w:val="00672484"/>
    <w:rsid w:val="0068629E"/>
    <w:rsid w:val="006C4343"/>
    <w:rsid w:val="00706AAF"/>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D245D7"/>
    <w:rsid w:val="00E14B0C"/>
    <w:rsid w:val="00E266BB"/>
    <w:rsid w:val="00E76CB6"/>
    <w:rsid w:val="00EF2DC4"/>
    <w:rsid w:val="00F32F9A"/>
    <w:rsid w:val="00F42CA6"/>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F204310-2F7C-4FBF-BC41-23ED012F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3546</TotalTime>
  <Pages>39</Pages>
  <Words>9695</Words>
  <Characters>55266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1109</cp:revision>
  <cp:lastPrinted>2018-05-21T19:08:00Z</cp:lastPrinted>
  <dcterms:created xsi:type="dcterms:W3CDTF">2018-03-13T23:37:00Z</dcterms:created>
  <dcterms:modified xsi:type="dcterms:W3CDTF">2018-06-15T20:10:00Z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