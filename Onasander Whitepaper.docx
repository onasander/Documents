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8871A8" w:rsidRDefault="002A195D"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19288" cy="10049256"/>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ckground.png"/>
                        <pic:cNvPicPr/>
                      </pic:nvPicPr>
                      <pic:blipFill>
                        <a:blip r:embed="rId10"/>
                        <a:stretch>
                          <a:fillRect/>
                        </a:stretch>
                      </pic:blipFill>
                      <pic:spPr>
                        <a:xfrm>
                          <a:off x="0" y="0"/>
                          <a:ext cx="8019288" cy="10049256"/>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276C57"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09830135" w:history="1">
            <w:r w:rsidR="00276C57" w:rsidRPr="00543688">
              <w:rPr>
                <w:rStyle w:val="Hyperlink"/>
                <w:noProof/>
              </w:rPr>
              <w:t>Executive Summary</w:t>
            </w:r>
            <w:r w:rsidR="00276C57">
              <w:rPr>
                <w:noProof/>
                <w:webHidden/>
              </w:rPr>
              <w:tab/>
            </w:r>
            <w:r w:rsidR="00276C57">
              <w:rPr>
                <w:noProof/>
                <w:webHidden/>
              </w:rPr>
              <w:fldChar w:fldCharType="begin"/>
            </w:r>
            <w:r w:rsidR="00276C57">
              <w:rPr>
                <w:noProof/>
                <w:webHidden/>
              </w:rPr>
              <w:instrText xml:space="preserve"> PAGEREF _Toc509830135 \h </w:instrText>
            </w:r>
            <w:r w:rsidR="00276C57">
              <w:rPr>
                <w:noProof/>
                <w:webHidden/>
              </w:rPr>
            </w:r>
            <w:r w:rsidR="00276C57">
              <w:rPr>
                <w:noProof/>
                <w:webHidden/>
              </w:rPr>
              <w:fldChar w:fldCharType="separate"/>
            </w:r>
            <w:r w:rsidR="004F7061">
              <w:rPr>
                <w:noProof/>
                <w:webHidden/>
              </w:rPr>
              <w:t>4</w:t>
            </w:r>
            <w:r w:rsidR="00276C57">
              <w:rPr>
                <w:noProof/>
                <w:webHidden/>
              </w:rPr>
              <w:fldChar w:fldCharType="end"/>
            </w:r>
          </w:hyperlink>
        </w:p>
        <w:p w:rsidR="00276C57" w:rsidRDefault="00AE0E27">
          <w:pPr>
            <w:pStyle w:val="TOC2"/>
            <w:rPr>
              <w:noProof/>
              <w:color w:val="auto"/>
              <w:lang w:eastAsia="en-US"/>
            </w:rPr>
          </w:pPr>
          <w:hyperlink w:anchor="_Toc509830136" w:history="1">
            <w:r w:rsidR="00276C57" w:rsidRPr="00543688">
              <w:rPr>
                <w:rStyle w:val="Hyperlink"/>
                <w:noProof/>
              </w:rPr>
              <w:t>Highlights</w:t>
            </w:r>
          </w:hyperlink>
        </w:p>
        <w:p w:rsidR="00276C57" w:rsidRDefault="00AE0E27">
          <w:pPr>
            <w:pStyle w:val="TOC2"/>
            <w:rPr>
              <w:noProof/>
              <w:color w:val="auto"/>
              <w:lang w:eastAsia="en-US"/>
            </w:rPr>
          </w:pPr>
          <w:hyperlink w:anchor="_Toc509830137" w:history="1">
            <w:r w:rsidR="00276C57" w:rsidRPr="00543688">
              <w:rPr>
                <w:rStyle w:val="Hyperlink"/>
                <w:noProof/>
              </w:rPr>
              <w:t>Objectives</w:t>
            </w:r>
          </w:hyperlink>
        </w:p>
        <w:p w:rsidR="00276C57" w:rsidRDefault="00AE0E27">
          <w:pPr>
            <w:pStyle w:val="TOC2"/>
            <w:rPr>
              <w:noProof/>
              <w:color w:val="auto"/>
              <w:lang w:eastAsia="en-US"/>
            </w:rPr>
          </w:pPr>
          <w:hyperlink w:anchor="_Toc509830138" w:history="1">
            <w:r w:rsidR="00276C57" w:rsidRPr="00543688">
              <w:rPr>
                <w:rStyle w:val="Hyperlink"/>
                <w:noProof/>
              </w:rPr>
              <w:t>Mission Statement</w:t>
            </w:r>
          </w:hyperlink>
        </w:p>
        <w:p w:rsidR="00276C57" w:rsidRDefault="00AE0E27">
          <w:pPr>
            <w:pStyle w:val="TOC2"/>
            <w:rPr>
              <w:noProof/>
              <w:color w:val="auto"/>
              <w:lang w:eastAsia="en-US"/>
            </w:rPr>
          </w:pPr>
          <w:hyperlink w:anchor="_Toc509830139" w:history="1">
            <w:r w:rsidR="00276C57" w:rsidRPr="00543688">
              <w:rPr>
                <w:rStyle w:val="Hyperlink"/>
                <w:noProof/>
              </w:rPr>
              <w:t>Keys to Success</w:t>
            </w:r>
          </w:hyperlink>
        </w:p>
        <w:p w:rsidR="00276C57" w:rsidRDefault="00AE0E27">
          <w:pPr>
            <w:pStyle w:val="TOC1"/>
            <w:tabs>
              <w:tab w:val="right" w:leader="dot" w:pos="9350"/>
            </w:tabs>
            <w:rPr>
              <w:b w:val="0"/>
              <w:bCs w:val="0"/>
              <w:noProof/>
              <w:color w:val="auto"/>
              <w:sz w:val="22"/>
              <w:szCs w:val="22"/>
              <w:lang w:eastAsia="en-US"/>
            </w:rPr>
          </w:pPr>
          <w:hyperlink w:anchor="_Toc509830140" w:history="1">
            <w:r w:rsidR="00276C57" w:rsidRPr="00543688">
              <w:rPr>
                <w:rStyle w:val="Hyperlink"/>
                <w:noProof/>
              </w:rPr>
              <w:t>The ICO</w:t>
            </w:r>
            <w:r w:rsidR="00276C57">
              <w:rPr>
                <w:noProof/>
                <w:webHidden/>
              </w:rPr>
              <w:tab/>
            </w:r>
            <w:r w:rsidR="00276C57">
              <w:rPr>
                <w:noProof/>
                <w:webHidden/>
              </w:rPr>
              <w:fldChar w:fldCharType="begin"/>
            </w:r>
            <w:r w:rsidR="00276C57">
              <w:rPr>
                <w:noProof/>
                <w:webHidden/>
              </w:rPr>
              <w:instrText xml:space="preserve"> PAGEREF _Toc509830140 \h </w:instrText>
            </w:r>
            <w:r w:rsidR="00276C57">
              <w:rPr>
                <w:noProof/>
                <w:webHidden/>
              </w:rPr>
            </w:r>
            <w:r w:rsidR="00276C57">
              <w:rPr>
                <w:noProof/>
                <w:webHidden/>
              </w:rPr>
              <w:fldChar w:fldCharType="separate"/>
            </w:r>
            <w:r w:rsidR="004F7061">
              <w:rPr>
                <w:noProof/>
                <w:webHidden/>
              </w:rPr>
              <w:t>5</w:t>
            </w:r>
            <w:r w:rsidR="00276C57">
              <w:rPr>
                <w:noProof/>
                <w:webHidden/>
              </w:rPr>
              <w:fldChar w:fldCharType="end"/>
            </w:r>
          </w:hyperlink>
        </w:p>
        <w:p w:rsidR="00276C57" w:rsidRDefault="00AE0E27">
          <w:pPr>
            <w:pStyle w:val="TOC2"/>
            <w:rPr>
              <w:noProof/>
              <w:color w:val="auto"/>
              <w:lang w:eastAsia="en-US"/>
            </w:rPr>
          </w:pPr>
          <w:hyperlink w:anchor="_Toc509830141" w:history="1">
            <w:r w:rsidR="00276C57" w:rsidRPr="00543688">
              <w:rPr>
                <w:rStyle w:val="Hyperlink"/>
                <w:noProof/>
              </w:rPr>
              <w:t>The Whitepaper</w:t>
            </w:r>
          </w:hyperlink>
        </w:p>
        <w:p w:rsidR="00276C57" w:rsidRDefault="00AE0E27">
          <w:pPr>
            <w:pStyle w:val="TOC2"/>
            <w:rPr>
              <w:noProof/>
              <w:color w:val="auto"/>
              <w:lang w:eastAsia="en-US"/>
            </w:rPr>
          </w:pPr>
          <w:hyperlink w:anchor="_Toc509830142" w:history="1">
            <w:r w:rsidR="00276C57" w:rsidRPr="00543688">
              <w:rPr>
                <w:rStyle w:val="Hyperlink"/>
                <w:noProof/>
              </w:rPr>
              <w:t>What is ICO</w:t>
            </w:r>
          </w:hyperlink>
        </w:p>
        <w:p w:rsidR="00276C57" w:rsidRDefault="00AE0E27">
          <w:pPr>
            <w:pStyle w:val="TOC2"/>
            <w:rPr>
              <w:noProof/>
              <w:color w:val="auto"/>
              <w:lang w:eastAsia="en-US"/>
            </w:rPr>
          </w:pPr>
          <w:hyperlink w:anchor="_Toc509830143" w:history="1">
            <w:r w:rsidR="00276C57" w:rsidRPr="00543688">
              <w:rPr>
                <w:rStyle w:val="Hyperlink"/>
                <w:noProof/>
              </w:rPr>
              <w:t>What is Onasander ICO</w:t>
            </w:r>
          </w:hyperlink>
        </w:p>
        <w:p w:rsidR="00276C57" w:rsidRDefault="00AE0E27">
          <w:pPr>
            <w:pStyle w:val="TOC2"/>
            <w:rPr>
              <w:noProof/>
              <w:color w:val="auto"/>
              <w:lang w:eastAsia="en-US"/>
            </w:rPr>
          </w:pPr>
          <w:hyperlink w:anchor="_Toc509830144" w:history="1">
            <w:r w:rsidR="00276C57" w:rsidRPr="00543688">
              <w:rPr>
                <w:rStyle w:val="Hyperlink"/>
                <w:noProof/>
              </w:rPr>
              <w:t>Why Are We Doing It Now</w:t>
            </w:r>
          </w:hyperlink>
        </w:p>
        <w:p w:rsidR="00276C57" w:rsidRDefault="00AE0E27">
          <w:pPr>
            <w:pStyle w:val="TOC2"/>
            <w:rPr>
              <w:noProof/>
              <w:color w:val="auto"/>
              <w:lang w:eastAsia="en-US"/>
            </w:rPr>
          </w:pPr>
          <w:hyperlink w:anchor="_Toc509830145" w:history="1">
            <w:r w:rsidR="00276C57" w:rsidRPr="00543688">
              <w:rPr>
                <w:rStyle w:val="Hyperlink"/>
                <w:noProof/>
              </w:rPr>
              <w:t>How Much Can Onasander ICO Make Me</w:t>
            </w:r>
          </w:hyperlink>
        </w:p>
        <w:p w:rsidR="00276C57" w:rsidRDefault="00AE0E27">
          <w:pPr>
            <w:pStyle w:val="TOC2"/>
            <w:rPr>
              <w:noProof/>
              <w:color w:val="auto"/>
              <w:lang w:eastAsia="en-US"/>
            </w:rPr>
          </w:pPr>
          <w:hyperlink w:anchor="_Toc509830146" w:history="1">
            <w:r w:rsidR="00276C57" w:rsidRPr="00543688">
              <w:rPr>
                <w:rStyle w:val="Hyperlink"/>
                <w:noProof/>
              </w:rPr>
              <w:t>Where Will ICO Money Be Invested</w:t>
            </w:r>
          </w:hyperlink>
        </w:p>
        <w:p w:rsidR="00276C57" w:rsidRDefault="00AE0E27">
          <w:pPr>
            <w:pStyle w:val="TOC2"/>
            <w:rPr>
              <w:noProof/>
              <w:color w:val="auto"/>
              <w:lang w:eastAsia="en-US"/>
            </w:rPr>
          </w:pPr>
          <w:hyperlink w:anchor="_Toc509830147" w:history="1">
            <w:r w:rsidR="00276C57" w:rsidRPr="00543688">
              <w:rPr>
                <w:rStyle w:val="Hyperlink"/>
                <w:noProof/>
              </w:rPr>
              <w:t>How Will ICO Reserves Be Stored</w:t>
            </w:r>
          </w:hyperlink>
        </w:p>
        <w:p w:rsidR="00276C57" w:rsidRDefault="00AE0E27">
          <w:pPr>
            <w:pStyle w:val="TOC2"/>
            <w:rPr>
              <w:noProof/>
              <w:color w:val="auto"/>
              <w:lang w:eastAsia="en-US"/>
            </w:rPr>
          </w:pPr>
          <w:hyperlink w:anchor="_Toc509830148" w:history="1">
            <w:r w:rsidR="00276C57" w:rsidRPr="00543688">
              <w:rPr>
                <w:rStyle w:val="Hyperlink"/>
                <w:noProof/>
              </w:rPr>
              <w:t>ICO In United States of America</w:t>
            </w:r>
          </w:hyperlink>
        </w:p>
        <w:p w:rsidR="00276C57" w:rsidRDefault="00AE0E27">
          <w:pPr>
            <w:pStyle w:val="TOC2"/>
            <w:rPr>
              <w:noProof/>
              <w:color w:val="auto"/>
              <w:lang w:eastAsia="en-US"/>
            </w:rPr>
          </w:pPr>
          <w:hyperlink w:anchor="_Toc509830149" w:history="1">
            <w:r w:rsidR="00276C57" w:rsidRPr="00543688">
              <w:rPr>
                <w:rStyle w:val="Hyperlink"/>
                <w:noProof/>
              </w:rPr>
              <w:t>ICO Outcome</w:t>
            </w:r>
          </w:hyperlink>
        </w:p>
        <w:p w:rsidR="00276C57" w:rsidRDefault="00AE0E27">
          <w:pPr>
            <w:pStyle w:val="TOC2"/>
            <w:rPr>
              <w:noProof/>
              <w:color w:val="auto"/>
              <w:lang w:eastAsia="en-US"/>
            </w:rPr>
          </w:pPr>
          <w:hyperlink w:anchor="_Toc509830150" w:history="1">
            <w:r w:rsidR="00276C57" w:rsidRPr="00543688">
              <w:rPr>
                <w:rStyle w:val="Hyperlink"/>
                <w:noProof/>
              </w:rPr>
              <w:t>ICO Timeline</w:t>
            </w:r>
          </w:hyperlink>
        </w:p>
        <w:p w:rsidR="00276C57" w:rsidRDefault="00AE0E27">
          <w:pPr>
            <w:pStyle w:val="TOC1"/>
            <w:tabs>
              <w:tab w:val="right" w:leader="dot" w:pos="9350"/>
            </w:tabs>
            <w:rPr>
              <w:b w:val="0"/>
              <w:bCs w:val="0"/>
              <w:noProof/>
              <w:color w:val="auto"/>
              <w:sz w:val="22"/>
              <w:szCs w:val="22"/>
              <w:lang w:eastAsia="en-US"/>
            </w:rPr>
          </w:pPr>
          <w:hyperlink w:anchor="_Toc509830151" w:history="1">
            <w:r w:rsidR="00276C57" w:rsidRPr="00543688">
              <w:rPr>
                <w:rStyle w:val="Hyperlink"/>
                <w:noProof/>
              </w:rPr>
              <w:t>The Investment Bank</w:t>
            </w:r>
            <w:r w:rsidR="00276C57">
              <w:rPr>
                <w:noProof/>
                <w:webHidden/>
              </w:rPr>
              <w:tab/>
            </w:r>
            <w:r w:rsidR="00276C57">
              <w:rPr>
                <w:noProof/>
                <w:webHidden/>
              </w:rPr>
              <w:fldChar w:fldCharType="begin"/>
            </w:r>
            <w:r w:rsidR="00276C57">
              <w:rPr>
                <w:noProof/>
                <w:webHidden/>
              </w:rPr>
              <w:instrText xml:space="preserve"> PAGEREF _Toc509830151 \h </w:instrText>
            </w:r>
            <w:r w:rsidR="00276C57">
              <w:rPr>
                <w:noProof/>
                <w:webHidden/>
              </w:rPr>
            </w:r>
            <w:r w:rsidR="00276C57">
              <w:rPr>
                <w:noProof/>
                <w:webHidden/>
              </w:rPr>
              <w:fldChar w:fldCharType="separate"/>
            </w:r>
            <w:r w:rsidR="004F7061">
              <w:rPr>
                <w:noProof/>
                <w:webHidden/>
              </w:rPr>
              <w:t>9</w:t>
            </w:r>
            <w:r w:rsidR="00276C57">
              <w:rPr>
                <w:noProof/>
                <w:webHidden/>
              </w:rPr>
              <w:fldChar w:fldCharType="end"/>
            </w:r>
          </w:hyperlink>
        </w:p>
        <w:p w:rsidR="00276C57" w:rsidRDefault="00AE0E27">
          <w:pPr>
            <w:pStyle w:val="TOC2"/>
            <w:rPr>
              <w:noProof/>
              <w:color w:val="auto"/>
              <w:lang w:eastAsia="en-US"/>
            </w:rPr>
          </w:pPr>
          <w:hyperlink w:anchor="_Toc509830152" w:history="1">
            <w:r w:rsidR="00276C57" w:rsidRPr="00543688">
              <w:rPr>
                <w:rStyle w:val="Hyperlink"/>
                <w:noProof/>
              </w:rPr>
              <w:t>Investment Fund</w:t>
            </w:r>
          </w:hyperlink>
        </w:p>
        <w:p w:rsidR="00276C57" w:rsidRDefault="00AE0E27">
          <w:pPr>
            <w:pStyle w:val="TOC2"/>
            <w:rPr>
              <w:noProof/>
              <w:color w:val="auto"/>
              <w:lang w:eastAsia="en-US"/>
            </w:rPr>
          </w:pPr>
          <w:hyperlink w:anchor="_Toc509830153" w:history="1">
            <w:r w:rsidR="00276C57" w:rsidRPr="00543688">
              <w:rPr>
                <w:rStyle w:val="Hyperlink"/>
                <w:noProof/>
              </w:rPr>
              <w:t>Asset Price Analysis Software – Brain of Our Investment Fund</w:t>
            </w:r>
          </w:hyperlink>
        </w:p>
        <w:p w:rsidR="00276C57" w:rsidRDefault="00AE0E27">
          <w:pPr>
            <w:pStyle w:val="TOC2"/>
            <w:rPr>
              <w:noProof/>
              <w:color w:val="auto"/>
              <w:lang w:eastAsia="en-US"/>
            </w:rPr>
          </w:pPr>
          <w:hyperlink w:anchor="_Toc509830154" w:history="1">
            <w:r w:rsidR="00276C57" w:rsidRPr="00543688">
              <w:rPr>
                <w:rStyle w:val="Hyperlink"/>
                <w:noProof/>
              </w:rPr>
              <w:t>How Come Others Fail at Trading</w:t>
            </w:r>
          </w:hyperlink>
        </w:p>
        <w:p w:rsidR="00276C57" w:rsidRDefault="00AE0E27">
          <w:pPr>
            <w:pStyle w:val="TOC2"/>
            <w:rPr>
              <w:noProof/>
              <w:color w:val="auto"/>
              <w:lang w:eastAsia="en-US"/>
            </w:rPr>
          </w:pPr>
          <w:hyperlink w:anchor="_Toc509830155" w:history="1">
            <w:r w:rsidR="00276C57" w:rsidRPr="00543688">
              <w:rPr>
                <w:rStyle w:val="Hyperlink"/>
                <w:noProof/>
              </w:rPr>
              <w:t>How Come We Will Succeed</w:t>
            </w:r>
          </w:hyperlink>
        </w:p>
        <w:p w:rsidR="00276C57" w:rsidRDefault="00AE0E27">
          <w:pPr>
            <w:pStyle w:val="TOC2"/>
            <w:rPr>
              <w:noProof/>
              <w:color w:val="auto"/>
              <w:lang w:eastAsia="en-US"/>
            </w:rPr>
          </w:pPr>
          <w:hyperlink w:anchor="_Toc509830156" w:history="1">
            <w:r w:rsidR="00276C57" w:rsidRPr="00543688">
              <w:rPr>
                <w:rStyle w:val="Hyperlink"/>
                <w:noProof/>
              </w:rPr>
              <w:t>What Type of Trading Will Onasander Perform</w:t>
            </w:r>
          </w:hyperlink>
        </w:p>
        <w:p w:rsidR="00276C57" w:rsidRDefault="00AE0E27">
          <w:pPr>
            <w:pStyle w:val="TOC2"/>
            <w:rPr>
              <w:noProof/>
              <w:color w:val="auto"/>
              <w:lang w:eastAsia="en-US"/>
            </w:rPr>
          </w:pPr>
          <w:hyperlink w:anchor="_Toc509830157" w:history="1">
            <w:r w:rsidR="00276C57" w:rsidRPr="00543688">
              <w:rPr>
                <w:rStyle w:val="Hyperlink"/>
                <w:noProof/>
              </w:rPr>
              <w:t>What Kind of Assets Will the Company Trade or Invest Into</w:t>
            </w:r>
          </w:hyperlink>
        </w:p>
        <w:p w:rsidR="00276C57" w:rsidRDefault="00AE0E27">
          <w:pPr>
            <w:pStyle w:val="TOC2"/>
            <w:rPr>
              <w:noProof/>
              <w:color w:val="auto"/>
              <w:lang w:eastAsia="en-US"/>
            </w:rPr>
          </w:pPr>
          <w:hyperlink w:anchor="_Toc509830158" w:history="1">
            <w:r w:rsidR="00276C57" w:rsidRPr="00543688">
              <w:rPr>
                <w:rStyle w:val="Hyperlink"/>
                <w:noProof/>
              </w:rPr>
              <w:t>Will Onasander Have Clients</w:t>
            </w:r>
          </w:hyperlink>
        </w:p>
        <w:p w:rsidR="00276C57" w:rsidRDefault="00AE0E27">
          <w:pPr>
            <w:pStyle w:val="TOC2"/>
            <w:rPr>
              <w:noProof/>
              <w:color w:val="auto"/>
              <w:lang w:eastAsia="en-US"/>
            </w:rPr>
          </w:pPr>
          <w:hyperlink w:anchor="_Toc509830159" w:history="1">
            <w:r w:rsidR="00276C57" w:rsidRPr="00543688">
              <w:rPr>
                <w:rStyle w:val="Hyperlink"/>
                <w:noProof/>
              </w:rPr>
              <w:t>Will the Fund be Only Online</w:t>
            </w:r>
          </w:hyperlink>
        </w:p>
        <w:p w:rsidR="00276C57" w:rsidRDefault="00AE0E27">
          <w:pPr>
            <w:pStyle w:val="TOC2"/>
            <w:rPr>
              <w:noProof/>
              <w:color w:val="auto"/>
              <w:lang w:eastAsia="en-US"/>
            </w:rPr>
          </w:pPr>
          <w:hyperlink w:anchor="_Toc509830160" w:history="1">
            <w:r w:rsidR="00276C57" w:rsidRPr="00543688">
              <w:rPr>
                <w:rStyle w:val="Hyperlink"/>
                <w:noProof/>
              </w:rPr>
              <w:t>What Financial Products Will Be Offered</w:t>
            </w:r>
          </w:hyperlink>
        </w:p>
        <w:p w:rsidR="00276C57" w:rsidRDefault="00AE0E27">
          <w:pPr>
            <w:pStyle w:val="TOC2"/>
            <w:rPr>
              <w:noProof/>
              <w:color w:val="auto"/>
              <w:lang w:eastAsia="en-US"/>
            </w:rPr>
          </w:pPr>
          <w:hyperlink w:anchor="_Toc509830161" w:history="1">
            <w:r w:rsidR="00276C57" w:rsidRPr="00543688">
              <w:rPr>
                <w:rStyle w:val="Hyperlink"/>
                <w:noProof/>
              </w:rPr>
              <w:t>What Financial Products Will Be Offered in The Future</w:t>
            </w:r>
          </w:hyperlink>
        </w:p>
        <w:p w:rsidR="00276C57" w:rsidRDefault="00AE0E27">
          <w:pPr>
            <w:pStyle w:val="TOC2"/>
            <w:rPr>
              <w:noProof/>
              <w:color w:val="auto"/>
              <w:lang w:eastAsia="en-US"/>
            </w:rPr>
          </w:pPr>
          <w:hyperlink w:anchor="_Toc509830162" w:history="1">
            <w:r w:rsidR="00276C57" w:rsidRPr="00543688">
              <w:rPr>
                <w:rStyle w:val="Hyperlink"/>
                <w:noProof/>
              </w:rPr>
              <w:t>What Markets Will Onasander Trade On</w:t>
            </w:r>
          </w:hyperlink>
        </w:p>
        <w:p w:rsidR="00276C57" w:rsidRDefault="00AE0E27">
          <w:pPr>
            <w:pStyle w:val="TOC2"/>
            <w:rPr>
              <w:noProof/>
              <w:color w:val="auto"/>
              <w:lang w:eastAsia="en-US"/>
            </w:rPr>
          </w:pPr>
          <w:hyperlink w:anchor="_Toc509830163" w:history="1">
            <w:r w:rsidR="00276C57" w:rsidRPr="00543688">
              <w:rPr>
                <w:rStyle w:val="Hyperlink"/>
                <w:noProof/>
              </w:rPr>
              <w:t>Onasander Timeline</w:t>
            </w:r>
          </w:hyperlink>
        </w:p>
        <w:p w:rsidR="00276C57" w:rsidRDefault="00AE0E27">
          <w:pPr>
            <w:pStyle w:val="TOC1"/>
            <w:tabs>
              <w:tab w:val="right" w:leader="dot" w:pos="9350"/>
            </w:tabs>
            <w:rPr>
              <w:b w:val="0"/>
              <w:bCs w:val="0"/>
              <w:noProof/>
              <w:color w:val="auto"/>
              <w:sz w:val="22"/>
              <w:szCs w:val="22"/>
              <w:lang w:eastAsia="en-US"/>
            </w:rPr>
          </w:pPr>
          <w:hyperlink w:anchor="_Toc509830164" w:history="1">
            <w:r w:rsidR="00276C57" w:rsidRPr="00543688">
              <w:rPr>
                <w:rStyle w:val="Hyperlink"/>
                <w:noProof/>
              </w:rPr>
              <w:t>The Offer</w:t>
            </w:r>
            <w:r w:rsidR="00276C57">
              <w:rPr>
                <w:noProof/>
                <w:webHidden/>
              </w:rPr>
              <w:tab/>
            </w:r>
            <w:r w:rsidR="00276C57">
              <w:rPr>
                <w:noProof/>
                <w:webHidden/>
              </w:rPr>
              <w:fldChar w:fldCharType="begin"/>
            </w:r>
            <w:r w:rsidR="00276C57">
              <w:rPr>
                <w:noProof/>
                <w:webHidden/>
              </w:rPr>
              <w:instrText xml:space="preserve"> PAGEREF _Toc509830164 \h </w:instrText>
            </w:r>
            <w:r w:rsidR="00276C57">
              <w:rPr>
                <w:noProof/>
                <w:webHidden/>
              </w:rPr>
            </w:r>
            <w:r w:rsidR="00276C57">
              <w:rPr>
                <w:noProof/>
                <w:webHidden/>
              </w:rPr>
              <w:fldChar w:fldCharType="separate"/>
            </w:r>
            <w:r w:rsidR="004F7061">
              <w:rPr>
                <w:noProof/>
                <w:webHidden/>
              </w:rPr>
              <w:t>14</w:t>
            </w:r>
            <w:r w:rsidR="00276C57">
              <w:rPr>
                <w:noProof/>
                <w:webHidden/>
              </w:rPr>
              <w:fldChar w:fldCharType="end"/>
            </w:r>
          </w:hyperlink>
        </w:p>
        <w:p w:rsidR="00276C57" w:rsidRDefault="00AE0E27">
          <w:pPr>
            <w:pStyle w:val="TOC2"/>
            <w:rPr>
              <w:noProof/>
              <w:color w:val="auto"/>
              <w:lang w:eastAsia="en-US"/>
            </w:rPr>
          </w:pPr>
          <w:hyperlink w:anchor="_Toc509830165" w:history="1">
            <w:r w:rsidR="00276C57" w:rsidRPr="00543688">
              <w:rPr>
                <w:rStyle w:val="Hyperlink"/>
                <w:noProof/>
              </w:rPr>
              <w:t>How Will Company Gains Benefit Token Holders</w:t>
            </w:r>
          </w:hyperlink>
        </w:p>
        <w:p w:rsidR="00276C57" w:rsidRDefault="00AE0E27">
          <w:pPr>
            <w:pStyle w:val="TOC2"/>
            <w:rPr>
              <w:noProof/>
              <w:color w:val="auto"/>
              <w:lang w:eastAsia="en-US"/>
            </w:rPr>
          </w:pPr>
          <w:hyperlink w:anchor="_Toc509830166" w:history="1">
            <w:r w:rsidR="00276C57" w:rsidRPr="00543688">
              <w:rPr>
                <w:rStyle w:val="Hyperlink"/>
                <w:noProof/>
              </w:rPr>
              <w:t>How Will We Convince You</w:t>
            </w:r>
          </w:hyperlink>
        </w:p>
        <w:p w:rsidR="00276C57" w:rsidRDefault="00AE0E27">
          <w:pPr>
            <w:pStyle w:val="TOC1"/>
            <w:tabs>
              <w:tab w:val="right" w:leader="dot" w:pos="9350"/>
            </w:tabs>
            <w:rPr>
              <w:b w:val="0"/>
              <w:bCs w:val="0"/>
              <w:noProof/>
              <w:color w:val="auto"/>
              <w:sz w:val="22"/>
              <w:szCs w:val="22"/>
              <w:lang w:eastAsia="en-US"/>
            </w:rPr>
          </w:pPr>
          <w:hyperlink w:anchor="_Toc509830167" w:history="1">
            <w:r w:rsidR="00276C57" w:rsidRPr="00543688">
              <w:rPr>
                <w:rStyle w:val="Hyperlink"/>
                <w:noProof/>
              </w:rPr>
              <w:t>The Business</w:t>
            </w:r>
            <w:r w:rsidR="00276C57">
              <w:rPr>
                <w:noProof/>
                <w:webHidden/>
              </w:rPr>
              <w:tab/>
            </w:r>
            <w:r w:rsidR="00276C57">
              <w:rPr>
                <w:noProof/>
                <w:webHidden/>
              </w:rPr>
              <w:fldChar w:fldCharType="begin"/>
            </w:r>
            <w:r w:rsidR="00276C57">
              <w:rPr>
                <w:noProof/>
                <w:webHidden/>
              </w:rPr>
              <w:instrText xml:space="preserve"> PAGEREF _Toc509830167 \h </w:instrText>
            </w:r>
            <w:r w:rsidR="00276C57">
              <w:rPr>
                <w:noProof/>
                <w:webHidden/>
              </w:rPr>
            </w:r>
            <w:r w:rsidR="00276C57">
              <w:rPr>
                <w:noProof/>
                <w:webHidden/>
              </w:rPr>
              <w:fldChar w:fldCharType="separate"/>
            </w:r>
            <w:r w:rsidR="004F7061">
              <w:rPr>
                <w:noProof/>
                <w:webHidden/>
              </w:rPr>
              <w:t>15</w:t>
            </w:r>
            <w:r w:rsidR="00276C57">
              <w:rPr>
                <w:noProof/>
                <w:webHidden/>
              </w:rPr>
              <w:fldChar w:fldCharType="end"/>
            </w:r>
          </w:hyperlink>
        </w:p>
        <w:p w:rsidR="00276C57" w:rsidRDefault="00AE0E27">
          <w:pPr>
            <w:pStyle w:val="TOC2"/>
            <w:rPr>
              <w:noProof/>
              <w:color w:val="auto"/>
              <w:lang w:eastAsia="en-US"/>
            </w:rPr>
          </w:pPr>
          <w:hyperlink w:anchor="_Toc509830168" w:history="1">
            <w:r w:rsidR="00276C57" w:rsidRPr="00543688">
              <w:rPr>
                <w:rStyle w:val="Hyperlink"/>
                <w:noProof/>
              </w:rPr>
              <w:t>Who Will Manage Onasander</w:t>
            </w:r>
          </w:hyperlink>
        </w:p>
        <w:p w:rsidR="00276C57" w:rsidRDefault="00AE0E27">
          <w:pPr>
            <w:pStyle w:val="TOC2"/>
            <w:rPr>
              <w:noProof/>
              <w:color w:val="auto"/>
              <w:lang w:eastAsia="en-US"/>
            </w:rPr>
          </w:pPr>
          <w:hyperlink w:anchor="_Toc509830169" w:history="1">
            <w:r w:rsidR="00276C57" w:rsidRPr="00543688">
              <w:rPr>
                <w:rStyle w:val="Hyperlink"/>
                <w:noProof/>
              </w:rPr>
              <w:t>Management Team</w:t>
            </w:r>
          </w:hyperlink>
        </w:p>
        <w:p w:rsidR="00276C57" w:rsidRDefault="00AE0E27">
          <w:pPr>
            <w:pStyle w:val="TOC2"/>
            <w:rPr>
              <w:noProof/>
              <w:color w:val="auto"/>
              <w:lang w:eastAsia="en-US"/>
            </w:rPr>
          </w:pPr>
          <w:hyperlink w:anchor="_Toc509830170" w:history="1">
            <w:r w:rsidR="00276C57" w:rsidRPr="00543688">
              <w:rPr>
                <w:rStyle w:val="Hyperlink"/>
                <w:noProof/>
              </w:rPr>
              <w:t>Positions Available After ICO</w:t>
            </w:r>
          </w:hyperlink>
        </w:p>
        <w:p w:rsidR="00276C57" w:rsidRDefault="00AE0E27">
          <w:pPr>
            <w:pStyle w:val="TOC1"/>
            <w:tabs>
              <w:tab w:val="right" w:leader="dot" w:pos="9350"/>
            </w:tabs>
            <w:rPr>
              <w:b w:val="0"/>
              <w:bCs w:val="0"/>
              <w:noProof/>
              <w:color w:val="auto"/>
              <w:sz w:val="22"/>
              <w:szCs w:val="22"/>
              <w:lang w:eastAsia="en-US"/>
            </w:rPr>
          </w:pPr>
          <w:hyperlink w:anchor="_Toc509830171" w:history="1">
            <w:r w:rsidR="00276C57" w:rsidRPr="00543688">
              <w:rPr>
                <w:rStyle w:val="Hyperlink"/>
                <w:noProof/>
              </w:rPr>
              <w:t>Technical Details</w:t>
            </w:r>
            <w:r w:rsidR="00276C57">
              <w:rPr>
                <w:noProof/>
                <w:webHidden/>
              </w:rPr>
              <w:tab/>
            </w:r>
            <w:r w:rsidR="00276C57">
              <w:rPr>
                <w:noProof/>
                <w:webHidden/>
              </w:rPr>
              <w:fldChar w:fldCharType="begin"/>
            </w:r>
            <w:r w:rsidR="00276C57">
              <w:rPr>
                <w:noProof/>
                <w:webHidden/>
              </w:rPr>
              <w:instrText xml:space="preserve"> PAGEREF _Toc509830171 \h </w:instrText>
            </w:r>
            <w:r w:rsidR="00276C57">
              <w:rPr>
                <w:noProof/>
                <w:webHidden/>
              </w:rPr>
            </w:r>
            <w:r w:rsidR="00276C57">
              <w:rPr>
                <w:noProof/>
                <w:webHidden/>
              </w:rPr>
              <w:fldChar w:fldCharType="separate"/>
            </w:r>
            <w:r w:rsidR="004F7061">
              <w:rPr>
                <w:noProof/>
                <w:webHidden/>
              </w:rPr>
              <w:t>17</w:t>
            </w:r>
            <w:r w:rsidR="00276C57">
              <w:rPr>
                <w:noProof/>
                <w:webHidden/>
              </w:rPr>
              <w:fldChar w:fldCharType="end"/>
            </w:r>
          </w:hyperlink>
        </w:p>
        <w:p w:rsidR="00276C57" w:rsidRDefault="00AE0E27">
          <w:pPr>
            <w:pStyle w:val="TOC2"/>
            <w:rPr>
              <w:noProof/>
              <w:color w:val="auto"/>
              <w:lang w:eastAsia="en-US"/>
            </w:rPr>
          </w:pPr>
          <w:hyperlink w:anchor="_Toc509830172" w:history="1">
            <w:r w:rsidR="00276C57" w:rsidRPr="00543688">
              <w:rPr>
                <w:rStyle w:val="Hyperlink"/>
                <w:noProof/>
              </w:rPr>
              <w:t>Cryptocurrencies</w:t>
            </w:r>
          </w:hyperlink>
        </w:p>
        <w:p w:rsidR="00276C57" w:rsidRDefault="00AE0E27">
          <w:pPr>
            <w:pStyle w:val="TOC2"/>
            <w:rPr>
              <w:noProof/>
              <w:color w:val="auto"/>
              <w:lang w:eastAsia="en-US"/>
            </w:rPr>
          </w:pPr>
          <w:hyperlink w:anchor="_Toc509830173" w:history="1">
            <w:r w:rsidR="00276C57" w:rsidRPr="00543688">
              <w:rPr>
                <w:rStyle w:val="Hyperlink"/>
                <w:noProof/>
              </w:rPr>
              <w:t>Ethereum Coin - ETH</w:t>
            </w:r>
          </w:hyperlink>
        </w:p>
        <w:p w:rsidR="00276C57" w:rsidRDefault="00AE0E27">
          <w:pPr>
            <w:pStyle w:val="TOC2"/>
            <w:rPr>
              <w:noProof/>
              <w:color w:val="auto"/>
              <w:lang w:eastAsia="en-US"/>
            </w:rPr>
          </w:pPr>
          <w:hyperlink w:anchor="_Toc509830174" w:history="1">
            <w:r w:rsidR="00276C57" w:rsidRPr="00543688">
              <w:rPr>
                <w:rStyle w:val="Hyperlink"/>
                <w:noProof/>
              </w:rPr>
              <w:t>Blockchain</w:t>
            </w:r>
          </w:hyperlink>
        </w:p>
        <w:p w:rsidR="00276C57" w:rsidRDefault="00AE0E27">
          <w:pPr>
            <w:pStyle w:val="TOC2"/>
            <w:rPr>
              <w:noProof/>
              <w:color w:val="auto"/>
              <w:lang w:eastAsia="en-US"/>
            </w:rPr>
          </w:pPr>
          <w:hyperlink w:anchor="_Toc509830175" w:history="1">
            <w:r w:rsidR="00276C57" w:rsidRPr="00543688">
              <w:rPr>
                <w:rStyle w:val="Hyperlink"/>
                <w:noProof/>
              </w:rPr>
              <w:t>Smart Contracts</w:t>
            </w:r>
          </w:hyperlink>
        </w:p>
        <w:p w:rsidR="00276C57" w:rsidRDefault="00AE0E27">
          <w:pPr>
            <w:pStyle w:val="TOC2"/>
            <w:rPr>
              <w:noProof/>
              <w:color w:val="auto"/>
              <w:lang w:eastAsia="en-US"/>
            </w:rPr>
          </w:pPr>
          <w:hyperlink w:anchor="_Toc509830176" w:history="1">
            <w:r w:rsidR="00276C57" w:rsidRPr="00543688">
              <w:rPr>
                <w:rStyle w:val="Hyperlink"/>
                <w:noProof/>
              </w:rPr>
              <w:t>Wallets</w:t>
            </w:r>
          </w:hyperlink>
        </w:p>
        <w:p w:rsidR="00276C57" w:rsidRDefault="00AE0E27">
          <w:pPr>
            <w:pStyle w:val="TOC2"/>
            <w:rPr>
              <w:noProof/>
              <w:color w:val="auto"/>
              <w:lang w:eastAsia="en-US"/>
            </w:rPr>
          </w:pPr>
          <w:hyperlink w:anchor="_Toc509830177" w:history="1">
            <w:r w:rsidR="00276C57" w:rsidRPr="00543688">
              <w:rPr>
                <w:rStyle w:val="Hyperlink"/>
                <w:noProof/>
              </w:rPr>
              <w:t>Exchange</w:t>
            </w:r>
          </w:hyperlink>
        </w:p>
        <w:p w:rsidR="00276C57" w:rsidRDefault="00AE0E27">
          <w:pPr>
            <w:pStyle w:val="TOC2"/>
            <w:rPr>
              <w:noProof/>
              <w:color w:val="auto"/>
              <w:lang w:eastAsia="en-US"/>
            </w:rPr>
          </w:pPr>
          <w:hyperlink w:anchor="_Toc509830178" w:history="1">
            <w:r w:rsidR="00276C57" w:rsidRPr="00543688">
              <w:rPr>
                <w:rStyle w:val="Hyperlink"/>
                <w:noProof/>
              </w:rPr>
              <w:t>How Will Onasander Tokens Work</w:t>
            </w:r>
          </w:hyperlink>
        </w:p>
        <w:p w:rsidR="00276C57" w:rsidRDefault="00AE0E27">
          <w:pPr>
            <w:pStyle w:val="TOC2"/>
            <w:rPr>
              <w:noProof/>
              <w:color w:val="auto"/>
              <w:lang w:eastAsia="en-US"/>
            </w:rPr>
          </w:pPr>
          <w:hyperlink w:anchor="_Toc509830179" w:history="1">
            <w:r w:rsidR="00276C57" w:rsidRPr="00543688">
              <w:rPr>
                <w:rStyle w:val="Hyperlink"/>
                <w:noProof/>
              </w:rPr>
              <w:t>How Will Onasander Tokens Be Minted</w:t>
            </w:r>
          </w:hyperlink>
        </w:p>
        <w:p w:rsidR="00276C57" w:rsidRDefault="00AE0E27">
          <w:pPr>
            <w:pStyle w:val="TOC2"/>
            <w:rPr>
              <w:noProof/>
              <w:color w:val="auto"/>
              <w:lang w:eastAsia="en-US"/>
            </w:rPr>
          </w:pPr>
          <w:hyperlink w:anchor="_Toc509830180" w:history="1">
            <w:r w:rsidR="00276C57" w:rsidRPr="00543688">
              <w:rPr>
                <w:rStyle w:val="Hyperlink"/>
                <w:noProof/>
              </w:rPr>
              <w:t>How to Obtain Onasander Tokens</w:t>
            </w:r>
          </w:hyperlink>
        </w:p>
        <w:p w:rsidR="00276C57" w:rsidRDefault="00AE0E27">
          <w:pPr>
            <w:pStyle w:val="TOC2"/>
            <w:rPr>
              <w:noProof/>
              <w:color w:val="auto"/>
              <w:lang w:eastAsia="en-US"/>
            </w:rPr>
          </w:pPr>
          <w:hyperlink w:anchor="_Toc509830181" w:history="1">
            <w:r w:rsidR="00276C57" w:rsidRPr="00543688">
              <w:rPr>
                <w:rStyle w:val="Hyperlink"/>
                <w:noProof/>
              </w:rPr>
              <w:t>Steps Required to Purchase Our Tokens</w:t>
            </w:r>
          </w:hyperlink>
        </w:p>
        <w:p w:rsidR="00276C57" w:rsidRDefault="00AE0E27">
          <w:pPr>
            <w:pStyle w:val="TOC2"/>
            <w:rPr>
              <w:noProof/>
              <w:color w:val="auto"/>
              <w:lang w:eastAsia="en-US"/>
            </w:rPr>
          </w:pPr>
          <w:hyperlink w:anchor="_Toc509830182" w:history="1">
            <w:r w:rsidR="00276C57" w:rsidRPr="00543688">
              <w:rPr>
                <w:rStyle w:val="Hyperlink"/>
                <w:noProof/>
              </w:rPr>
              <w:t>Token Price</w:t>
            </w:r>
          </w:hyperlink>
        </w:p>
        <w:p w:rsidR="00276C57" w:rsidRDefault="00AE0E27">
          <w:pPr>
            <w:pStyle w:val="TOC2"/>
            <w:rPr>
              <w:noProof/>
              <w:color w:val="auto"/>
              <w:lang w:eastAsia="en-US"/>
            </w:rPr>
          </w:pPr>
          <w:hyperlink w:anchor="_Toc509830183" w:history="1">
            <w:r w:rsidR="00276C57" w:rsidRPr="00543688">
              <w:rPr>
                <w:rStyle w:val="Hyperlink"/>
                <w:noProof/>
              </w:rPr>
              <w:t>Onasander Smart Contract Specification</w:t>
            </w:r>
          </w:hyperlink>
        </w:p>
        <w:p w:rsidR="00276C57" w:rsidRDefault="00AE0E27">
          <w:pPr>
            <w:pStyle w:val="TOC2"/>
            <w:rPr>
              <w:noProof/>
              <w:color w:val="auto"/>
              <w:lang w:eastAsia="en-US"/>
            </w:rPr>
          </w:pPr>
          <w:hyperlink w:anchor="_Toc509830184" w:history="1">
            <w:r w:rsidR="00276C57" w:rsidRPr="00543688">
              <w:rPr>
                <w:rStyle w:val="Hyperlink"/>
                <w:noProof/>
              </w:rPr>
              <w:t>Final Token Distribution</w:t>
            </w:r>
          </w:hyperlink>
        </w:p>
        <w:p w:rsidR="00276C57" w:rsidRDefault="00AE0E27">
          <w:pPr>
            <w:pStyle w:val="TOC1"/>
            <w:tabs>
              <w:tab w:val="right" w:leader="dot" w:pos="9350"/>
            </w:tabs>
            <w:rPr>
              <w:b w:val="0"/>
              <w:bCs w:val="0"/>
              <w:noProof/>
              <w:color w:val="auto"/>
              <w:sz w:val="22"/>
              <w:szCs w:val="22"/>
              <w:lang w:eastAsia="en-US"/>
            </w:rPr>
          </w:pPr>
          <w:hyperlink w:anchor="_Toc509830185" w:history="1">
            <w:r w:rsidR="00276C57" w:rsidRPr="00543688">
              <w:rPr>
                <w:rStyle w:val="Hyperlink"/>
                <w:noProof/>
              </w:rPr>
              <w:t>Summary</w:t>
            </w:r>
            <w:r w:rsidR="00276C57">
              <w:rPr>
                <w:noProof/>
                <w:webHidden/>
              </w:rPr>
              <w:tab/>
            </w:r>
            <w:r w:rsidR="00276C57">
              <w:rPr>
                <w:noProof/>
                <w:webHidden/>
              </w:rPr>
              <w:fldChar w:fldCharType="begin"/>
            </w:r>
            <w:r w:rsidR="00276C57">
              <w:rPr>
                <w:noProof/>
                <w:webHidden/>
              </w:rPr>
              <w:instrText xml:space="preserve"> PAGEREF _Toc509830185 \h </w:instrText>
            </w:r>
            <w:r w:rsidR="00276C57">
              <w:rPr>
                <w:noProof/>
                <w:webHidden/>
              </w:rPr>
            </w:r>
            <w:r w:rsidR="00276C57">
              <w:rPr>
                <w:noProof/>
                <w:webHidden/>
              </w:rPr>
              <w:fldChar w:fldCharType="separate"/>
            </w:r>
            <w:r w:rsidR="004F7061">
              <w:rPr>
                <w:noProof/>
                <w:webHidden/>
              </w:rPr>
              <w:t>22</w:t>
            </w:r>
            <w:r w:rsidR="00276C57">
              <w:rPr>
                <w:noProof/>
                <w:webHidden/>
              </w:rPr>
              <w:fldChar w:fldCharType="end"/>
            </w:r>
          </w:hyperlink>
        </w:p>
        <w:p w:rsidR="00276C57" w:rsidRDefault="00AE0E27">
          <w:pPr>
            <w:pStyle w:val="TOC1"/>
            <w:tabs>
              <w:tab w:val="right" w:leader="dot" w:pos="9350"/>
            </w:tabs>
            <w:rPr>
              <w:b w:val="0"/>
              <w:bCs w:val="0"/>
              <w:noProof/>
              <w:color w:val="auto"/>
              <w:sz w:val="22"/>
              <w:szCs w:val="22"/>
              <w:lang w:eastAsia="en-US"/>
            </w:rPr>
          </w:pPr>
          <w:hyperlink w:anchor="_Toc509830186" w:history="1">
            <w:r w:rsidR="00276C57" w:rsidRPr="00543688">
              <w:rPr>
                <w:rStyle w:val="Hyperlink"/>
                <w:noProof/>
              </w:rPr>
              <w:t>Disclaimer and Terms of Use</w:t>
            </w:r>
            <w:r w:rsidR="00276C57">
              <w:rPr>
                <w:noProof/>
                <w:webHidden/>
              </w:rPr>
              <w:tab/>
            </w:r>
            <w:r w:rsidR="00276C57">
              <w:rPr>
                <w:noProof/>
                <w:webHidden/>
              </w:rPr>
              <w:fldChar w:fldCharType="begin"/>
            </w:r>
            <w:r w:rsidR="00276C57">
              <w:rPr>
                <w:noProof/>
                <w:webHidden/>
              </w:rPr>
              <w:instrText xml:space="preserve"> PAGEREF _Toc509830186 \h </w:instrText>
            </w:r>
            <w:r w:rsidR="00276C57">
              <w:rPr>
                <w:noProof/>
                <w:webHidden/>
              </w:rPr>
            </w:r>
            <w:r w:rsidR="00276C57">
              <w:rPr>
                <w:noProof/>
                <w:webHidden/>
              </w:rPr>
              <w:fldChar w:fldCharType="separate"/>
            </w:r>
            <w:r w:rsidR="004F7061">
              <w:rPr>
                <w:noProof/>
                <w:webHidden/>
              </w:rPr>
              <w:t>23</w:t>
            </w:r>
            <w:r w:rsidR="00276C57">
              <w:rPr>
                <w:noProof/>
                <w:webHidden/>
              </w:rPr>
              <w:fldChar w:fldCharType="end"/>
            </w:r>
          </w:hyperlink>
        </w:p>
        <w:p w:rsidR="00276C57" w:rsidRDefault="00AE0E27">
          <w:pPr>
            <w:pStyle w:val="TOC1"/>
            <w:tabs>
              <w:tab w:val="right" w:leader="dot" w:pos="9350"/>
            </w:tabs>
            <w:rPr>
              <w:b w:val="0"/>
              <w:bCs w:val="0"/>
              <w:noProof/>
              <w:color w:val="auto"/>
              <w:sz w:val="22"/>
              <w:szCs w:val="22"/>
              <w:lang w:eastAsia="en-US"/>
            </w:rPr>
          </w:pPr>
          <w:hyperlink w:anchor="_Toc509830187" w:history="1">
            <w:r w:rsidR="00276C57" w:rsidRPr="00543688">
              <w:rPr>
                <w:rStyle w:val="Hyperlink"/>
                <w:noProof/>
              </w:rPr>
              <w:t>Appendix 1 – Bearish Onasander Market Calls</w:t>
            </w:r>
            <w:r w:rsidR="00276C57">
              <w:rPr>
                <w:noProof/>
                <w:webHidden/>
              </w:rPr>
              <w:tab/>
            </w:r>
            <w:r w:rsidR="00276C57">
              <w:rPr>
                <w:noProof/>
                <w:webHidden/>
              </w:rPr>
              <w:fldChar w:fldCharType="begin"/>
            </w:r>
            <w:r w:rsidR="00276C57">
              <w:rPr>
                <w:noProof/>
                <w:webHidden/>
              </w:rPr>
              <w:instrText xml:space="preserve"> PAGEREF _Toc509830187 \h </w:instrText>
            </w:r>
            <w:r w:rsidR="00276C57">
              <w:rPr>
                <w:noProof/>
                <w:webHidden/>
              </w:rPr>
            </w:r>
            <w:r w:rsidR="00276C57">
              <w:rPr>
                <w:noProof/>
                <w:webHidden/>
              </w:rPr>
              <w:fldChar w:fldCharType="separate"/>
            </w:r>
            <w:r w:rsidR="004F7061">
              <w:rPr>
                <w:noProof/>
                <w:webHidden/>
              </w:rPr>
              <w:t>25</w:t>
            </w:r>
            <w:r w:rsidR="00276C57">
              <w:rPr>
                <w:noProof/>
                <w:webHidden/>
              </w:rPr>
              <w:fldChar w:fldCharType="end"/>
            </w:r>
          </w:hyperlink>
        </w:p>
        <w:p w:rsidR="00276C57" w:rsidRDefault="00AE0E27">
          <w:pPr>
            <w:pStyle w:val="TOC2"/>
            <w:rPr>
              <w:noProof/>
              <w:color w:val="auto"/>
              <w:lang w:eastAsia="en-US"/>
            </w:rPr>
          </w:pPr>
          <w:hyperlink w:anchor="_Toc509830188" w:history="1">
            <w:r w:rsidR="00276C57" w:rsidRPr="00543688">
              <w:rPr>
                <w:rStyle w:val="Hyperlink"/>
                <w:noProof/>
              </w:rPr>
              <w:t>Onasander Market Analysis 2018 – Chart and Analysis</w:t>
            </w:r>
          </w:hyperlink>
        </w:p>
        <w:p w:rsidR="00276C57" w:rsidRDefault="00AE0E27">
          <w:pPr>
            <w:pStyle w:val="TOC2"/>
            <w:rPr>
              <w:noProof/>
              <w:color w:val="auto"/>
              <w:lang w:eastAsia="en-US"/>
            </w:rPr>
          </w:pPr>
          <w:hyperlink w:anchor="_Toc509830189" w:history="1">
            <w:r w:rsidR="00276C57" w:rsidRPr="00543688">
              <w:rPr>
                <w:rStyle w:val="Hyperlink"/>
                <w:noProof/>
              </w:rPr>
              <w:t>Onasander Market Analysis 2008 – Chart and Example Trades</w:t>
            </w:r>
          </w:hyperlink>
        </w:p>
        <w:p w:rsidR="00276C57" w:rsidRDefault="00AE0E27">
          <w:pPr>
            <w:pStyle w:val="TOC2"/>
            <w:rPr>
              <w:noProof/>
              <w:color w:val="auto"/>
              <w:lang w:eastAsia="en-US"/>
            </w:rPr>
          </w:pPr>
          <w:hyperlink w:anchor="_Toc509830190" w:history="1">
            <w:r w:rsidR="00276C57" w:rsidRPr="00543688">
              <w:rPr>
                <w:rStyle w:val="Hyperlink"/>
                <w:noProof/>
              </w:rPr>
              <w:t>Onasander Market Analysis 2000 – Chart and Example Trades</w:t>
            </w:r>
          </w:hyperlink>
        </w:p>
        <w:p w:rsidR="00276C57" w:rsidRDefault="00AE0E27">
          <w:pPr>
            <w:pStyle w:val="TOC1"/>
            <w:tabs>
              <w:tab w:val="right" w:leader="dot" w:pos="9350"/>
            </w:tabs>
            <w:rPr>
              <w:b w:val="0"/>
              <w:bCs w:val="0"/>
              <w:noProof/>
              <w:color w:val="auto"/>
              <w:sz w:val="22"/>
              <w:szCs w:val="22"/>
              <w:lang w:eastAsia="en-US"/>
            </w:rPr>
          </w:pPr>
          <w:hyperlink w:anchor="_Toc509830191" w:history="1">
            <w:r w:rsidR="00276C57" w:rsidRPr="00543688">
              <w:rPr>
                <w:rStyle w:val="Hyperlink"/>
                <w:noProof/>
              </w:rPr>
              <w:t>Appendix 2 – Bullish Onasander Market Calls</w:t>
            </w:r>
            <w:r w:rsidR="00276C57">
              <w:rPr>
                <w:noProof/>
                <w:webHidden/>
              </w:rPr>
              <w:tab/>
            </w:r>
            <w:r w:rsidR="00276C57">
              <w:rPr>
                <w:noProof/>
                <w:webHidden/>
              </w:rPr>
              <w:fldChar w:fldCharType="begin"/>
            </w:r>
            <w:r w:rsidR="00276C57">
              <w:rPr>
                <w:noProof/>
                <w:webHidden/>
              </w:rPr>
              <w:instrText xml:space="preserve"> PAGEREF _Toc509830191 \h </w:instrText>
            </w:r>
            <w:r w:rsidR="00276C57">
              <w:rPr>
                <w:noProof/>
                <w:webHidden/>
              </w:rPr>
            </w:r>
            <w:r w:rsidR="00276C57">
              <w:rPr>
                <w:noProof/>
                <w:webHidden/>
              </w:rPr>
              <w:fldChar w:fldCharType="separate"/>
            </w:r>
            <w:r w:rsidR="004F7061">
              <w:rPr>
                <w:noProof/>
                <w:webHidden/>
              </w:rPr>
              <w:t>28</w:t>
            </w:r>
            <w:r w:rsidR="00276C57">
              <w:rPr>
                <w:noProof/>
                <w:webHidden/>
              </w:rPr>
              <w:fldChar w:fldCharType="end"/>
            </w:r>
          </w:hyperlink>
        </w:p>
        <w:p w:rsidR="00276C57" w:rsidRDefault="00AE0E27">
          <w:pPr>
            <w:pStyle w:val="TOC2"/>
            <w:rPr>
              <w:noProof/>
              <w:color w:val="auto"/>
              <w:lang w:eastAsia="en-US"/>
            </w:rPr>
          </w:pPr>
          <w:hyperlink w:anchor="_Toc509830192" w:history="1">
            <w:r w:rsidR="00276C57" w:rsidRPr="00543688">
              <w:rPr>
                <w:rStyle w:val="Hyperlink"/>
                <w:noProof/>
              </w:rPr>
              <w:t>Onasander Market Analysis 2018 – Chart and Analysis</w:t>
            </w:r>
          </w:hyperlink>
        </w:p>
        <w:p w:rsidR="00276C57" w:rsidRDefault="00AE0E27">
          <w:pPr>
            <w:pStyle w:val="TOC2"/>
            <w:rPr>
              <w:noProof/>
              <w:color w:val="auto"/>
              <w:lang w:eastAsia="en-US"/>
            </w:rPr>
          </w:pPr>
          <w:hyperlink w:anchor="_Toc509830193" w:history="1">
            <w:r w:rsidR="00276C57" w:rsidRPr="00543688">
              <w:rPr>
                <w:rStyle w:val="Hyperlink"/>
                <w:noProof/>
              </w:rPr>
              <w:t>Onasander Market Analysis 2009 – Chart and Example Trades</w:t>
            </w:r>
          </w:hyperlink>
        </w:p>
        <w:p w:rsidR="00276C57" w:rsidRDefault="00AE0E27">
          <w:pPr>
            <w:pStyle w:val="TOC2"/>
            <w:rPr>
              <w:noProof/>
              <w:color w:val="auto"/>
              <w:lang w:eastAsia="en-US"/>
            </w:rPr>
          </w:pPr>
          <w:hyperlink w:anchor="_Toc509830194" w:history="1">
            <w:r w:rsidR="00276C57" w:rsidRPr="00543688">
              <w:rPr>
                <w:rStyle w:val="Hyperlink"/>
                <w:noProof/>
              </w:rPr>
              <w:t>Onasander Market Analysis 2003 – Chart and Example Trades</w:t>
            </w:r>
          </w:hyperlink>
        </w:p>
        <w:p w:rsidR="00276C57" w:rsidRDefault="00AE0E27">
          <w:pPr>
            <w:pStyle w:val="TOC1"/>
            <w:tabs>
              <w:tab w:val="right" w:leader="dot" w:pos="9350"/>
            </w:tabs>
            <w:rPr>
              <w:b w:val="0"/>
              <w:bCs w:val="0"/>
              <w:noProof/>
              <w:color w:val="auto"/>
              <w:sz w:val="22"/>
              <w:szCs w:val="22"/>
              <w:lang w:eastAsia="en-US"/>
            </w:rPr>
          </w:pPr>
          <w:hyperlink w:anchor="_Toc509830195" w:history="1">
            <w:r w:rsidR="00276C57" w:rsidRPr="00543688">
              <w:rPr>
                <w:rStyle w:val="Hyperlink"/>
                <w:noProof/>
              </w:rPr>
              <w:t>Appendix 3 - Miscellaneous Documents</w:t>
            </w:r>
            <w:r w:rsidR="00276C57">
              <w:rPr>
                <w:noProof/>
                <w:webHidden/>
              </w:rPr>
              <w:tab/>
            </w:r>
            <w:r w:rsidR="00276C57">
              <w:rPr>
                <w:noProof/>
                <w:webHidden/>
              </w:rPr>
              <w:fldChar w:fldCharType="begin"/>
            </w:r>
            <w:r w:rsidR="00276C57">
              <w:rPr>
                <w:noProof/>
                <w:webHidden/>
              </w:rPr>
              <w:instrText xml:space="preserve"> PAGEREF _Toc509830195 \h </w:instrText>
            </w:r>
            <w:r w:rsidR="00276C57">
              <w:rPr>
                <w:noProof/>
                <w:webHidden/>
              </w:rPr>
            </w:r>
            <w:r w:rsidR="00276C57">
              <w:rPr>
                <w:noProof/>
                <w:webHidden/>
              </w:rPr>
              <w:fldChar w:fldCharType="separate"/>
            </w:r>
            <w:r w:rsidR="004F7061">
              <w:rPr>
                <w:noProof/>
                <w:webHidden/>
              </w:rPr>
              <w:t>31</w:t>
            </w:r>
            <w:r w:rsidR="00276C57">
              <w:rPr>
                <w:noProof/>
                <w:webHidden/>
              </w:rPr>
              <w:fldChar w:fldCharType="end"/>
            </w:r>
          </w:hyperlink>
        </w:p>
        <w:p w:rsidR="00276C57" w:rsidRDefault="00AE0E27">
          <w:pPr>
            <w:pStyle w:val="TOC2"/>
            <w:rPr>
              <w:noProof/>
              <w:color w:val="auto"/>
              <w:lang w:eastAsia="en-US"/>
            </w:rPr>
          </w:pPr>
          <w:hyperlink w:anchor="_Toc509830196" w:history="1">
            <w:r w:rsidR="00276C57" w:rsidRPr="00543688">
              <w:rPr>
                <w:rStyle w:val="Hyperlink"/>
                <w:noProof/>
              </w:rPr>
              <w:t>Start Up Summary</w:t>
            </w:r>
          </w:hyperlink>
        </w:p>
        <w:p w:rsidR="00276C57" w:rsidRDefault="00AE0E27">
          <w:pPr>
            <w:pStyle w:val="TOC2"/>
            <w:rPr>
              <w:noProof/>
              <w:color w:val="auto"/>
              <w:lang w:eastAsia="en-US"/>
            </w:rPr>
          </w:pPr>
          <w:hyperlink w:anchor="_Toc509830197" w:history="1">
            <w:r w:rsidR="00276C57" w:rsidRPr="00543688">
              <w:rPr>
                <w:rStyle w:val="Hyperlink"/>
                <w:noProof/>
              </w:rPr>
              <w:t>Start Up Expenses</w:t>
            </w:r>
          </w:hyperlink>
        </w:p>
        <w:p w:rsidR="00276C57" w:rsidRDefault="00AE0E27">
          <w:pPr>
            <w:pStyle w:val="TOC2"/>
            <w:rPr>
              <w:noProof/>
              <w:color w:val="auto"/>
              <w:lang w:eastAsia="en-US"/>
            </w:rPr>
          </w:pPr>
          <w:hyperlink w:anchor="_Toc509830198" w:history="1">
            <w:r w:rsidR="00276C57" w:rsidRPr="00543688">
              <w:rPr>
                <w:rStyle w:val="Hyperlink"/>
                <w:noProof/>
              </w:rPr>
              <w:t>Letter of Recommendation</w:t>
            </w:r>
          </w:hyperlink>
        </w:p>
        <w:p w:rsidR="00276C57" w:rsidRDefault="00AE0E27">
          <w:pPr>
            <w:pStyle w:val="TOC2"/>
            <w:rPr>
              <w:noProof/>
              <w:color w:val="auto"/>
              <w:lang w:eastAsia="en-US"/>
            </w:rPr>
          </w:pPr>
          <w:hyperlink w:anchor="_Toc509830199" w:history="1">
            <w:r w:rsidR="00D9787C">
              <w:rPr>
                <w:rStyle w:val="Hyperlink"/>
                <w:noProof/>
              </w:rPr>
              <w:t>Cover</w:t>
            </w:r>
          </w:hyperlink>
          <w:r w:rsidR="0034136A" w:rsidRPr="0034136A">
            <w:rPr>
              <w:rStyle w:val="Hyperlink"/>
              <w:noProof/>
              <w:u w:val="none"/>
            </w:rPr>
            <w:t xml:space="preserve"> Letter</w:t>
          </w:r>
        </w:p>
        <w:p w:rsidR="00276C57" w:rsidRDefault="00AE0E27">
          <w:pPr>
            <w:pStyle w:val="TOC2"/>
            <w:rPr>
              <w:noProof/>
              <w:color w:val="auto"/>
              <w:lang w:eastAsia="en-US"/>
            </w:rPr>
          </w:pPr>
          <w:hyperlink w:anchor="_Toc509830200" w:history="1">
            <w:r w:rsidR="0034136A">
              <w:rPr>
                <w:rStyle w:val="Hyperlink"/>
                <w:noProof/>
              </w:rPr>
              <w:t>Personal Resume</w:t>
            </w:r>
          </w:hyperlink>
        </w:p>
        <w:p w:rsidR="00890813" w:rsidRDefault="00535AB6" w:rsidP="00535AB6">
          <w:pPr>
            <w:rPr>
              <w:noProof/>
            </w:rPr>
          </w:pPr>
          <w:r>
            <w:rPr>
              <w:sz w:val="26"/>
              <w:szCs w:val="26"/>
            </w:rPr>
            <w:fldChar w:fldCharType="end"/>
          </w:r>
        </w:p>
      </w:sdtContent>
    </w:sdt>
    <w:p w:rsidR="009D6872" w:rsidRDefault="00890813" w:rsidP="00535AB6">
      <w:pPr>
        <w:rPr>
          <w:noProof/>
        </w:rPr>
      </w:pPr>
      <w:r>
        <w:rPr>
          <w:noProof/>
        </w:rPr>
        <w:br/>
      </w:r>
      <w:r>
        <w:rPr>
          <w:noProof/>
        </w:rPr>
        <w:br/>
      </w:r>
      <w:r>
        <w:rPr>
          <w:noProof/>
        </w:rPr>
        <w:br/>
      </w:r>
    </w:p>
    <w:bookmarkStart w:id="0" w:name="_Toc509830135"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big enough to be converted into an investment bank.</w:t>
          </w:r>
        </w:p>
      </w:sdtContent>
    </w:sdt>
    <w:p w:rsidR="008871A8" w:rsidRDefault="00535AB6" w:rsidP="00BC62B9">
      <w:pPr>
        <w:pStyle w:val="Heading2"/>
      </w:pPr>
      <w:bookmarkStart w:id="1" w:name="_Toc509830136"/>
      <w:r>
        <w:t>Highlights</w:t>
      </w:r>
      <w:bookmarkEnd w:id="1"/>
    </w:p>
    <w:p w:rsidR="008871A8" w:rsidRDefault="0076537C" w:rsidP="00535AB6">
      <w:r>
        <w:t xml:space="preserve">The investment fund will pay </w:t>
      </w:r>
      <w:r w:rsidR="00894315">
        <w:t>dividends</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representing most overpriced assets</w:t>
      </w:r>
      <w:r w:rsidR="00161A25">
        <w:t xml:space="preserve"> as of right now.</w:t>
      </w:r>
    </w:p>
    <w:p w:rsidR="008871A8" w:rsidRDefault="00E51F7F" w:rsidP="00535AB6">
      <w:r>
        <w:rPr>
          <w:noProof/>
        </w:rPr>
        <w:drawing>
          <wp:inline distT="0" distB="0" distL="0" distR="0">
            <wp:extent cx="5943600" cy="208799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2018.gif"/>
                    <pic:cNvPicPr/>
                  </pic:nvPicPr>
                  <pic:blipFill>
                    <a:blip r:embed="rId11"/>
                    <a:stretch>
                      <a:fillRect/>
                    </a:stretch>
                  </pic:blipFill>
                  <pic:spPr>
                    <a:xfrm>
                      <a:off x="0" y="0"/>
                      <a:ext cx="5963823" cy="2095094"/>
                    </a:xfrm>
                    <a:prstGeom prst="rect">
                      <a:avLst/>
                    </a:prstGeom>
                  </pic:spPr>
                </pic:pic>
              </a:graphicData>
            </a:graphic>
          </wp:inline>
        </w:drawing>
      </w:r>
    </w:p>
    <w:p w:rsidR="008871A8" w:rsidRDefault="00535AB6" w:rsidP="00BC62B9">
      <w:pPr>
        <w:pStyle w:val="Heading2"/>
      </w:pPr>
      <w:bookmarkStart w:id="2" w:name="_Toc509830137"/>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09830138"/>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 indebt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09830139"/>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09830140"/>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09830141"/>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8871A8"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8871A8" w:rsidRDefault="00745D13" w:rsidP="00BC62B9">
      <w:pPr>
        <w:pStyle w:val="Heading2"/>
      </w:pPr>
      <w:bookmarkStart w:id="7" w:name="_Toc509830142"/>
      <w:r>
        <w:t>What is ICO</w:t>
      </w:r>
      <w:bookmarkEnd w:id="7"/>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The main goals for the issuer of the tokens or coins is to fund their project development, marketing, and help increase demand, which will then increase the value of the tokens. The final goal of the individuals who 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8" w:name="_Toc509830143"/>
      <w:r>
        <w:t>What is Onasander ICO</w:t>
      </w:r>
      <w:bookmarkEnd w:id="8"/>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C217F1" w:rsidP="00535AB6">
      <w:pPr>
        <w:rPr>
          <w:i/>
        </w:rPr>
      </w:pPr>
      <w:r w:rsidRPr="00C217F1">
        <w:rPr>
          <w:i/>
        </w:rPr>
        <w:t>Maybe we need to talk about the tranches here</w:t>
      </w:r>
    </w:p>
    <w:p w:rsidR="008871A8" w:rsidRPr="00BC62B9" w:rsidRDefault="00CD125A" w:rsidP="00BC62B9">
      <w:pPr>
        <w:pStyle w:val="Heading2"/>
      </w:pPr>
      <w:bookmarkStart w:id="9" w:name="_Toc509830144"/>
      <w:r w:rsidRPr="00BC62B9">
        <w:t xml:space="preserve">Why Are We Doing </w:t>
      </w:r>
      <w:r w:rsidR="007643AD">
        <w:t xml:space="preserve">It </w:t>
      </w:r>
      <w:r w:rsidRPr="00BC62B9">
        <w:t>Now</w:t>
      </w:r>
      <w:bookmarkEnd w:id="9"/>
    </w:p>
    <w:p w:rsidR="00CD125A" w:rsidRDefault="00B35942" w:rsidP="00535AB6">
      <w:r>
        <w:t>The timing of both ICO explosion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bookmarkStart w:id="10" w:name="_GoBack"/>
      <w:bookmarkEnd w:id="10"/>
      <w:r w:rsidR="00C56B2E">
        <w:t xml:space="preserve"> development.</w:t>
      </w:r>
      <w:r>
        <w:t xml:space="preserve"> </w:t>
      </w:r>
      <w:r w:rsidR="00C56B2E">
        <w:t>I</w:t>
      </w:r>
      <w:r>
        <w:t xml:space="preserve">t opens up opportunities </w:t>
      </w:r>
      <w:r>
        <w:lastRenderedPageBreak/>
        <w:t xml:space="preserve">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That way you </w:t>
      </w:r>
      <w:r w:rsidR="004F4242">
        <w:t xml:space="preserve">will </w:t>
      </w:r>
      <w:r>
        <w:t xml:space="preserve">validate if </w:t>
      </w:r>
      <w:r w:rsidR="00D62CE7">
        <w:t>our</w:t>
      </w:r>
      <w:r>
        <w:t xml:space="preserve"> </w:t>
      </w:r>
      <w:r w:rsidR="00D62CE7">
        <w:t>a</w:t>
      </w:r>
      <w:r>
        <w:t xml:space="preserve">sset </w:t>
      </w:r>
      <w:r w:rsidR="00D62CE7">
        <w:t>p</w:t>
      </w:r>
      <w:r>
        <w:t xml:space="preserve">rice </w:t>
      </w:r>
      <w:r w:rsidR="00D62CE7">
        <w:t>a</w:t>
      </w:r>
      <w:r>
        <w:t xml:space="preserve">nalysis </w:t>
      </w:r>
      <w:r w:rsidR="00D62CE7">
        <w:t>s</w:t>
      </w:r>
      <w:r>
        <w:t>oftware is right or wrong</w:t>
      </w:r>
      <w:r w:rsidR="00D62CE7">
        <w:t xml:space="preserve">, and you will be able </w:t>
      </w:r>
      <w:r w:rsidR="004F4242">
        <w:t>to see</w:t>
      </w:r>
      <w:r w:rsidR="005B28FC">
        <w:t xml:space="preserve"> </w:t>
      </w:r>
      <w:r w:rsidR="00D62CE7">
        <w:t xml:space="preserve">the reason for our </w:t>
      </w:r>
      <w:r w:rsidR="004B5907">
        <w:t xml:space="preserve">success.  </w:t>
      </w:r>
      <w:r w:rsidR="002C7744">
        <w:t>This validation will bring in many clients and investors</w:t>
      </w:r>
      <w:r w:rsidR="003A0ACE">
        <w:t>.</w:t>
      </w:r>
    </w:p>
    <w:p w:rsidR="009B463F" w:rsidRDefault="008E7153" w:rsidP="00C43174">
      <w:pPr>
        <w:pStyle w:val="Heading4"/>
      </w:pPr>
      <w:r>
        <w:rPr>
          <w:noProof/>
        </w:rPr>
        <w:drawing>
          <wp:inline distT="0" distB="0" distL="0" distR="0">
            <wp:extent cx="5943600" cy="2089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t-call-full-size.gif"/>
                    <pic:cNvPicPr/>
                  </pic:nvPicPr>
                  <pic:blipFill>
                    <a:blip r:embed="rId12"/>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proofErr w:type="gramStart"/>
      <w:r w:rsidR="00E539D3">
        <w:t>Above</w:t>
      </w:r>
      <w:proofErr w:type="gramEnd"/>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xml:space="preserve">.  In this case we can make money both ways, by shorting the expensive assets, and profits from these “shorts” will be used to </w:t>
      </w:r>
      <w:r w:rsidR="00BE669C">
        <w:t>re</w:t>
      </w:r>
      <w:r>
        <w:t xml:space="preserve">purchase </w:t>
      </w:r>
      <w:r w:rsidR="00BE669C">
        <w:t xml:space="preserve">those same assets when they are </w:t>
      </w:r>
      <w:r>
        <w:t>cheap</w:t>
      </w:r>
      <w:r w:rsidR="00BE669C">
        <w:t xml:space="preserve">. </w:t>
      </w:r>
    </w:p>
    <w:p w:rsidR="00162A98" w:rsidRDefault="00162A98" w:rsidP="00892DAC">
      <w:pPr>
        <w:pStyle w:val="Heading4"/>
      </w:pPr>
      <w:r w:rsidRPr="00162A98">
        <w:t xml:space="preserve">How We Will Take Advantage </w:t>
      </w:r>
      <w:r w:rsidR="009E7330" w:rsidRPr="00162A98">
        <w:t>of</w:t>
      </w:r>
      <w:r w:rsidRPr="00162A98">
        <w:t xml:space="preserve"> The Recession</w:t>
      </w:r>
    </w:p>
    <w:p w:rsidR="002F70C7" w:rsidRDefault="0061305E" w:rsidP="00535AB6">
      <w:r>
        <w:t xml:space="preserve">Because of Onasander ICO we will be able to make big financial gains when the </w:t>
      </w:r>
      <w:r w:rsidR="001D3120">
        <w:t>overpriced assets</w:t>
      </w:r>
      <w:r>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r w:rsidR="00710A07">
        <w:t>Onasander is</w:t>
      </w:r>
      <w:r w:rsidR="00D823E8">
        <w:t xml:space="preserve"> </w:t>
      </w:r>
      <w:r>
        <w:t xml:space="preserve">hoping to build the company quickly enough before the downturn starts, so we </w:t>
      </w:r>
      <w:r w:rsidR="00421675">
        <w:t>can take advantage of the upcoming price drops</w:t>
      </w:r>
      <w:r>
        <w:t xml:space="preserve"> and enjoy a nice start to our project.</w:t>
      </w:r>
      <w:r w:rsidR="00527DBB">
        <w:br/>
      </w:r>
    </w:p>
    <w:p w:rsidR="009E7330" w:rsidRPr="009E7330" w:rsidRDefault="009E7330" w:rsidP="00BC62B9">
      <w:pPr>
        <w:pStyle w:val="Heading2"/>
      </w:pPr>
      <w:bookmarkStart w:id="11" w:name="_Toc509830145"/>
      <w:r w:rsidRPr="00BC62B9">
        <w:lastRenderedPageBreak/>
        <w:t>How Much Can Onasander ICO Make Me</w:t>
      </w:r>
      <w:bookmarkEnd w:id="11"/>
    </w:p>
    <w:p w:rsidR="00C217F1" w:rsidRDefault="00BC62B9" w:rsidP="00BC62B9">
      <w:r>
        <w:t xml:space="preserve">I can make projections, but they will not be genuine.  There is no way to </w:t>
      </w:r>
      <w:r w:rsidR="00C217F1">
        <w:t xml:space="preserve">precisely </w:t>
      </w:r>
      <w:r>
        <w:t>calculate our future success. It could very easily become the biggest world investment fund.  The gains are unlimited here.  Long term approach should provide the highest gains.  My vision is that we will be worth about 500% more after first 12 months of trading.  One year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Every ICO tranche after that will go up in value.</w:t>
      </w:r>
    </w:p>
    <w:p w:rsidR="008871A8" w:rsidRDefault="00E94793" w:rsidP="00BC62B9">
      <w:pPr>
        <w:pStyle w:val="Heading2"/>
      </w:pPr>
      <w:bookmarkStart w:id="12" w:name="_Toc509830146"/>
      <w:r w:rsidRPr="00E94793">
        <w:t>Where Will ICO Money Be Invested</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09830147"/>
      <w:r w:rsidRPr="00F46BB5">
        <w:t>How Will ICO Reserves Be Stored</w:t>
      </w:r>
      <w:bookmarkEnd w:id="13"/>
    </w:p>
    <w:p w:rsidR="008871A8" w:rsidRDefault="00E94793" w:rsidP="00535AB6">
      <w:r w:rsidRPr="00E94793">
        <w:t>ICO reserves will be stored globally across basket of FIAT currencies, Crypto Currencies, and some commodities as reserves.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09830148"/>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832D3">
        <w:t>6 equal</w:t>
      </w:r>
      <w:r>
        <w:t xml:space="preserve"> tranches</w:t>
      </w:r>
      <w:r w:rsidR="003832D3">
        <w:t xml:space="preserve"> of the spam of 6 years</w:t>
      </w:r>
      <w:r>
        <w:t xml:space="preserve">.  Each tranche will be sold at a specific time.  The first tranche will be for </w:t>
      </w:r>
      <w:r w:rsidR="00F45AD2">
        <w:t>non-United</w:t>
      </w:r>
      <w:r>
        <w:t xml:space="preserve"> States investors.  Only accredited investors from United States can buy into our first tranche. </w:t>
      </w:r>
    </w:p>
    <w:p w:rsidR="00B76290" w:rsidRDefault="00B76290" w:rsidP="00B76290">
      <w:r>
        <w:t xml:space="preserve">Once the </w:t>
      </w:r>
      <w:r w:rsidR="00954F55">
        <w:t>first</w:t>
      </w:r>
      <w:r>
        <w:t xml:space="preserve"> tranche </w:t>
      </w:r>
      <w:r w:rsidR="00954F55">
        <w:t xml:space="preserve">of the ICO </w:t>
      </w:r>
      <w:r>
        <w:t xml:space="preserve">is </w:t>
      </w:r>
      <w:r w:rsidR="00954F55">
        <w:t>completed</w:t>
      </w:r>
      <w:r>
        <w:t xml:space="preserve">, we will have money in order to hire resources who will help us become Regulation A+ Tire 2 compliant in United States.  Once compliant, we will sell the </w:t>
      </w:r>
      <w:r w:rsidR="00954F55">
        <w:t>other five</w:t>
      </w:r>
      <w:r>
        <w:t xml:space="preserve"> tranche</w:t>
      </w:r>
      <w:r w:rsidR="00954F55">
        <w:t>s</w:t>
      </w:r>
      <w:r>
        <w:t xml:space="preserve"> to regular United States investors.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861C2B">
        <w:t xml:space="preserve">five tranches </w:t>
      </w:r>
      <w:r>
        <w:t xml:space="preserve">of ICO tokens to the same type of investors as in the first tranche.  </w:t>
      </w:r>
    </w:p>
    <w:p w:rsidR="008871A8" w:rsidRDefault="00014218" w:rsidP="00BC62B9">
      <w:pPr>
        <w:pStyle w:val="Heading2"/>
      </w:pPr>
      <w:bookmarkStart w:id="15" w:name="_Toc509830149"/>
      <w:r>
        <w:lastRenderedPageBreak/>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at the exchange.  </w:t>
      </w:r>
      <w:r w:rsidR="0061383B">
        <w:t xml:space="preserve">Dividends per token will not change upon ICO outcome.  The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09830150"/>
      <w:r>
        <w:t>ICO Timeline</w:t>
      </w:r>
      <w:bookmarkEnd w:id="16"/>
    </w:p>
    <w:p w:rsidR="00B66CD7" w:rsidRDefault="00B66CD7" w:rsidP="00B66CD7">
      <w:r w:rsidRPr="00B66CD7">
        <w:t xml:space="preserve">Onasander ICO will last for </w:t>
      </w:r>
      <w:r w:rsidR="00E04855">
        <w:t>6</w:t>
      </w:r>
      <w:r w:rsidRPr="00B66CD7">
        <w:t xml:space="preserve"> years.  The first initial funding target is $50,000,000.  The company will start </w:t>
      </w:r>
      <w:r w:rsidR="00F45AD2" w:rsidRPr="00B66CD7">
        <w:t>trading</w:t>
      </w:r>
      <w:r w:rsidRPr="00B66CD7">
        <w:t xml:space="preserve"> right after the first part of </w:t>
      </w:r>
      <w:r w:rsidR="00D8150B">
        <w:t xml:space="preserve">the </w:t>
      </w:r>
      <w:r w:rsidRPr="00B66CD7">
        <w:t>ICO, but we will have more token sales in the future.  This will accomplish few goals:</w:t>
      </w:r>
    </w:p>
    <w:p w:rsidR="001518D4" w:rsidRPr="00B66CD7" w:rsidRDefault="00887D2A" w:rsidP="001518D4">
      <w:pPr>
        <w:pStyle w:val="Heading4"/>
      </w:pPr>
      <w:r>
        <w:t xml:space="preserve">Reasons for </w:t>
      </w:r>
      <w:r w:rsidR="001518D4">
        <w:t xml:space="preserve">ICO </w:t>
      </w:r>
      <w:r>
        <w:t>Division into Tranches</w:t>
      </w:r>
    </w:p>
    <w:p w:rsidR="00B66CD7" w:rsidRPr="00B66CD7" w:rsidRDefault="00B66CD7" w:rsidP="00B66CD7">
      <w:pPr>
        <w:pStyle w:val="ListParagraph"/>
        <w:numPr>
          <w:ilvl w:val="0"/>
          <w:numId w:val="4"/>
        </w:numPr>
      </w:pPr>
      <w:r w:rsidRPr="00B66CD7">
        <w:t>$50,000,000 per year in ICO money is the exact maximum United States of America allows to obtain in ICO under SEC Regulation A+</w:t>
      </w:r>
      <w:r w:rsidR="00001217">
        <w:t xml:space="preserve"> rules</w:t>
      </w:r>
    </w:p>
    <w:p w:rsidR="00B66CD7" w:rsidRDefault="00B66CD7" w:rsidP="00A82DBA">
      <w:pPr>
        <w:pStyle w:val="ListParagraph"/>
        <w:numPr>
          <w:ilvl w:val="0"/>
          <w:numId w:val="4"/>
        </w:numPr>
      </w:pPr>
      <w:r w:rsidRPr="00B66CD7">
        <w:t xml:space="preserve">The company will make money over the </w:t>
      </w:r>
      <w:r w:rsidR="00887D2A">
        <w:t>6</w:t>
      </w:r>
      <w:r w:rsidR="00F45AD2" w:rsidRPr="00B66CD7">
        <w:t>-year</w:t>
      </w:r>
      <w:r w:rsidRPr="00B66CD7">
        <w:t xml:space="preserve"> period</w:t>
      </w:r>
      <w:r w:rsidR="009160BD">
        <w:t xml:space="preserve">.  Therefore, more and </w:t>
      </w:r>
      <w:r w:rsidRPr="00B66CD7">
        <w:t xml:space="preserve">more people will want to </w:t>
      </w:r>
      <w:r w:rsidR="009160BD">
        <w:t>own</w:t>
      </w:r>
      <w:r w:rsidRPr="00B66CD7">
        <w:t xml:space="preserve"> our dividend paying tokens.  This will drive the price of our tokens much higher over the </w:t>
      </w:r>
      <w:r w:rsidR="009160BD">
        <w:t>6</w:t>
      </w:r>
      <w:r w:rsidR="00F45AD2" w:rsidRPr="00B66CD7">
        <w:t>-year</w:t>
      </w:r>
      <w:r w:rsidRPr="00B66CD7">
        <w:t xml:space="preserve"> period, allowing us to sell less tokens in order to reach the $50 million target per year.</w:t>
      </w:r>
      <w:r w:rsidR="00B206ED">
        <w:t xml:space="preserve">  </w:t>
      </w:r>
      <w:r w:rsidRPr="00B66CD7">
        <w:t>In case of Onasander</w:t>
      </w:r>
      <w:r>
        <w:t xml:space="preserve"> </w:t>
      </w:r>
      <w:r w:rsidR="009160BD">
        <w:t xml:space="preserve">ICO overwhelming </w:t>
      </w:r>
      <w:r w:rsidRPr="00B66CD7">
        <w:t>success</w:t>
      </w:r>
      <w:r w:rsidR="009160BD">
        <w:t xml:space="preserve">, in the ICO </w:t>
      </w:r>
      <w:r w:rsidR="00887D2A">
        <w:t>6-year</w:t>
      </w:r>
      <w:r w:rsidR="009160BD">
        <w:t xml:space="preserve"> period</w:t>
      </w:r>
      <w:r w:rsidRPr="00B66CD7">
        <w:t xml:space="preserve">, there could be </w:t>
      </w:r>
      <w:r w:rsidR="009160BD">
        <w:t>“</w:t>
      </w:r>
      <w:r w:rsidRPr="00B66CD7">
        <w:t>left over</w:t>
      </w:r>
      <w:r w:rsidR="009160BD">
        <w:t>”</w:t>
      </w:r>
      <w:r w:rsidRPr="00B66CD7">
        <w:t xml:space="preserve"> token</w:t>
      </w:r>
      <w:r w:rsidR="009160BD">
        <w:t xml:space="preserve">s at the end of the ICO, due to $50,000,000 cap per year, and higher token valuations every ICO tranche.  </w:t>
      </w:r>
      <w:r w:rsidR="00887D2A">
        <w:t>In other words, we may not need to sell all of our tokens in order to reach our money targets.  In that case, the</w:t>
      </w:r>
      <w:r w:rsidRPr="00B66CD7">
        <w:t xml:space="preserve"> </w:t>
      </w:r>
      <w:r w:rsidR="00F45AD2" w:rsidRPr="00B66CD7">
        <w:t>left-over</w:t>
      </w:r>
      <w:r w:rsidRPr="00B66CD7">
        <w:t xml:space="preserve"> tokens after the </w:t>
      </w:r>
      <w:r w:rsidR="00887D2A">
        <w:t>6</w:t>
      </w:r>
      <w:r w:rsidR="00F45AD2" w:rsidRPr="00B66CD7">
        <w:t>-year</w:t>
      </w:r>
      <w:r w:rsidRPr="00B66CD7">
        <w:t xml:space="preserve"> period, could become company reserves, or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Pr="006B199A" w:rsidRDefault="007C3642" w:rsidP="006B199A">
      <w:r>
        <w:rPr>
          <w:noProof/>
        </w:rPr>
        <w:drawing>
          <wp:inline distT="0" distB="0" distL="0" distR="0">
            <wp:extent cx="5943600" cy="2435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line.gif"/>
                    <pic:cNvPicPr/>
                  </pic:nvPicPr>
                  <pic:blipFill>
                    <a:blip r:embed="rId13"/>
                    <a:stretch>
                      <a:fillRect/>
                    </a:stretch>
                  </pic:blipFill>
                  <pic:spPr>
                    <a:xfrm>
                      <a:off x="0" y="0"/>
                      <a:ext cx="5943600" cy="2435225"/>
                    </a:xfrm>
                    <a:prstGeom prst="rect">
                      <a:avLst/>
                    </a:prstGeom>
                  </pic:spPr>
                </pic:pic>
              </a:graphicData>
            </a:graphic>
          </wp:inline>
        </w:drawing>
      </w:r>
    </w:p>
    <w:p w:rsidR="008871A8" w:rsidRDefault="008871A8" w:rsidP="00535AB6"/>
    <w:p w:rsidR="008871A8" w:rsidRDefault="00754F19" w:rsidP="00535AB6">
      <w:pPr>
        <w:pStyle w:val="Heading1"/>
      </w:pPr>
      <w:bookmarkStart w:id="17" w:name="_Toc509830151"/>
      <w:r>
        <w:lastRenderedPageBreak/>
        <w:t xml:space="preserve">The Investment </w:t>
      </w:r>
      <w:r w:rsidR="00F7578E">
        <w:t>Bank</w:t>
      </w:r>
      <w:bookmarkEnd w:id="17"/>
    </w:p>
    <w:p w:rsidR="000F56E5" w:rsidRDefault="000F56E5" w:rsidP="00535AB6">
      <w:r>
        <w:t xml:space="preserve">There are only handful of investments banks in the world.  Opening up an Investment bank is not an easy process.  </w:t>
      </w:r>
      <w:proofErr w:type="spellStart"/>
      <w:r w:rsidR="000F5C00">
        <w:t>Onasander’s</w:t>
      </w:r>
      <w:proofErr w:type="spellEnd"/>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09830152"/>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772D5B">
        <w:t xml:space="preserve">, which is our unique way of </w:t>
      </w:r>
      <w:r w:rsidR="00EF5DA2">
        <w:t>analysis</w:t>
      </w:r>
      <w:r w:rsidR="00772D5B">
        <w:t xml:space="preserve"> asset prices</w:t>
      </w:r>
      <w:r w:rsidR="00404F03">
        <w:t>,</w:t>
      </w:r>
      <w:r w:rsidR="0000118E">
        <w:t xml:space="preserve"> and </w:t>
      </w:r>
      <w:r w:rsidR="00404F03">
        <w:t>forecasting</w:t>
      </w:r>
      <w:r w:rsidR="0000118E">
        <w:t xml:space="preserve"> trends</w:t>
      </w:r>
      <w:r w:rsidR="00385378">
        <w:t>.</w:t>
      </w:r>
    </w:p>
    <w:p w:rsidR="00C43174" w:rsidRDefault="00C43174" w:rsidP="00772D5B">
      <w:pPr>
        <w:pStyle w:val="Heading2"/>
      </w:pPr>
      <w:bookmarkStart w:id="19" w:name="_Toc509830153"/>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p>
    <w:p w:rsidR="00C43174" w:rsidRDefault="00C43174" w:rsidP="00C43174">
      <w:r>
        <w:t xml:space="preserve">It collects prices of all the assets we are tracking.  </w:t>
      </w:r>
      <w:r w:rsidR="00552504">
        <w:t xml:space="preserve">Based on those collected prices, it calculates if the asset is overbought or oversold.  </w:t>
      </w:r>
      <w:r>
        <w:t xml:space="preserve">It analyses those prices and creates investment plan for most optimal gains.  As time goes on, the most optimal investment plan changes as prices of assets change.  Trading team monitors the </w:t>
      </w:r>
      <w:r w:rsidR="00552504">
        <w:t>Onasander</w:t>
      </w:r>
      <w:r>
        <w:t xml:space="preserve"> market calls and adjusts the </w:t>
      </w:r>
      <w:r w:rsidR="00552504">
        <w:t>portfolios</w:t>
      </w:r>
      <w:r w:rsidR="004B5531">
        <w:t>,</w:t>
      </w:r>
      <w:r w:rsidR="00552504">
        <w:t xml:space="preserve"> and trading positions to be aligned with </w:t>
      </w:r>
      <w:proofErr w:type="spellStart"/>
      <w:r w:rsidR="00552504">
        <w:t>Onasander</w:t>
      </w:r>
      <w:r w:rsidR="004B5531">
        <w:t>’s</w:t>
      </w:r>
      <w:proofErr w:type="spellEnd"/>
      <w:r w:rsidR="00552504">
        <w:t xml:space="preserve"> most optimal plan.</w:t>
      </w:r>
      <w:r>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09830154"/>
      <w:r>
        <w:t>How Come Others Fail at Trading</w:t>
      </w:r>
      <w:bookmarkEnd w:id="20"/>
    </w:p>
    <w:p w:rsidR="00DE43A3" w:rsidRDefault="00DE43A3" w:rsidP="00DE43A3">
      <w:r>
        <w:t xml:space="preserve">Almost all, if not all investors I came across in my life, showed common flaws when it comes to investing.  They were either emotionally attached to their bets, or they simply build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09830155"/>
      <w:r>
        <w:t>How Come We Will Succeed</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It is 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happy, or super sad, but it does not last long. Most of our time we spend feeling about normal.  Balanced.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 and </w:t>
      </w:r>
      <w:r w:rsidR="00353C90">
        <w:t>calculate</w:t>
      </w:r>
      <w:r>
        <w:t xml:space="preserve"> </w:t>
      </w:r>
      <w:r w:rsidR="00353C90">
        <w:t>its</w:t>
      </w:r>
      <w:r>
        <w:t xml:space="preserve"> boundaries.  </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plus for us is the patience Onsander trading algorithms provide.  From experience we know there will be </w:t>
      </w:r>
      <w:r w:rsidR="00DE43A3">
        <w:lastRenderedPageBreak/>
        <w:t>deals in the future.  There always ar</w:t>
      </w:r>
      <w:r w:rsidR="0068503E">
        <w:t>e. T</w:t>
      </w:r>
      <w:r w:rsidR="00DE43A3">
        <w:t>herefore</w:t>
      </w:r>
      <w:r w:rsidR="0068503E">
        <w:t>,</w:t>
      </w:r>
      <w:r w:rsidR="00DE43A3">
        <w:t xml:space="preserve"> we never chase prices. Nothing is more rewarding then having assets fall into our hands at our set prices.  My trading is based </w:t>
      </w:r>
      <w:r w:rsidR="0055771A">
        <w:t xml:space="preserve">on </w:t>
      </w:r>
      <w:r w:rsidR="00DE43A3">
        <w:t xml:space="preserve">one thing:  buying at the right price at the right time. That is our biggest advantages over others.   That’s where the success will come from. </w:t>
      </w:r>
    </w:p>
    <w:p w:rsidR="00CF5AE5" w:rsidRDefault="000173C9" w:rsidP="000173C9">
      <w:pPr>
        <w:pStyle w:val="Heading2"/>
      </w:pPr>
      <w:bookmarkStart w:id="22" w:name="_Toc509830156"/>
      <w:r w:rsidRPr="000173C9">
        <w:t>What Type of Trading Will Onasander Perform</w:t>
      </w:r>
      <w:bookmarkEnd w:id="22"/>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We are not interested in high frequency trading, or any kind of computer driven trades.  Sophisticated trading infrastructure, army of mathematicians, or 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09830157"/>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bookmarkEnd w:id="23"/>
    </w:p>
    <w:p w:rsidR="0051203C" w:rsidRDefault="0051203C" w:rsidP="0051203C">
      <w:r>
        <w:t xml:space="preserve">I strongly believe there is money to be made in any asset as long as you purchase it at the correct price.  However, we need to concentrate on assets that will provide optimal </w:t>
      </w:r>
      <w:r w:rsidR="00FF7889">
        <w:t>percentage</w:t>
      </w:r>
      <w:r>
        <w:t xml:space="preserve"> gains for us.  We will focus our trading on:</w:t>
      </w:r>
    </w:p>
    <w:p w:rsidR="00FF7889" w:rsidRDefault="00FF7889" w:rsidP="00FF7889">
      <w:pPr>
        <w:pStyle w:val="Heading4"/>
      </w:pPr>
      <w:r>
        <w:t>Common Trading Asset Classes</w:t>
      </w:r>
    </w:p>
    <w:p w:rsidR="0051203C" w:rsidRDefault="0051203C" w:rsidP="0051203C">
      <w:pPr>
        <w:pStyle w:val="ListParagraph"/>
        <w:numPr>
          <w:ilvl w:val="0"/>
          <w:numId w:val="8"/>
        </w:numPr>
      </w:pPr>
      <w:r>
        <w:t>Currencies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51203C">
      <w:pPr>
        <w:pStyle w:val="ListParagraph"/>
        <w:numPr>
          <w:ilvl w:val="0"/>
          <w:numId w:val="8"/>
        </w:numPr>
      </w:pPr>
      <w:r>
        <w:t>Crypto Currencies</w:t>
      </w:r>
    </w:p>
    <w:p w:rsidR="0051203C" w:rsidRDefault="0051203C" w:rsidP="0051203C">
      <w:pPr>
        <w:pStyle w:val="ListParagraph"/>
        <w:numPr>
          <w:ilvl w:val="0"/>
          <w:numId w:val="8"/>
        </w:numPr>
      </w:pPr>
      <w:r>
        <w:t>Global Stocks</w:t>
      </w:r>
    </w:p>
    <w:p w:rsidR="0051203C" w:rsidRDefault="0051203C" w:rsidP="000A1B53">
      <w:pPr>
        <w:pStyle w:val="ListParagraph"/>
        <w:numPr>
          <w:ilvl w:val="0"/>
          <w:numId w:val="8"/>
        </w:numPr>
      </w:pPr>
      <w:r>
        <w:t>Commodities</w:t>
      </w:r>
    </w:p>
    <w:p w:rsidR="00D0142D" w:rsidRDefault="00D0142D" w:rsidP="004F4242">
      <w:pPr>
        <w:pStyle w:val="ListParagraph"/>
        <w:numPr>
          <w:ilvl w:val="0"/>
          <w:numId w:val="8"/>
        </w:numPr>
      </w:pPr>
      <w:r>
        <w:t>Futures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09830158"/>
      <w:r>
        <w:t xml:space="preserve">Will </w:t>
      </w:r>
      <w:r w:rsidR="00CB27F8">
        <w:t>Onasander</w:t>
      </w:r>
      <w:r>
        <w:t xml:space="preserve"> Have Clients</w:t>
      </w:r>
      <w:bookmarkEnd w:id="24"/>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The company will also put strong empathies 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09830159"/>
      <w:r w:rsidRPr="00CB27F8">
        <w:t xml:space="preserve">Will </w:t>
      </w:r>
      <w:r w:rsidR="00525F31">
        <w:t>the Fund be Only</w:t>
      </w:r>
      <w:r w:rsidR="003C2892">
        <w:t xml:space="preserve"> </w:t>
      </w:r>
      <w:proofErr w:type="gramStart"/>
      <w:r w:rsidR="003C2892">
        <w:t>Online</w:t>
      </w:r>
      <w:bookmarkEnd w:id="25"/>
      <w:proofErr w:type="gramEnd"/>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09830160"/>
      <w:r w:rsidRPr="00A718A5">
        <w:lastRenderedPageBreak/>
        <w:t>What Financial Products Will Be Offered</w:t>
      </w:r>
      <w:bookmarkEnd w:id="26"/>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09830161"/>
      <w:r w:rsidRPr="004D56DF">
        <w:t>What Financial Products Will Be Offered in The Future</w:t>
      </w:r>
      <w:bookmarkEnd w:id="27"/>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p>
    <w:p w:rsidR="004D56DF" w:rsidRDefault="004D56DF" w:rsidP="004D56DF">
      <w:pPr>
        <w:pStyle w:val="Heading4"/>
      </w:pPr>
      <w:r>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4D56DF" w:rsidP="004D56DF">
      <w:pPr>
        <w:pStyle w:val="ListParagraph"/>
        <w:numPr>
          <w:ilvl w:val="0"/>
          <w:numId w:val="6"/>
        </w:numPr>
      </w:pPr>
      <w:r>
        <w:t>Domain Investment Portfolios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09830162"/>
      <w:r>
        <w:t>What Markets Will Onasander Trade On</w:t>
      </w:r>
      <w:bookmarkEnd w:id="28"/>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745C6" w:rsidRDefault="00B745C6" w:rsidP="00B745C6">
      <w:pPr>
        <w:pStyle w:val="Heading2"/>
      </w:pPr>
      <w:bookmarkStart w:id="29" w:name="_Toc509830163"/>
      <w:r>
        <w:lastRenderedPageBreak/>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 January 2018</w:t>
      </w:r>
      <w:r w:rsidRPr="006266BD">
        <w:rPr>
          <w:noProof/>
          <w:sz w:val="24"/>
          <w:szCs w:val="24"/>
        </w:rPr>
        <w:t xml:space="preserve"> -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 xml:space="preserve">Whitepaper– </w:t>
      </w:r>
      <w:r>
        <w:rPr>
          <w:noProof/>
          <w:sz w:val="24"/>
          <w:szCs w:val="24"/>
        </w:rPr>
        <w:t>March</w:t>
      </w:r>
      <w:r w:rsidR="006266BD" w:rsidRPr="006266BD">
        <w:rPr>
          <w:noProof/>
          <w:sz w:val="24"/>
          <w:szCs w:val="24"/>
        </w:rPr>
        <w:t xml:space="preserve"> 2018 –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 xml:space="preserve">Onasander Website – </w:t>
      </w:r>
      <w:r w:rsidR="000E34FB">
        <w:rPr>
          <w:noProof/>
          <w:sz w:val="24"/>
          <w:szCs w:val="24"/>
        </w:rPr>
        <w:t>April</w:t>
      </w:r>
      <w:r w:rsidRPr="006266BD">
        <w:rPr>
          <w:noProof/>
          <w:sz w:val="24"/>
          <w:szCs w:val="24"/>
        </w:rPr>
        <w:t xml:space="preserve"> 2018 – </w:t>
      </w:r>
      <w:r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PRE ICO 1 / Pre-Sale – June 2018</w:t>
      </w:r>
    </w:p>
    <w:p w:rsidR="006266BD" w:rsidRPr="006266BD" w:rsidRDefault="006266BD" w:rsidP="006266BD">
      <w:pPr>
        <w:pStyle w:val="ListParagraph"/>
        <w:numPr>
          <w:ilvl w:val="0"/>
          <w:numId w:val="19"/>
        </w:numPr>
        <w:rPr>
          <w:noProof/>
          <w:sz w:val="24"/>
          <w:szCs w:val="24"/>
        </w:rPr>
      </w:pPr>
      <w:r w:rsidRPr="006266BD">
        <w:rPr>
          <w:noProof/>
          <w:sz w:val="24"/>
          <w:szCs w:val="24"/>
        </w:rPr>
        <w:t>Reach to Investors – July 2018</w:t>
      </w:r>
    </w:p>
    <w:p w:rsidR="006266BD" w:rsidRPr="006266BD" w:rsidRDefault="006266BD" w:rsidP="006266BD">
      <w:pPr>
        <w:pStyle w:val="ListParagraph"/>
        <w:numPr>
          <w:ilvl w:val="0"/>
          <w:numId w:val="19"/>
        </w:numPr>
        <w:rPr>
          <w:noProof/>
          <w:sz w:val="24"/>
          <w:szCs w:val="24"/>
        </w:rPr>
      </w:pPr>
      <w:r w:rsidRPr="006266BD">
        <w:rPr>
          <w:noProof/>
          <w:sz w:val="24"/>
          <w:szCs w:val="24"/>
        </w:rPr>
        <w:t>Marketing – July/August 2018</w:t>
      </w:r>
    </w:p>
    <w:p w:rsidR="006266BD" w:rsidRPr="006266BD" w:rsidRDefault="006266BD" w:rsidP="006266BD">
      <w:pPr>
        <w:pStyle w:val="ListParagraph"/>
        <w:numPr>
          <w:ilvl w:val="0"/>
          <w:numId w:val="19"/>
        </w:numPr>
        <w:rPr>
          <w:noProof/>
          <w:sz w:val="24"/>
          <w:szCs w:val="24"/>
        </w:rPr>
      </w:pPr>
      <w:r w:rsidRPr="006266BD">
        <w:rPr>
          <w:noProof/>
          <w:sz w:val="24"/>
          <w:szCs w:val="24"/>
        </w:rPr>
        <w:t>ICO 1 – August 2018</w:t>
      </w:r>
    </w:p>
    <w:p w:rsidR="006266BD" w:rsidRDefault="006266BD" w:rsidP="006266BD">
      <w:pPr>
        <w:pStyle w:val="ListParagraph"/>
        <w:numPr>
          <w:ilvl w:val="0"/>
          <w:numId w:val="19"/>
        </w:numPr>
        <w:rPr>
          <w:noProof/>
          <w:sz w:val="24"/>
          <w:szCs w:val="24"/>
        </w:rPr>
      </w:pPr>
      <w:r w:rsidRPr="006266BD">
        <w:rPr>
          <w:noProof/>
          <w:sz w:val="24"/>
          <w:szCs w:val="24"/>
        </w:rPr>
        <w:t>Allocate ICO Funds – Augusts 2018</w:t>
      </w:r>
    </w:p>
    <w:p w:rsidR="006266BD" w:rsidRPr="006266BD" w:rsidRDefault="006266BD" w:rsidP="00956D31">
      <w:pPr>
        <w:pStyle w:val="ListParagraph"/>
        <w:numPr>
          <w:ilvl w:val="0"/>
          <w:numId w:val="19"/>
        </w:numPr>
        <w:rPr>
          <w:noProof/>
          <w:sz w:val="24"/>
          <w:szCs w:val="24"/>
        </w:rPr>
      </w:pPr>
      <w:r w:rsidRPr="006266BD">
        <w:rPr>
          <w:noProof/>
          <w:sz w:val="24"/>
          <w:szCs w:val="24"/>
        </w:rPr>
        <w:t>Start the Investment Fund – September 2018</w:t>
      </w:r>
    </w:p>
    <w:p w:rsidR="007630A9" w:rsidRPr="006115D1" w:rsidRDefault="007630A9" w:rsidP="00DF7C4C">
      <w:pPr>
        <w:pStyle w:val="ListParagraph"/>
        <w:numPr>
          <w:ilvl w:val="0"/>
          <w:numId w:val="19"/>
        </w:numPr>
        <w:rPr>
          <w:noProof/>
          <w:sz w:val="24"/>
          <w:szCs w:val="24"/>
        </w:rPr>
      </w:pPr>
      <w:r w:rsidRPr="006115D1">
        <w:rPr>
          <w:noProof/>
          <w:sz w:val="24"/>
          <w:szCs w:val="24"/>
        </w:rPr>
        <w:t>Get Listed on Crypto Exchanges</w:t>
      </w:r>
      <w:r w:rsidR="009F6248" w:rsidRPr="006115D1">
        <w:rPr>
          <w:noProof/>
          <w:sz w:val="24"/>
          <w:szCs w:val="24"/>
        </w:rPr>
        <w:t xml:space="preserve"> – September 2018</w:t>
      </w:r>
    </w:p>
    <w:p w:rsidR="009F6248" w:rsidRPr="006115D1" w:rsidRDefault="009F6248" w:rsidP="00DF7C4C">
      <w:pPr>
        <w:pStyle w:val="ListParagraph"/>
        <w:numPr>
          <w:ilvl w:val="0"/>
          <w:numId w:val="19"/>
        </w:numPr>
        <w:rPr>
          <w:noProof/>
          <w:sz w:val="24"/>
          <w:szCs w:val="24"/>
        </w:rPr>
      </w:pPr>
      <w:r w:rsidRPr="006115D1">
        <w:rPr>
          <w:sz w:val="24"/>
          <w:szCs w:val="24"/>
        </w:rPr>
        <w:t>Lease Office Space – September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Pr>
          <w:sz w:val="24"/>
          <w:szCs w:val="24"/>
        </w:rPr>
        <w:t>November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73123D">
        <w:rPr>
          <w:sz w:val="24"/>
          <w:szCs w:val="24"/>
        </w:rPr>
        <w:t>November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DF7C4C">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DB471B" w:rsidRPr="006115D1" w:rsidRDefault="00B52024" w:rsidP="00DF7C4C">
      <w:pPr>
        <w:pStyle w:val="ListParagraph"/>
        <w:numPr>
          <w:ilvl w:val="0"/>
          <w:numId w:val="19"/>
        </w:numPr>
        <w:rPr>
          <w:noProof/>
          <w:sz w:val="24"/>
          <w:szCs w:val="24"/>
        </w:rPr>
      </w:pPr>
      <w:r w:rsidRPr="006115D1">
        <w:rPr>
          <w:sz w:val="24"/>
          <w:szCs w:val="24"/>
        </w:rPr>
        <w:t xml:space="preserve">Apply for SEC Regulation A+ </w:t>
      </w:r>
      <w:r w:rsidR="00944EFC" w:rsidRPr="006115D1">
        <w:rPr>
          <w:sz w:val="24"/>
          <w:szCs w:val="24"/>
        </w:rPr>
        <w:t>compliance</w:t>
      </w:r>
      <w:r w:rsidRPr="006115D1">
        <w:rPr>
          <w:sz w:val="24"/>
          <w:szCs w:val="24"/>
        </w:rPr>
        <w:t xml:space="preserve"> in USA</w:t>
      </w:r>
      <w:r w:rsidR="00DB471B" w:rsidRPr="006115D1">
        <w:rPr>
          <w:sz w:val="24"/>
          <w:szCs w:val="24"/>
        </w:rPr>
        <w:t xml:space="preserve"> – </w:t>
      </w:r>
      <w:r w:rsidR="008A7AE7">
        <w:rPr>
          <w:sz w:val="24"/>
          <w:szCs w:val="24"/>
        </w:rPr>
        <w:t>January</w:t>
      </w:r>
      <w:r w:rsidR="00DB471B" w:rsidRPr="006115D1">
        <w:rPr>
          <w:sz w:val="24"/>
          <w:szCs w:val="24"/>
        </w:rPr>
        <w:t xml:space="preserve"> 201</w:t>
      </w:r>
      <w:r w:rsidR="00A92EAF">
        <w:rPr>
          <w:sz w:val="24"/>
          <w:szCs w:val="24"/>
        </w:rPr>
        <w:t>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66D8" w:rsidRPr="006115D1" w:rsidRDefault="00BE619E" w:rsidP="00DF7C4C">
      <w:pPr>
        <w:pStyle w:val="ListParagraph"/>
        <w:numPr>
          <w:ilvl w:val="0"/>
          <w:numId w:val="19"/>
        </w:numPr>
        <w:rPr>
          <w:noProof/>
          <w:sz w:val="24"/>
          <w:szCs w:val="24"/>
        </w:rPr>
      </w:pPr>
      <w:r w:rsidRPr="006115D1">
        <w:rPr>
          <w:sz w:val="24"/>
          <w:szCs w:val="24"/>
        </w:rPr>
        <w:t xml:space="preserve">Develop Onasander Crypto Exchange – </w:t>
      </w:r>
      <w:r w:rsidR="00633FBE">
        <w:rPr>
          <w:sz w:val="24"/>
          <w:szCs w:val="24"/>
        </w:rPr>
        <w:t>April</w:t>
      </w:r>
      <w:r w:rsidRPr="006115D1">
        <w:rPr>
          <w:sz w:val="24"/>
          <w:szCs w:val="24"/>
        </w:rPr>
        <w:t xml:space="preserve"> 2019</w:t>
      </w:r>
    </w:p>
    <w:p w:rsidR="006166D8" w:rsidRDefault="006166D8" w:rsidP="00DF7C4C">
      <w:pPr>
        <w:pStyle w:val="ListParagraph"/>
        <w:numPr>
          <w:ilvl w:val="0"/>
          <w:numId w:val="19"/>
        </w:numPr>
        <w:rPr>
          <w:noProof/>
        </w:rPr>
      </w:pPr>
      <w:r>
        <w:t>ICO Sale 2</w:t>
      </w:r>
      <w:r w:rsidR="008A7AE7">
        <w:t xml:space="preserve"> – June 2019</w:t>
      </w:r>
    </w:p>
    <w:p w:rsidR="006115D1" w:rsidRDefault="008A7AE7" w:rsidP="00DF7C4C">
      <w:pPr>
        <w:pStyle w:val="ListParagraph"/>
        <w:numPr>
          <w:ilvl w:val="0"/>
          <w:numId w:val="19"/>
        </w:numPr>
        <w:rPr>
          <w:noProof/>
        </w:rPr>
      </w:pPr>
      <w:r>
        <w:rPr>
          <w:noProof/>
        </w:rPr>
        <w:t xml:space="preserve">Allocate ICO 2 Funds </w:t>
      </w:r>
      <w:r w:rsidR="00CE6C11">
        <w:rPr>
          <w:noProof/>
        </w:rPr>
        <w:t>– Ju</w:t>
      </w:r>
      <w:r w:rsidR="00450EA5">
        <w:rPr>
          <w:noProof/>
        </w:rPr>
        <w:t>ly</w:t>
      </w:r>
      <w:r w:rsidR="00CE6C11">
        <w:rPr>
          <w:noProof/>
        </w:rPr>
        <w:t xml:space="preserve"> 2019</w:t>
      </w:r>
      <w:r>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763E76" w:rsidRDefault="00B52024" w:rsidP="00DF7C4C">
      <w:pPr>
        <w:pStyle w:val="ListParagraph"/>
        <w:numPr>
          <w:ilvl w:val="0"/>
          <w:numId w:val="19"/>
        </w:numPr>
        <w:rPr>
          <w:noProof/>
        </w:rPr>
      </w:pPr>
      <w:r>
        <w:t>Expend Wealth Management Line of Business</w:t>
      </w:r>
      <w:r w:rsidR="00763E76">
        <w:t xml:space="preserve"> – March 2020</w:t>
      </w:r>
    </w:p>
    <w:p w:rsidR="00806618" w:rsidRDefault="00B52024" w:rsidP="00DF7C4C">
      <w:pPr>
        <w:pStyle w:val="ListParagraph"/>
        <w:numPr>
          <w:ilvl w:val="0"/>
          <w:numId w:val="19"/>
        </w:numPr>
        <w:rPr>
          <w:noProof/>
        </w:rPr>
      </w:pPr>
      <w:r>
        <w:t>ICO Sale 3</w:t>
      </w:r>
      <w:r w:rsidR="00763E76">
        <w:t xml:space="preserve"> – June 2020</w:t>
      </w:r>
    </w:p>
    <w:p w:rsidR="008571F6" w:rsidRDefault="008571F6" w:rsidP="00DF7C4C">
      <w:pPr>
        <w:pStyle w:val="ListParagraph"/>
        <w:numPr>
          <w:ilvl w:val="0"/>
          <w:numId w:val="19"/>
        </w:numPr>
        <w:rPr>
          <w:noProof/>
        </w:rPr>
      </w:pPr>
      <w:r>
        <w:rPr>
          <w:noProof/>
        </w:rPr>
        <w:t>Allocate ICO 3 Funds – J</w:t>
      </w:r>
      <w:r w:rsidR="008D603D">
        <w:rPr>
          <w:noProof/>
        </w:rPr>
        <w:t>uly</w:t>
      </w:r>
      <w:r>
        <w:rPr>
          <w:noProof/>
        </w:rPr>
        <w:t xml:space="preserve"> 2020</w:t>
      </w:r>
    </w:p>
    <w:p w:rsidR="008571F6" w:rsidRDefault="008571F6" w:rsidP="00DF7C4C">
      <w:pPr>
        <w:pStyle w:val="ListParagraph"/>
        <w:numPr>
          <w:ilvl w:val="0"/>
          <w:numId w:val="19"/>
        </w:numPr>
        <w:rPr>
          <w:noProof/>
        </w:rPr>
      </w:pPr>
      <w:r>
        <w:t>Create Onasander Financial Products – Q4 2020</w:t>
      </w:r>
    </w:p>
    <w:p w:rsidR="008571F6" w:rsidRDefault="008571F6" w:rsidP="00DF7C4C">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t>ICO Sale 4 – June 2021</w:t>
      </w:r>
    </w:p>
    <w:p w:rsidR="008571F6" w:rsidRDefault="008571F6" w:rsidP="00DF7C4C">
      <w:pPr>
        <w:pStyle w:val="ListParagraph"/>
        <w:numPr>
          <w:ilvl w:val="0"/>
          <w:numId w:val="19"/>
        </w:numPr>
        <w:rPr>
          <w:noProof/>
        </w:rPr>
      </w:pPr>
      <w:r>
        <w:rPr>
          <w:noProof/>
        </w:rPr>
        <w:t>Allocate ICO 4 Funds – Ju</w:t>
      </w:r>
      <w:r w:rsidR="008D603D">
        <w:rPr>
          <w:noProof/>
        </w:rPr>
        <w:t>ly</w:t>
      </w:r>
      <w:r>
        <w:rPr>
          <w:noProof/>
        </w:rPr>
        <w:t xml:space="preserve">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DF7C4C">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8571F6" w:rsidP="00DF7C4C">
      <w:pPr>
        <w:pStyle w:val="ListParagraph"/>
        <w:numPr>
          <w:ilvl w:val="0"/>
          <w:numId w:val="19"/>
        </w:numPr>
        <w:rPr>
          <w:noProof/>
        </w:rPr>
      </w:pPr>
      <w:r>
        <w:t>ICO Sale 5 – November 2022</w:t>
      </w:r>
    </w:p>
    <w:p w:rsidR="008571F6" w:rsidRDefault="008571F6" w:rsidP="00DF7C4C">
      <w:pPr>
        <w:pStyle w:val="ListParagraph"/>
        <w:numPr>
          <w:ilvl w:val="0"/>
          <w:numId w:val="19"/>
        </w:numPr>
        <w:rPr>
          <w:noProof/>
        </w:rPr>
      </w:pPr>
      <w:r>
        <w:t xml:space="preserve">Allocate ICO 5 Funds – </w:t>
      </w:r>
      <w:r w:rsidR="00787AE7">
        <w:t>December</w:t>
      </w:r>
      <w:r>
        <w:t xml:space="preserve">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8871A8" w:rsidRDefault="008571F6" w:rsidP="00DF7C4C">
      <w:pPr>
        <w:pStyle w:val="ListParagraph"/>
        <w:numPr>
          <w:ilvl w:val="0"/>
          <w:numId w:val="19"/>
        </w:numPr>
        <w:rPr>
          <w:noProof/>
        </w:rPr>
      </w:pPr>
      <w:r>
        <w:t>ICO Sale 6 – Final – September 202</w:t>
      </w:r>
      <w:r w:rsidR="0012350C">
        <w:t>4</w:t>
      </w:r>
    </w:p>
    <w:p w:rsidR="002973F6" w:rsidRPr="002973F6" w:rsidRDefault="002973F6" w:rsidP="002973F6">
      <w:pPr>
        <w:pStyle w:val="Heading1"/>
      </w:pPr>
      <w:bookmarkStart w:id="30" w:name="_Toc509830164"/>
      <w:r>
        <w:lastRenderedPageBreak/>
        <w:t>The Offer</w:t>
      </w:r>
      <w:bookmarkEnd w:id="30"/>
    </w:p>
    <w:p w:rsidR="008365E7" w:rsidRDefault="008365E7" w:rsidP="008365E7">
      <w:r>
        <w:t>Our offer is simple.  We use crowd funding to open up an investment fund backed by most common assets of the world.  We trade those assets, and profits</w:t>
      </w:r>
      <w:r w:rsidR="003F2992">
        <w:t xml:space="preserve"> from trading</w:t>
      </w:r>
      <w:r>
        <w:t xml:space="preserve"> go back into the value of the company, value of the </w:t>
      </w:r>
      <w:r w:rsidR="00DB6A72">
        <w:t>token</w:t>
      </w:r>
      <w:r>
        <w:t xml:space="preserve">, and back to the original investors as dividends.  </w:t>
      </w:r>
      <w:r w:rsidR="00C00477">
        <w:t>With time we turn the fund into an investment bank</w:t>
      </w:r>
    </w:p>
    <w:p w:rsidR="008365E7" w:rsidRDefault="008365E7" w:rsidP="008365E7">
      <w:pPr>
        <w:pStyle w:val="Heading2"/>
      </w:pPr>
      <w:bookmarkStart w:id="31" w:name="_Toc509830165"/>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proofErr w:type="gramStart"/>
      <w:r w:rsidR="0018020D">
        <w:t>H</w:t>
      </w:r>
      <w:r>
        <w:t>olders</w:t>
      </w:r>
      <w:bookmarkEnd w:id="31"/>
      <w:proofErr w:type="gramEnd"/>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 and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t xml:space="preserve"> of net revenue from trading will be divided, and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8365E7" w:rsidRPr="00C7455F" w:rsidRDefault="008365E7" w:rsidP="008365E7">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0D51F9" w:rsidRDefault="000D51F9" w:rsidP="000D51F9">
      <w:pPr>
        <w:pStyle w:val="Heading2"/>
      </w:pPr>
      <w:bookmarkStart w:id="32" w:name="_Toc509830166"/>
      <w:r>
        <w:t xml:space="preserve">How </w:t>
      </w:r>
      <w:r w:rsidR="00720CEB">
        <w:t>W</w:t>
      </w:r>
      <w:r>
        <w:t xml:space="preserve">ill </w:t>
      </w:r>
      <w:r w:rsidR="00720CEB">
        <w:t>We</w:t>
      </w:r>
      <w:r>
        <w:t xml:space="preserve"> </w:t>
      </w:r>
      <w:r w:rsidR="00720CEB">
        <w:t>Co</w:t>
      </w:r>
      <w:r>
        <w:t xml:space="preserve">nvince </w:t>
      </w:r>
      <w:proofErr w:type="gramStart"/>
      <w:r w:rsidR="00720CEB">
        <w:t>Y</w:t>
      </w:r>
      <w:r>
        <w:t>ou</w:t>
      </w:r>
      <w:bookmarkEnd w:id="32"/>
      <w:proofErr w:type="gramEnd"/>
    </w:p>
    <w:p w:rsidR="00236103" w:rsidRDefault="000D51F9" w:rsidP="00236103">
      <w:r>
        <w:t>My future price predictions will speak for themselves. Over time you will realize my market calls are correct, and the company will make money.  Below is my current market call chart.  This chart will pave the way for the investment bank.</w:t>
      </w:r>
    </w:p>
    <w:p w:rsidR="000D51F9" w:rsidRDefault="00B16A40" w:rsidP="00236103">
      <w:r>
        <w:rPr>
          <w:noProof/>
        </w:rPr>
        <w:drawing>
          <wp:inline distT="0" distB="0" distL="0" distR="0">
            <wp:extent cx="5943133" cy="2297927"/>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63088" cy="2305643"/>
                    </a:xfrm>
                    <a:prstGeom prst="rect">
                      <a:avLst/>
                    </a:prstGeom>
                  </pic:spPr>
                </pic:pic>
              </a:graphicData>
            </a:graphic>
          </wp:inline>
        </w:drawing>
      </w:r>
    </w:p>
    <w:p w:rsidR="00F906FD" w:rsidRDefault="00F906FD" w:rsidP="00F906FD">
      <w:pPr>
        <w:pStyle w:val="Heading1"/>
      </w:pPr>
      <w:bookmarkStart w:id="33" w:name="_Toc509830167"/>
      <w:r>
        <w:lastRenderedPageBreak/>
        <w:t>The Business</w:t>
      </w:r>
      <w:bookmarkEnd w:id="33"/>
    </w:p>
    <w:p w:rsidR="00F906FD" w:rsidRDefault="00F906FD" w:rsidP="008365E7">
      <w:r>
        <w:t xml:space="preserve">Our investment fund will start as an LLC company registered in the state of Delaware, United States of America.  </w:t>
      </w:r>
      <w:r w:rsidR="00B80D29">
        <w:t>It will continue as an LLC until we become an investment bank.  At that point the fund will become a corporation.</w:t>
      </w:r>
    </w:p>
    <w:p w:rsidR="00CA1F02" w:rsidRDefault="00CA1F02" w:rsidP="00CA1F02">
      <w:bookmarkStart w:id="34" w:name="_Toc509830168"/>
      <w:r w:rsidRPr="00632A8A">
        <w:rPr>
          <w:rStyle w:val="Heading2Char"/>
        </w:rPr>
        <w:t xml:space="preserve">Who </w:t>
      </w:r>
      <w:r w:rsidR="00AD01B8">
        <w:rPr>
          <w:rStyle w:val="Heading2Char"/>
        </w:rPr>
        <w:t>Will Mana</w:t>
      </w:r>
      <w:r w:rsidRPr="00632A8A">
        <w:rPr>
          <w:rStyle w:val="Heading2Char"/>
        </w:rPr>
        <w:t>ge Onasander</w:t>
      </w:r>
      <w:bookmarkEnd w:id="34"/>
      <w:r>
        <w:br/>
        <w:t xml:space="preserve">The management of the company can be divided in three separate phases.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founder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funder and trading brain behind the business.  We will hire a CEO </w:t>
      </w:r>
      <w:r w:rsidR="002732F8">
        <w:t xml:space="preserve">from the financial world, </w:t>
      </w:r>
      <w:r>
        <w:t>and a competent management team to help us implement the white paper timeline tasks.  At that point I will serve as the advisor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363D95" w:rsidRDefault="00363D95" w:rsidP="00363D95">
      <w:pPr>
        <w:pStyle w:val="Heading2"/>
      </w:pPr>
      <w:bookmarkStart w:id="35" w:name="_Toc509830169"/>
      <w:r>
        <w:t>Management</w:t>
      </w:r>
      <w:r w:rsidR="00FC695B">
        <w:t xml:space="preserve"> Team</w:t>
      </w:r>
      <w:bookmarkEnd w:id="35"/>
    </w:p>
    <w:p w:rsidR="00363D95" w:rsidRDefault="00363D95" w:rsidP="00363D95">
      <w:pPr>
        <w:pStyle w:val="Heading4"/>
      </w:pPr>
      <w:r>
        <w:t xml:space="preserve">Andrzej </w:t>
      </w:r>
      <w:proofErr w:type="spellStart"/>
      <w:r>
        <w:t>Wegrzyn</w:t>
      </w:r>
      <w:proofErr w:type="spellEnd"/>
      <w:r>
        <w:t xml:space="preserve">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 xml:space="preserve">Anna </w:t>
      </w:r>
      <w:proofErr w:type="spellStart"/>
      <w:r>
        <w:t>Kretovitz</w:t>
      </w:r>
      <w:proofErr w:type="spellEnd"/>
      <w:r>
        <w:t xml:space="preserve">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 xml:space="preserve">Robert </w:t>
      </w:r>
      <w:proofErr w:type="spellStart"/>
      <w:r>
        <w:t>Muer</w:t>
      </w:r>
      <w:proofErr w:type="spellEnd"/>
      <w:r>
        <w:t xml:space="preserve"> – IT Security and Development</w:t>
      </w:r>
    </w:p>
    <w:p w:rsidR="00363D95" w:rsidRDefault="00363D95" w:rsidP="00363D95">
      <w:r>
        <w:t xml:space="preserve">Robert is freelancing for Onasander, but we are looking to hire him full time once ICO starts.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lastRenderedPageBreak/>
        <w:t>Adam Wagner – Developer &amp; IT Lead</w:t>
      </w:r>
    </w:p>
    <w:p w:rsidR="00363D95" w:rsidRDefault="00363D95" w:rsidP="00363D95">
      <w:r>
        <w:t xml:space="preserve">Adam is a developer who developed our website and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6" w:name="_Toc509830170"/>
      <w:r>
        <w:t>Positions Available After ICO</w:t>
      </w:r>
      <w:bookmarkEnd w:id="36"/>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363D95" w:rsidP="00363D95">
      <w:pPr>
        <w:pStyle w:val="ListParagraph"/>
        <w:numPr>
          <w:ilvl w:val="0"/>
          <w:numId w:val="9"/>
        </w:numPr>
      </w:pPr>
      <w:r>
        <w:t>Web Developer</w:t>
      </w:r>
    </w:p>
    <w:p w:rsidR="00363D95" w:rsidRDefault="00363D95" w:rsidP="00CA1F02">
      <w:pPr>
        <w:pStyle w:val="ListParagraph"/>
        <w:numPr>
          <w:ilvl w:val="0"/>
          <w:numId w:val="9"/>
        </w:numPr>
      </w:pPr>
      <w:r>
        <w:t>Software Engineer</w:t>
      </w:r>
    </w:p>
    <w:p w:rsidR="009C238C" w:rsidRDefault="009C238C" w:rsidP="009C238C">
      <w:pPr>
        <w:ind w:left="360"/>
      </w:pPr>
    </w:p>
    <w:p w:rsidR="00236103" w:rsidRPr="00363D95" w:rsidRDefault="00236103" w:rsidP="00CA1F02">
      <w:pPr>
        <w:pStyle w:val="ListParagraph"/>
      </w:pPr>
    </w:p>
    <w:p w:rsidR="00E72FBC" w:rsidRPr="00E72FBC" w:rsidRDefault="00E72FBC" w:rsidP="00E72FBC"/>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E72FBC">
      <w:pPr>
        <w:pStyle w:val="Heading1"/>
      </w:pPr>
      <w:bookmarkStart w:id="37" w:name="_Toc509830171"/>
      <w:r>
        <w:lastRenderedPageBreak/>
        <w:t>Technical Details</w:t>
      </w:r>
      <w:bookmarkEnd w:id="37"/>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8" w:name="_Toc509830172"/>
      <w:r>
        <w:t>Cryptocurrencies</w:t>
      </w:r>
      <w:bookmarkEnd w:id="38"/>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9" w:name="_Toc509830173"/>
      <w:r>
        <w:t>Ethereum Coin - ETH</w:t>
      </w:r>
      <w:bookmarkEnd w:id="39"/>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0" w:name="_Toc509830174"/>
      <w:r>
        <w:t>Blockchain</w:t>
      </w:r>
      <w:bookmarkEnd w:id="40"/>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1" w:name="_Toc509830175"/>
      <w:r>
        <w:t>Smart Contracts</w:t>
      </w:r>
      <w:bookmarkEnd w:id="41"/>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2" w:name="_Toc509830176"/>
      <w:r>
        <w:t>Wallets</w:t>
      </w:r>
      <w:bookmarkEnd w:id="42"/>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3" w:name="_Toc509830177"/>
      <w:r>
        <w:t>Exchange</w:t>
      </w:r>
      <w:bookmarkEnd w:id="43"/>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4" w:name="_Toc509830178"/>
      <w:r>
        <w:t xml:space="preserve">How Will </w:t>
      </w:r>
      <w:r w:rsidR="007E124F">
        <w:t>Onasander</w:t>
      </w:r>
      <w:r>
        <w:t xml:space="preserve"> Token</w:t>
      </w:r>
      <w:r w:rsidR="00023E9C">
        <w:t>s</w:t>
      </w:r>
      <w:r>
        <w:t xml:space="preserve"> Work</w:t>
      </w:r>
      <w:bookmarkEnd w:id="44"/>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5" w:name="_Toc509830179"/>
      <w:r>
        <w:t xml:space="preserve">How </w:t>
      </w:r>
      <w:r w:rsidR="000A53B8">
        <w:t xml:space="preserve">Will </w:t>
      </w:r>
      <w:r>
        <w:t xml:space="preserve">Onasander </w:t>
      </w:r>
      <w:r w:rsidR="00055032">
        <w:t xml:space="preserve">Tokens </w:t>
      </w:r>
      <w:r w:rsidR="000A53B8">
        <w:t>B</w:t>
      </w:r>
      <w:r w:rsidR="00055032">
        <w:t xml:space="preserve">e </w:t>
      </w:r>
      <w:r>
        <w:t>Minted</w:t>
      </w:r>
      <w:bookmarkEnd w:id="45"/>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proofErr w:type="spellStart"/>
      <w:r>
        <w:t>crowdsale</w:t>
      </w:r>
      <w:proofErr w:type="spellEnd"/>
      <w:r>
        <w:t>. They are divisible units and are designed to have eight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proofErr w:type="spellStart"/>
      <w:r>
        <w:t>Trezor</w:t>
      </w:r>
      <w:proofErr w:type="spellEnd"/>
      <w:r>
        <w:t xml:space="preserve"> </w:t>
      </w:r>
    </w:p>
    <w:p w:rsidR="00F51E0A" w:rsidRDefault="00F51E0A" w:rsidP="00F51E0A">
      <w:pPr>
        <w:pStyle w:val="ListParagraph"/>
        <w:numPr>
          <w:ilvl w:val="0"/>
          <w:numId w:val="10"/>
        </w:numPr>
      </w:pPr>
      <w:proofErr w:type="spellStart"/>
      <w:r>
        <w:t>KeepKey</w:t>
      </w:r>
      <w:proofErr w:type="spellEnd"/>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proofErr w:type="spellStart"/>
      <w:r>
        <w:t>MetaMask</w:t>
      </w:r>
      <w:proofErr w:type="spellEnd"/>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proofErr w:type="spellStart"/>
      <w:r w:rsidRPr="00F51E0A">
        <w:rPr>
          <w:rFonts w:asciiTheme="minorHAnsi" w:eastAsiaTheme="minorEastAsia" w:hAnsiTheme="minorHAnsi" w:cstheme="minorBidi"/>
          <w:i w:val="0"/>
          <w:iCs w:val="0"/>
          <w:color w:val="4C483D" w:themeColor="text2"/>
        </w:rPr>
        <w:t>MyEtherWallet</w:t>
      </w:r>
      <w:proofErr w:type="spellEnd"/>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proofErr w:type="spellStart"/>
      <w:r>
        <w:t>Jaxx</w:t>
      </w:r>
      <w:proofErr w:type="spellEnd"/>
    </w:p>
    <w:p w:rsidR="00F51E0A" w:rsidRDefault="00F51E0A" w:rsidP="00F51E0A">
      <w:pPr>
        <w:pStyle w:val="ListParagraph"/>
        <w:numPr>
          <w:ilvl w:val="0"/>
          <w:numId w:val="15"/>
        </w:numPr>
      </w:pPr>
      <w:proofErr w:type="spellStart"/>
      <w:r>
        <w:t>imToken</w:t>
      </w:r>
      <w:proofErr w:type="spellEnd"/>
    </w:p>
    <w:p w:rsidR="00F51E0A" w:rsidRDefault="00F51E0A" w:rsidP="00F51E0A">
      <w:pPr>
        <w:pStyle w:val="ListParagraph"/>
        <w:numPr>
          <w:ilvl w:val="0"/>
          <w:numId w:val="15"/>
        </w:numPr>
      </w:pPr>
      <w:proofErr w:type="spellStart"/>
      <w:r>
        <w:t>CoinBase</w:t>
      </w:r>
      <w:proofErr w:type="spellEnd"/>
    </w:p>
    <w:p w:rsidR="00F51E0A" w:rsidRDefault="00F51E0A" w:rsidP="00F51E0A">
      <w:pPr>
        <w:pStyle w:val="Heading4"/>
      </w:pPr>
      <w:r>
        <w:t>Paper Wallets</w:t>
      </w:r>
    </w:p>
    <w:p w:rsidR="00F51E0A" w:rsidRDefault="00F51E0A" w:rsidP="00F51E0A">
      <w:pPr>
        <w:pStyle w:val="ListParagraph"/>
        <w:numPr>
          <w:ilvl w:val="0"/>
          <w:numId w:val="16"/>
        </w:numPr>
      </w:pPr>
      <w:proofErr w:type="spellStart"/>
      <w:r>
        <w:t>ETHAdress</w:t>
      </w:r>
      <w:proofErr w:type="spellEnd"/>
      <w:r>
        <w:t xml:space="preserve"> </w:t>
      </w:r>
    </w:p>
    <w:p w:rsidR="00F51E0A" w:rsidRDefault="00F51E0A" w:rsidP="00F51E0A">
      <w:r>
        <w:t xml:space="preserve">Please note the </w:t>
      </w:r>
      <w:r w:rsidR="002076BF">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deposits the Ethereum into the </w:t>
      </w:r>
      <w:proofErr w:type="spellStart"/>
      <w:r>
        <w:t>crowdsale</w:t>
      </w:r>
      <w:proofErr w:type="spellEnd"/>
      <w:r>
        <w:t xml:space="preserve"> Smart Contract </w:t>
      </w:r>
      <w:r>
        <w:lastRenderedPageBreak/>
        <w:t xml:space="preserve">address.  </w:t>
      </w:r>
      <w:r w:rsidR="0012310C">
        <w:t xml:space="preserve">It is very </w:t>
      </w:r>
      <w:r w:rsidR="00244A1D">
        <w:t>important not</w:t>
      </w:r>
      <w:r>
        <w:t xml:space="preserve"> to send your Ethereum tokens straight from the exchange to our address.  It will not work.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Default="00F51E0A" w:rsidP="008C1480">
      <w:pPr>
        <w:pStyle w:val="Heading4"/>
      </w:pPr>
      <w:r>
        <w:t>Our ICO crowd funding address:</w:t>
      </w:r>
      <w:r w:rsidR="0044610D">
        <w:br/>
      </w:r>
      <w:r w:rsidR="0044610D">
        <w:br/>
      </w:r>
      <w:r w:rsidR="0044610D" w:rsidRPr="0044610D">
        <w:rPr>
          <w:rFonts w:ascii="Montserrat" w:hAnsi="Montserrat"/>
          <w:i w:val="0"/>
          <w:sz w:val="32"/>
          <w:szCs w:val="32"/>
          <w:shd w:val="clear" w:color="auto" w:fill="FAFAFA"/>
        </w:rPr>
        <w:t>0x5884c40ddEd55b5649A1AaA677A750eaD35E3043</w:t>
      </w:r>
    </w:p>
    <w:p w:rsidR="00F51E0A" w:rsidRDefault="00F51E0A" w:rsidP="00F51E0A"/>
    <w:p w:rsidR="00EA29D7" w:rsidRDefault="00EA29D7" w:rsidP="00EA29D7">
      <w:pPr>
        <w:pStyle w:val="Heading2"/>
      </w:pPr>
      <w:bookmarkStart w:id="46" w:name="_Toc509830180"/>
      <w:r>
        <w:t xml:space="preserve">How to </w:t>
      </w:r>
      <w:r w:rsidR="007C6A1F">
        <w:t>Ob</w:t>
      </w:r>
      <w:r>
        <w:t xml:space="preserve">tain Onasander </w:t>
      </w:r>
      <w:r w:rsidR="007C6A1F">
        <w:t>Tokens</w:t>
      </w:r>
      <w:bookmarkEnd w:id="46"/>
      <w:r w:rsidR="005D3454">
        <w:t xml:space="preserve"> </w:t>
      </w:r>
    </w:p>
    <w:p w:rsidR="00EA29D7" w:rsidRDefault="00EA29D7" w:rsidP="00EA29D7">
      <w:r>
        <w:t xml:space="preserve">The first pre-ICO token sale will start on June 1, 2018 at 12PM GMT.  In order to be able to buy </w:t>
      </w:r>
      <w:r w:rsidR="00733E07">
        <w:t>our</w:t>
      </w:r>
      <w:r>
        <w:t xml:space="preserve"> first cheap tokens you need to be ready before June 1.</w:t>
      </w:r>
      <w:r w:rsidR="008B7458">
        <w:t xml:space="preserve">  You will need to register on our website for the ICO</w:t>
      </w:r>
      <w:r w:rsidR="00B518E9">
        <w:t xml:space="preserve"> before</w:t>
      </w:r>
      <w:r w:rsidR="00D37DDD">
        <w:t xml:space="preserve"> the ICO date.</w:t>
      </w:r>
    </w:p>
    <w:p w:rsidR="00151E70" w:rsidRDefault="00EA29D7" w:rsidP="00151E70">
      <w:pPr>
        <w:pStyle w:val="Heading2"/>
      </w:pPr>
      <w:bookmarkStart w:id="47" w:name="_Toc509830181"/>
      <w:r>
        <w:t xml:space="preserve">Steps Required </w:t>
      </w:r>
      <w:r w:rsidR="00F45AD2">
        <w:t>to</w:t>
      </w:r>
      <w:r>
        <w:t xml:space="preserve"> Purchase </w:t>
      </w:r>
      <w:r w:rsidR="002A614A">
        <w:t>Our</w:t>
      </w:r>
      <w:r>
        <w:t xml:space="preserve"> Tokens</w:t>
      </w:r>
      <w:bookmarkEnd w:id="47"/>
    </w:p>
    <w:p w:rsidR="00151E70" w:rsidRPr="00151E70" w:rsidRDefault="004F3D39" w:rsidP="00151E70">
      <w:r>
        <w:t xml:space="preserve">Most important step for the </w:t>
      </w:r>
      <w:r w:rsidR="00151E70">
        <w:t xml:space="preserve">investors </w:t>
      </w:r>
      <w:r>
        <w:t xml:space="preserve">is </w:t>
      </w:r>
      <w:r w:rsidR="00151E70">
        <w:t>to have their Ethereum ready.  Follow the steps below in order to be ready on the first day of Onasander ICO.</w:t>
      </w:r>
    </w:p>
    <w:p w:rsidR="00EA29D7" w:rsidRDefault="00EA29D7" w:rsidP="00EA29D7">
      <w:pPr>
        <w:pStyle w:val="Heading4"/>
      </w:pPr>
      <w:r>
        <w:t>Create Your Ethereum Wallet</w:t>
      </w:r>
    </w:p>
    <w:p w:rsidR="00EA29D7" w:rsidRDefault="00EA29D7" w:rsidP="00EA29D7">
      <w:r>
        <w:t>Please refer to the wallets section in this document to choose your favorite ETH Wallet.</w:t>
      </w:r>
    </w:p>
    <w:p w:rsidR="00EA29D7" w:rsidRDefault="00EA29D7" w:rsidP="00EA29D7">
      <w:pPr>
        <w:pStyle w:val="Heading4"/>
      </w:pPr>
      <w:r>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xml:space="preserve">: Coinbase, Kraken, </w:t>
      </w:r>
      <w:proofErr w:type="spellStart"/>
      <w:r>
        <w:t>Bitfinex</w:t>
      </w:r>
      <w:proofErr w:type="spellEnd"/>
      <w:r>
        <w:t>, Bittrex,</w:t>
      </w:r>
      <w:r w:rsidR="008C1496">
        <w:t xml:space="preserve"> or any other</w:t>
      </w:r>
      <w:r w:rsidR="00BA7CA1">
        <w:t xml:space="preserve"> exchange</w:t>
      </w:r>
      <w:r>
        <w:t xml:space="preserve">. </w:t>
      </w:r>
    </w:p>
    <w:p w:rsidR="00EA29D7" w:rsidRDefault="00EA29D7" w:rsidP="00EA29D7">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w:t>
      </w:r>
      <w:proofErr w:type="spellStart"/>
      <w:r>
        <w:t>MyEtherWallet</w:t>
      </w:r>
      <w:proofErr w:type="spellEnd"/>
      <w:r>
        <w:t xml:space="preserve"> and click on the Coinbase widget </w:t>
      </w:r>
      <w:r w:rsidR="00873C5C">
        <w:t xml:space="preserve">that </w:t>
      </w:r>
      <w:r>
        <w:t>you see when you log in</w:t>
      </w:r>
      <w:r w:rsidR="00873C5C">
        <w:t>to Coinbase</w:t>
      </w:r>
      <w:r>
        <w:t>.</w:t>
      </w:r>
      <w:r w:rsidR="003C358A">
        <w:t xml:space="preserve">  Coinbase will exchange your money for ETH and send them to your wallet.</w:t>
      </w:r>
    </w:p>
    <w:p w:rsidR="00EA29D7" w:rsidRDefault="00EA29D7" w:rsidP="00EA29D7">
      <w:pPr>
        <w:pStyle w:val="Heading4"/>
      </w:pPr>
      <w:r>
        <w:t xml:space="preserve">Send </w:t>
      </w:r>
      <w:r w:rsidR="00F45AD2">
        <w:t>Ethereum</w:t>
      </w:r>
      <w:r>
        <w:t xml:space="preserve"> From an Exchange </w:t>
      </w:r>
      <w:r w:rsidR="00F45AD2">
        <w:t>to</w:t>
      </w:r>
      <w:r>
        <w:t xml:space="preserve"> Your Wallet</w:t>
      </w:r>
    </w:p>
    <w:p w:rsidR="00EA29D7" w:rsidRDefault="00EA29D7" w:rsidP="00EA29D7">
      <w:r>
        <w:t xml:space="preserve">This is an important step.  Most exchanges do not allow you to send ETH directly to ICO wallets.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EA29D7" w:rsidP="00EA29D7">
      <w:pPr>
        <w:pStyle w:val="Heading4"/>
      </w:pPr>
      <w:r>
        <w:t xml:space="preserve">Send Ethereum From Your Wallet </w:t>
      </w:r>
      <w:r w:rsidR="00741608">
        <w:t>to</w:t>
      </w:r>
      <w:r>
        <w:t xml:space="preserve"> </w:t>
      </w:r>
      <w:r w:rsidR="001D5AFE">
        <w:t>Onasander</w:t>
      </w:r>
      <w:r>
        <w:t xml:space="preserve"> ICO</w:t>
      </w:r>
    </w:p>
    <w:p w:rsidR="00C303BE" w:rsidRDefault="00EA29D7" w:rsidP="00EA29D7">
      <w:r>
        <w:t>The next step requires you to visit our website www.Onasander.com and register for the ICO.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4" w:history="1">
        <w:r w:rsidR="0044610D" w:rsidRPr="0044610D">
          <w:rPr>
            <w:rStyle w:val="Hyperlink"/>
            <w:sz w:val="20"/>
            <w:szCs w:val="20"/>
          </w:rPr>
          <w:t>https://etherscan.io/token/0x5884c40ddEd55b5649A1AaA677A750eaD35E3043</w:t>
        </w:r>
      </w:hyperlink>
      <w:r>
        <w:br/>
      </w:r>
      <w:r>
        <w:lastRenderedPageBreak/>
        <w:t>Minimum Contribution: 0.1 ETH</w:t>
      </w:r>
      <w:r w:rsidR="004712E3">
        <w:br/>
      </w:r>
    </w:p>
    <w:p w:rsidR="00EA29D7" w:rsidRDefault="00EA29D7" w:rsidP="00EA29D7">
      <w:r>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8" w:name="_Toc509830182"/>
      <w:r>
        <w:t>Token Price</w:t>
      </w:r>
      <w:bookmarkEnd w:id="48"/>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March 6, 2018 </w:t>
      </w:r>
    </w:p>
    <w:p w:rsidR="001F16E2" w:rsidRDefault="00201FE4" w:rsidP="001F16E2">
      <w:r>
        <w:t>P</w:t>
      </w:r>
      <w:r w:rsidR="001F16E2">
        <w:t>lease note the price of ETH changes. The example below is based on ETH price of $820.</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49" w:name="_Toc509830183"/>
      <w:r>
        <w:t>Onasander Smart Contract Specification</w:t>
      </w:r>
      <w:bookmarkEnd w:id="49"/>
    </w:p>
    <w:p w:rsidR="001F16E2" w:rsidRDefault="001F16E2" w:rsidP="001F16E2">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proofErr w:type="spellStart"/>
      <w:r>
        <w:t>crowdsale</w:t>
      </w:r>
      <w:proofErr w:type="spellEnd"/>
      <w:r>
        <w:t xml:space="preserve"> Hard CAP of $</w:t>
      </w:r>
      <w:r w:rsidR="00E67BEF">
        <w:t>50,000,000</w:t>
      </w:r>
      <w:r>
        <w:t>.  The sale will automatically stop at maximum value.</w:t>
      </w:r>
      <w:r>
        <w:br/>
        <w:t>Refunds would be in Ethereum ETH.</w:t>
      </w:r>
      <w:r>
        <w:br/>
        <w:t xml:space="preserve">Token Website: </w:t>
      </w:r>
      <w:hyperlink r:id="rId16" w:history="1">
        <w:r w:rsidRPr="00D55344">
          <w:rPr>
            <w:rStyle w:val="Hyperlink"/>
          </w:rPr>
          <w:t>www.Onasander.com</w:t>
        </w:r>
      </w:hyperlink>
    </w:p>
    <w:p w:rsidR="001F16E2" w:rsidRDefault="001F16E2" w:rsidP="001F16E2">
      <w:r>
        <w:t xml:space="preserve">* </w:t>
      </w:r>
      <w:r w:rsidR="00B66E80">
        <w:t>Tokens for Sale</w:t>
      </w:r>
      <w:r>
        <w:t xml:space="preserve">: </w:t>
      </w:r>
      <w:r w:rsidR="00B66E80" w:rsidRPr="00B66E80">
        <w:t>79</w:t>
      </w:r>
      <w:r w:rsidR="00B66E80">
        <w:t>,</w:t>
      </w:r>
      <w:r w:rsidR="00B66E80" w:rsidRPr="00B66E80">
        <w:t>200</w:t>
      </w:r>
      <w:r w:rsidR="00B66E80">
        <w:t>,</w:t>
      </w:r>
      <w:r w:rsidR="00B66E80" w:rsidRPr="00B66E80">
        <w:t>000</w:t>
      </w:r>
      <w:r>
        <w:t xml:space="preserve"> ONA</w:t>
      </w:r>
      <w:r>
        <w:br/>
        <w:t>** Max Available Supply</w:t>
      </w:r>
      <w:r w:rsidR="00B66E80">
        <w:t xml:space="preserve"> Ever</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proofErr w:type="gramStart"/>
      <w:r w:rsidR="00B66E80">
        <w:t>In</w:t>
      </w:r>
      <w:proofErr w:type="gramEnd"/>
      <w:r w:rsidR="00B66E80">
        <w:t xml:space="preserve"> case we sell all tokens (team reserves are excluded)</w:t>
      </w:r>
      <w:r>
        <w:br/>
        <w:t xml:space="preserve">* Max Tokens Minted: </w:t>
      </w:r>
      <w:r w:rsidR="00B66E80">
        <w:t>88</w:t>
      </w:r>
      <w:r>
        <w:t>,000,000 ONAs</w:t>
      </w:r>
      <w:r w:rsidR="00ED1389">
        <w:br/>
      </w:r>
      <w:r>
        <w:t xml:space="preserve">* </w:t>
      </w:r>
      <w:r w:rsidR="007C238B">
        <w:t>A</w:t>
      </w:r>
      <w:r>
        <w:t>ll numbers are based on maximum ICO sale.  The price of the coin on the exchange will be proportional to the number of tokens sold</w:t>
      </w:r>
      <w:r w:rsidR="007C238B">
        <w:t>.</w:t>
      </w:r>
      <w:r w:rsidR="00ED1389">
        <w:br/>
      </w:r>
      <w:r>
        <w:t xml:space="preserve">** </w:t>
      </w:r>
      <w:r w:rsidR="007C238B">
        <w:t>I</w:t>
      </w:r>
      <w:r>
        <w:t xml:space="preserve">n case of tremendous success after the initial ICO sale, the token price will go up for the next ICO, but the number of Tokens sold </w:t>
      </w:r>
      <w:r w:rsidR="007C238B">
        <w:t>could</w:t>
      </w:r>
      <w:r>
        <w:t xml:space="preserve"> be less.  Our target of $50 million per year is fixed.  Therefore, the Available Supply of Onasander tokens could be much less in reality.  The “extra” token</w:t>
      </w:r>
      <w:r w:rsidR="00314015">
        <w:t>s</w:t>
      </w:r>
      <w:r>
        <w:t xml:space="preserve"> will either become company reserves, will be retired from circulation, or the tokens will be held for future ICO recapitalization. </w:t>
      </w:r>
    </w:p>
    <w:p w:rsidR="001F16E2" w:rsidRDefault="001F16E2" w:rsidP="00BA23D4">
      <w:pPr>
        <w:pStyle w:val="Heading2"/>
      </w:pPr>
      <w:bookmarkStart w:id="50" w:name="_Toc509830184"/>
      <w:r>
        <w:t>Final Token Distribution</w:t>
      </w:r>
      <w:bookmarkEnd w:id="50"/>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15FAF" w:rsidRDefault="001F16E2" w:rsidP="00D15FAF">
      <w:pPr>
        <w:pStyle w:val="Heading1"/>
      </w:pPr>
      <w:bookmarkStart w:id="51" w:name="_Toc509830185"/>
      <w:r>
        <w:lastRenderedPageBreak/>
        <w:t>Summary</w:t>
      </w:r>
      <w:bookmarkEnd w:id="51"/>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proofErr w:type="spellStart"/>
      <w:r w:rsidR="004E6B25">
        <w:t>Onasander’s</w:t>
      </w:r>
      <w:proofErr w:type="spellEnd"/>
      <w:r w:rsidR="004E6B25">
        <w:t xml:space="preserve"> plan to execute the ICO first, open up an investment fund later, and turning it into </w:t>
      </w:r>
      <w:r w:rsidR="00292699">
        <w:t xml:space="preserve">the first decentralized investment </w:t>
      </w:r>
      <w:r w:rsidR="004E6B25">
        <w:t xml:space="preserve">bank is a very realistic endeavor. </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to those 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price analysis software, we have a chance to build something great.  Moreover, we believe, the world 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090375">
        <w:t>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2" w:name="_Toc509830186"/>
      <w:r w:rsidRPr="002D65F1">
        <w:lastRenderedPageBreak/>
        <w:t>Disclaimer and Terms of Use</w:t>
      </w:r>
      <w:bookmarkEnd w:id="52"/>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EA6CD1" w:rsidRDefault="00EA6CD1" w:rsidP="00EA6CD1">
      <w:r>
        <w:t>We do reserve the right to cancel the ICO and refund all the money. This could only happen in case of major unforeseeable event, in the very beginning, where I am no longer physically able to continue.  In case of a refund all money would be refunded using ETHEREUM.</w:t>
      </w:r>
      <w:r>
        <w:br/>
      </w:r>
      <w:r>
        <w:b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 xml:space="preserve">You should not take part in the ICO if you reside in any country where the provision of such services or investments would be contrary to local law or regulation. It is the responsibility of the participants to obtain </w:t>
      </w:r>
      <w:r>
        <w:lastRenderedPageBreak/>
        <w:t>independent tax, or financial or legal advice should he, or she is uncertain, and to comply with any local law or regulation to which they are subject.</w:t>
      </w:r>
    </w:p>
    <w:p w:rsidR="00EA6CD1" w:rsidRDefault="00EA6CD1" w:rsidP="00EA6CD1">
      <w:pPr>
        <w:pStyle w:val="Heading4"/>
      </w:pPr>
      <w:r>
        <w:t>Market Opinions:</w:t>
      </w:r>
    </w:p>
    <w:p w:rsidR="00EA6CD1" w:rsidRDefault="00EA6CD1" w:rsidP="00EA6CD1">
      <w:r>
        <w:t>Any opinions, news, research, analys</w:t>
      </w:r>
      <w:r w:rsidR="000A0D52">
        <w:t>i</w:t>
      </w:r>
      <w:r>
        <w:t>s, prices, or other information contained in this whitepaper is provided as general market commentary and does not constitute investment advice.  It is up to the discretion of each individual that is willing to invest in our ICO to make sure they don’t partake in an activity that may be illegal in their country of residence. Countries excluded from this ICO are</w:t>
      </w:r>
      <w:r w:rsidR="00B2167B">
        <w:t>:</w:t>
      </w:r>
      <w:r>
        <w:t xml:space="preserve"> </w:t>
      </w:r>
      <w:r w:rsidR="00783336">
        <w:t>United States of America</w:t>
      </w:r>
      <w:r>
        <w:t xml:space="preserve">.  Only accredited investors from USA are allowed to invest in the first tranche of the ICO.  The </w:t>
      </w:r>
      <w:r w:rsidR="00B2167B">
        <w:t>next</w:t>
      </w:r>
      <w:r>
        <w:t xml:space="preserve"> ICO tranche is reserved for regular USA investors upon Onasander becoming compliant with USA laws.  </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7614B8" w:rsidRDefault="007614B8" w:rsidP="007614B8">
      <w:pPr>
        <w:rPr>
          <w:rStyle w:val="Heading1Char"/>
        </w:rPr>
      </w:pPr>
    </w:p>
    <w:p w:rsidR="00894DA3" w:rsidRDefault="00894DA3" w:rsidP="00894DA3">
      <w:pPr>
        <w:pStyle w:val="Heading1"/>
      </w:pPr>
      <w:bookmarkStart w:id="53" w:name="_Toc509830187"/>
      <w:r w:rsidRPr="00894DA3">
        <w:lastRenderedPageBreak/>
        <w:t>Appendix 1 – Bearish Onasander Market Calls</w:t>
      </w:r>
      <w:bookmarkEnd w:id="53"/>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4" w:name="_Toc509830188"/>
      <w:r w:rsidRPr="004C50C2">
        <w:t>Onasander Market Analysis 20</w:t>
      </w:r>
      <w:r>
        <w:t>1</w:t>
      </w:r>
      <w:r w:rsidRPr="004C50C2">
        <w:t xml:space="preserve">8 – Chart and </w:t>
      </w:r>
      <w:r>
        <w:t>Analysis</w:t>
      </w:r>
      <w:bookmarkEnd w:id="54"/>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60%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3F2FF8">
        <w:t xml:space="preserve">. </w:t>
      </w:r>
    </w:p>
    <w:p w:rsidR="00894DA3" w:rsidRDefault="00894DA3" w:rsidP="007614B8">
      <w:r>
        <w:rPr>
          <w:noProof/>
        </w:rPr>
        <w:drawing>
          <wp:inline distT="0" distB="0" distL="0" distR="0" wp14:anchorId="55D6F432" wp14:editId="3263018D">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5" w:name="_Toc509830189"/>
      <w:r>
        <w:lastRenderedPageBreak/>
        <w:t>Onasander Market Analysis 2008 – Chart and Example Trades</w:t>
      </w:r>
      <w:bookmarkEnd w:id="55"/>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803B50">
        <w:br/>
      </w:r>
    </w:p>
    <w:p w:rsidR="00137EFA" w:rsidRDefault="008F402F" w:rsidP="00137EFA">
      <w:r>
        <w:rPr>
          <w:noProof/>
        </w:rPr>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19"/>
                    <a:stretch>
                      <a:fillRect/>
                    </a:stretch>
                  </pic:blipFill>
                  <pic:spPr>
                    <a:xfrm>
                      <a:off x="0" y="0"/>
                      <a:ext cx="5943600" cy="2390140"/>
                    </a:xfrm>
                    <a:prstGeom prst="rect">
                      <a:avLst/>
                    </a:prstGeom>
                  </pic:spPr>
                </pic:pic>
              </a:graphicData>
            </a:graphic>
          </wp:inline>
        </w:drawing>
      </w:r>
    </w:p>
    <w:p w:rsidR="001A093F" w:rsidRDefault="00D33DF8" w:rsidP="00137EFA">
      <w:r>
        <w:rPr>
          <w:noProof/>
        </w:rPr>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0"/>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6" w:name="_Toc509830190"/>
      <w:r>
        <w:lastRenderedPageBreak/>
        <w:t>Onasander Market Analysis 2000 – Chart and Example Trades</w:t>
      </w:r>
      <w:bookmarkEnd w:id="56"/>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1"/>
                    <a:stretch>
                      <a:fillRect/>
                    </a:stretch>
                  </pic:blipFill>
                  <pic:spPr>
                    <a:xfrm>
                      <a:off x="0" y="0"/>
                      <a:ext cx="5943600" cy="2390140"/>
                    </a:xfrm>
                    <a:prstGeom prst="rect">
                      <a:avLst/>
                    </a:prstGeom>
                  </pic:spPr>
                </pic:pic>
              </a:graphicData>
            </a:graphic>
          </wp:inline>
        </w:drawing>
      </w:r>
    </w:p>
    <w:p w:rsidR="00290FD9" w:rsidRDefault="00290FD9" w:rsidP="009077BF">
      <w:r>
        <w:rPr>
          <w:noProof/>
        </w:rPr>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2"/>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7" w:name="_Toc509830191"/>
      <w:r w:rsidRPr="00D31862">
        <w:lastRenderedPageBreak/>
        <w:t>Appendix 2 – Bullish Onasander Market Calls</w:t>
      </w:r>
      <w:bookmarkEnd w:id="57"/>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8" w:name="_Toc509830192"/>
      <w:r w:rsidRPr="009E4C1D">
        <w:t>Onasander Market Analysis 2018 – Chart and Analysis</w:t>
      </w:r>
      <w:bookmarkEnd w:id="58"/>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3"/>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59" w:name="_Toc509830193"/>
      <w:r>
        <w:lastRenderedPageBreak/>
        <w:t>Onasander Market Analysis 2009 – Chart and Example Trades</w:t>
      </w:r>
      <w:bookmarkEnd w:id="59"/>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4"/>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5"/>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0" w:name="_Toc509830194"/>
      <w:r>
        <w:lastRenderedPageBreak/>
        <w:t>Onasander Market Analysis 2003 – Chart and Example Trades</w:t>
      </w:r>
      <w:bookmarkEnd w:id="60"/>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6"/>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1" w:name="_Toc509830195"/>
      <w:r>
        <w:lastRenderedPageBreak/>
        <w:t xml:space="preserve">Appendix </w:t>
      </w:r>
      <w:r w:rsidR="000D4ED6">
        <w:t>3</w:t>
      </w:r>
      <w:r>
        <w:t xml:space="preserve"> - Miscellaneous Documents</w:t>
      </w:r>
      <w:bookmarkEnd w:id="61"/>
    </w:p>
    <w:p w:rsidR="003F7F36" w:rsidRDefault="003F7F36" w:rsidP="003F7F36">
      <w:pPr>
        <w:pStyle w:val="Heading2"/>
      </w:pPr>
      <w:bookmarkStart w:id="62" w:name="_Toc509830196"/>
      <w:r>
        <w:t>Start Up Summary</w:t>
      </w:r>
      <w:bookmarkEnd w:id="62"/>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3" w:name="_Toc509830197"/>
      <w:r>
        <w:lastRenderedPageBreak/>
        <w:t>Start Up Expenses</w:t>
      </w:r>
      <w:bookmarkEnd w:id="63"/>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4" w:name="_Toc509830198"/>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4"/>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 xml:space="preserve">This is my recommendation letter for Andrzej </w:t>
      </w:r>
      <w:proofErr w:type="spellStart"/>
      <w:r>
        <w:t>Wegrzyn</w:t>
      </w:r>
      <w:proofErr w:type="spellEnd"/>
      <w:r>
        <w:t>.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t>
      </w:r>
      <w:proofErr w:type="spellStart"/>
      <w:r w:rsidR="00F25B68">
        <w:t>Wegrzyn</w:t>
      </w:r>
      <w:proofErr w:type="spellEnd"/>
      <w:r w:rsidR="00F25B68">
        <w:t xml:space="preserve">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t>
      </w:r>
      <w:proofErr w:type="spellStart"/>
      <w:r w:rsidR="009132EC">
        <w:t>Wegrzyn</w:t>
      </w:r>
      <w:proofErr w:type="spellEnd"/>
      <w:r w:rsidR="009132EC">
        <w:t xml:space="preserve">,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0"/>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1"/>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r>
        <w:lastRenderedPageBreak/>
        <w:t>Appendix 4 – Contact Information</w:t>
      </w:r>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2"/>
                    </pic:cNvPr>
                    <pic:cNvPicPr/>
                  </pic:nvPicPr>
                  <pic:blipFill>
                    <a:blip r:embed="rId33"/>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4"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5"/>
                    </pic:cNvPr>
                    <pic:cNvPicPr/>
                  </pic:nvPicPr>
                  <pic:blipFill>
                    <a:blip r:embed="rId36"/>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7"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38"/>
                    </pic:cNvPr>
                    <pic:cNvPicPr/>
                  </pic:nvPicPr>
                  <pic:blipFill>
                    <a:blip r:embed="rId39"/>
                    <a:stretch>
                      <a:fillRect/>
                    </a:stretch>
                  </pic:blipFill>
                  <pic:spPr>
                    <a:xfrm>
                      <a:off x="0" y="0"/>
                      <a:ext cx="238424" cy="228490"/>
                    </a:xfrm>
                    <a:prstGeom prst="rect">
                      <a:avLst/>
                    </a:prstGeom>
                  </pic:spPr>
                </pic:pic>
              </a:graphicData>
            </a:graphic>
          </wp:anchor>
        </w:drawing>
      </w:r>
      <w:r w:rsidR="00617FAA">
        <w:t xml:space="preserve">Facebook: </w:t>
      </w:r>
      <w:hyperlink r:id="rId40"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1"/>
                    </pic:cNvPr>
                    <pic:cNvPicPr/>
                  </pic:nvPicPr>
                  <pic:blipFill>
                    <a:blip r:embed="rId42"/>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3"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4"/>
                    </pic:cNvPr>
                    <pic:cNvPicPr/>
                  </pic:nvPicPr>
                  <pic:blipFill>
                    <a:blip r:embed="rId45"/>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6"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7"/>
                    </pic:cNvPr>
                    <pic:cNvPicPr/>
                  </pic:nvPicPr>
                  <pic:blipFill>
                    <a:blip r:embed="rId48"/>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49"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0"/>
                    </pic:cNvPr>
                    <pic:cNvPicPr/>
                  </pic:nvPicPr>
                  <pic:blipFill>
                    <a:blip r:embed="rId51"/>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2" w:history="1">
        <w:r w:rsidR="00617FAA" w:rsidRPr="00F71D7B">
          <w:rPr>
            <w:rStyle w:val="Hyperlink"/>
          </w:rPr>
          <w:t>https://discordapp.com/invite/8tyyX8g</w:t>
        </w:r>
      </w:hyperlink>
    </w:p>
    <w:p w:rsidR="00B91E45" w:rsidRPr="00B91E45" w:rsidRDefault="00303B12" w:rsidP="00617FAA">
      <w:r>
        <w:t xml:space="preserve"> </w:t>
      </w:r>
      <w:r w:rsidR="00617FAA">
        <w:t>Google+: https://plus.google.com/109672890307005343634</w:t>
      </w:r>
    </w:p>
    <w:sectPr w:rsidR="00B91E45" w:rsidRPr="00B91E45">
      <w:footerReference w:type="default" r:id="rId5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E27" w:rsidRDefault="00AE0E27" w:rsidP="00535AB6">
      <w:r>
        <w:separator/>
      </w:r>
    </w:p>
  </w:endnote>
  <w:endnote w:type="continuationSeparator" w:id="0">
    <w:p w:rsidR="00AE0E27" w:rsidRDefault="00AE0E27"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43A" w:rsidRDefault="00AE0E27">
    <w:pPr>
      <w:pStyle w:val="Footer"/>
    </w:pP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rsidR="0029043A">
          <w:t>OnasandeR ICO WHITEPAPER</w:t>
        </w:r>
      </w:sdtContent>
    </w:sdt>
    <w:r w:rsidR="0029043A">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rsidR="0029043A">
          <w:t>March 2018</w:t>
        </w:r>
      </w:sdtContent>
    </w:sdt>
    <w:r w:rsidR="002A195D">
      <w:t xml:space="preserve">     </w:t>
    </w:r>
    <w:hyperlink r:id="rId1" w:history="1">
      <w:r w:rsidR="003E7DCE" w:rsidRPr="003E7DCE">
        <w:rPr>
          <w:rStyle w:val="Hyperlink"/>
        </w:rPr>
        <w:t>http://www.Onasander.com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E27" w:rsidRDefault="00AE0E27" w:rsidP="00535AB6">
      <w:r>
        <w:separator/>
      </w:r>
    </w:p>
  </w:footnote>
  <w:footnote w:type="continuationSeparator" w:id="0">
    <w:p w:rsidR="00AE0E27" w:rsidRDefault="00AE0E27"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9pt;height:5.9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4331"/>
    <w:rsid w:val="0000634F"/>
    <w:rsid w:val="00007FBE"/>
    <w:rsid w:val="00014218"/>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5186"/>
    <w:rsid w:val="00072187"/>
    <w:rsid w:val="00077668"/>
    <w:rsid w:val="000825C7"/>
    <w:rsid w:val="00084334"/>
    <w:rsid w:val="00090375"/>
    <w:rsid w:val="00091533"/>
    <w:rsid w:val="0009164C"/>
    <w:rsid w:val="00091E65"/>
    <w:rsid w:val="00092DEF"/>
    <w:rsid w:val="000A0D52"/>
    <w:rsid w:val="000A1B53"/>
    <w:rsid w:val="000A4554"/>
    <w:rsid w:val="000A492A"/>
    <w:rsid w:val="000A53B8"/>
    <w:rsid w:val="000A5EA5"/>
    <w:rsid w:val="000A6DB0"/>
    <w:rsid w:val="000B39B2"/>
    <w:rsid w:val="000C16DC"/>
    <w:rsid w:val="000D4ED6"/>
    <w:rsid w:val="000D51F9"/>
    <w:rsid w:val="000D6913"/>
    <w:rsid w:val="000E1A8B"/>
    <w:rsid w:val="000E34FB"/>
    <w:rsid w:val="000E50E4"/>
    <w:rsid w:val="000F0820"/>
    <w:rsid w:val="000F10E7"/>
    <w:rsid w:val="000F56E5"/>
    <w:rsid w:val="000F5C00"/>
    <w:rsid w:val="001039E3"/>
    <w:rsid w:val="00106995"/>
    <w:rsid w:val="001071B6"/>
    <w:rsid w:val="00107470"/>
    <w:rsid w:val="00115441"/>
    <w:rsid w:val="0012011B"/>
    <w:rsid w:val="00121B5F"/>
    <w:rsid w:val="0012310C"/>
    <w:rsid w:val="0012350C"/>
    <w:rsid w:val="00124EFE"/>
    <w:rsid w:val="00131378"/>
    <w:rsid w:val="00135E6C"/>
    <w:rsid w:val="00137EFA"/>
    <w:rsid w:val="00146D3A"/>
    <w:rsid w:val="00146E75"/>
    <w:rsid w:val="0014747D"/>
    <w:rsid w:val="001518D4"/>
    <w:rsid w:val="00151E70"/>
    <w:rsid w:val="0015285F"/>
    <w:rsid w:val="00160F9E"/>
    <w:rsid w:val="00161A25"/>
    <w:rsid w:val="00161A9F"/>
    <w:rsid w:val="00162A98"/>
    <w:rsid w:val="00163A3A"/>
    <w:rsid w:val="001666F4"/>
    <w:rsid w:val="00166D2C"/>
    <w:rsid w:val="00172DA1"/>
    <w:rsid w:val="0017431A"/>
    <w:rsid w:val="00174F38"/>
    <w:rsid w:val="00176C12"/>
    <w:rsid w:val="00180113"/>
    <w:rsid w:val="0018020D"/>
    <w:rsid w:val="00180B4F"/>
    <w:rsid w:val="0018320A"/>
    <w:rsid w:val="00190E80"/>
    <w:rsid w:val="00193D80"/>
    <w:rsid w:val="001A093F"/>
    <w:rsid w:val="001A61F4"/>
    <w:rsid w:val="001B3863"/>
    <w:rsid w:val="001B5CD8"/>
    <w:rsid w:val="001B6A81"/>
    <w:rsid w:val="001B700A"/>
    <w:rsid w:val="001C1FB2"/>
    <w:rsid w:val="001C4838"/>
    <w:rsid w:val="001C4CC1"/>
    <w:rsid w:val="001D3120"/>
    <w:rsid w:val="001D4F02"/>
    <w:rsid w:val="001D5937"/>
    <w:rsid w:val="001D5AFE"/>
    <w:rsid w:val="001E4CC1"/>
    <w:rsid w:val="001F16E2"/>
    <w:rsid w:val="001F2E68"/>
    <w:rsid w:val="0020002C"/>
    <w:rsid w:val="00200533"/>
    <w:rsid w:val="002016A4"/>
    <w:rsid w:val="00201755"/>
    <w:rsid w:val="00201FE4"/>
    <w:rsid w:val="0020265E"/>
    <w:rsid w:val="00202DF3"/>
    <w:rsid w:val="002049B2"/>
    <w:rsid w:val="0020573B"/>
    <w:rsid w:val="002061CE"/>
    <w:rsid w:val="002076BF"/>
    <w:rsid w:val="0021064A"/>
    <w:rsid w:val="00211BAE"/>
    <w:rsid w:val="002151AD"/>
    <w:rsid w:val="0022037A"/>
    <w:rsid w:val="00222C4D"/>
    <w:rsid w:val="00226C21"/>
    <w:rsid w:val="00236103"/>
    <w:rsid w:val="002435AC"/>
    <w:rsid w:val="002446F8"/>
    <w:rsid w:val="00244A1D"/>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43A"/>
    <w:rsid w:val="002909C5"/>
    <w:rsid w:val="00290FD9"/>
    <w:rsid w:val="00292699"/>
    <w:rsid w:val="00292949"/>
    <w:rsid w:val="0029473F"/>
    <w:rsid w:val="00294E29"/>
    <w:rsid w:val="00296EF5"/>
    <w:rsid w:val="002973F6"/>
    <w:rsid w:val="002A17E8"/>
    <w:rsid w:val="002A195D"/>
    <w:rsid w:val="002A2559"/>
    <w:rsid w:val="002A2782"/>
    <w:rsid w:val="002A614A"/>
    <w:rsid w:val="002B170F"/>
    <w:rsid w:val="002B38E3"/>
    <w:rsid w:val="002B4381"/>
    <w:rsid w:val="002C6BF7"/>
    <w:rsid w:val="002C7744"/>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1126F"/>
    <w:rsid w:val="00314015"/>
    <w:rsid w:val="00314C54"/>
    <w:rsid w:val="00315188"/>
    <w:rsid w:val="00315AD8"/>
    <w:rsid w:val="00320A49"/>
    <w:rsid w:val="003266C3"/>
    <w:rsid w:val="00336356"/>
    <w:rsid w:val="00337FDC"/>
    <w:rsid w:val="0034136A"/>
    <w:rsid w:val="003413BE"/>
    <w:rsid w:val="003418B4"/>
    <w:rsid w:val="00346973"/>
    <w:rsid w:val="003507FE"/>
    <w:rsid w:val="003514FF"/>
    <w:rsid w:val="00353C90"/>
    <w:rsid w:val="00355812"/>
    <w:rsid w:val="00355EB8"/>
    <w:rsid w:val="00363D95"/>
    <w:rsid w:val="0036403B"/>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A0666"/>
    <w:rsid w:val="003A0ACE"/>
    <w:rsid w:val="003A5780"/>
    <w:rsid w:val="003A7E36"/>
    <w:rsid w:val="003B293C"/>
    <w:rsid w:val="003B7568"/>
    <w:rsid w:val="003B763C"/>
    <w:rsid w:val="003C1DE6"/>
    <w:rsid w:val="003C2892"/>
    <w:rsid w:val="003C358A"/>
    <w:rsid w:val="003C3EA5"/>
    <w:rsid w:val="003C522A"/>
    <w:rsid w:val="003C7751"/>
    <w:rsid w:val="003D2D42"/>
    <w:rsid w:val="003D2DA7"/>
    <w:rsid w:val="003D4AAA"/>
    <w:rsid w:val="003D5C4B"/>
    <w:rsid w:val="003D7818"/>
    <w:rsid w:val="003E00B0"/>
    <w:rsid w:val="003E2239"/>
    <w:rsid w:val="003E7DCE"/>
    <w:rsid w:val="003F0393"/>
    <w:rsid w:val="003F22BA"/>
    <w:rsid w:val="003F2992"/>
    <w:rsid w:val="003F2FF8"/>
    <w:rsid w:val="003F61C1"/>
    <w:rsid w:val="003F7F36"/>
    <w:rsid w:val="00404F03"/>
    <w:rsid w:val="004063E8"/>
    <w:rsid w:val="00407A97"/>
    <w:rsid w:val="00412B88"/>
    <w:rsid w:val="004153E0"/>
    <w:rsid w:val="00416901"/>
    <w:rsid w:val="00421675"/>
    <w:rsid w:val="00437002"/>
    <w:rsid w:val="004417C0"/>
    <w:rsid w:val="00442EB1"/>
    <w:rsid w:val="004445BD"/>
    <w:rsid w:val="0044610D"/>
    <w:rsid w:val="00446D96"/>
    <w:rsid w:val="0045031E"/>
    <w:rsid w:val="00450EA5"/>
    <w:rsid w:val="00451270"/>
    <w:rsid w:val="00454CD0"/>
    <w:rsid w:val="00456B1B"/>
    <w:rsid w:val="00461184"/>
    <w:rsid w:val="00462CB2"/>
    <w:rsid w:val="00464CCC"/>
    <w:rsid w:val="00467A88"/>
    <w:rsid w:val="00467B97"/>
    <w:rsid w:val="00467EB8"/>
    <w:rsid w:val="00470E39"/>
    <w:rsid w:val="004712E3"/>
    <w:rsid w:val="00472E0A"/>
    <w:rsid w:val="00476591"/>
    <w:rsid w:val="00486E87"/>
    <w:rsid w:val="00493678"/>
    <w:rsid w:val="00494E19"/>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D56DF"/>
    <w:rsid w:val="004D67D0"/>
    <w:rsid w:val="004D6E88"/>
    <w:rsid w:val="004D71A3"/>
    <w:rsid w:val="004E1240"/>
    <w:rsid w:val="004E3A1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76BC"/>
    <w:rsid w:val="00520773"/>
    <w:rsid w:val="00520D2B"/>
    <w:rsid w:val="0052199F"/>
    <w:rsid w:val="00521D47"/>
    <w:rsid w:val="00521F05"/>
    <w:rsid w:val="00525F31"/>
    <w:rsid w:val="00526ACE"/>
    <w:rsid w:val="00527DBB"/>
    <w:rsid w:val="005305F2"/>
    <w:rsid w:val="005340CD"/>
    <w:rsid w:val="00535AB6"/>
    <w:rsid w:val="00540DA7"/>
    <w:rsid w:val="005411C3"/>
    <w:rsid w:val="005435D9"/>
    <w:rsid w:val="00545AA1"/>
    <w:rsid w:val="0054613A"/>
    <w:rsid w:val="005469E7"/>
    <w:rsid w:val="0054719A"/>
    <w:rsid w:val="00552504"/>
    <w:rsid w:val="00555D3A"/>
    <w:rsid w:val="0055640D"/>
    <w:rsid w:val="0055771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6030C7"/>
    <w:rsid w:val="0060339D"/>
    <w:rsid w:val="00603993"/>
    <w:rsid w:val="006115D1"/>
    <w:rsid w:val="00612730"/>
    <w:rsid w:val="0061305E"/>
    <w:rsid w:val="0061326A"/>
    <w:rsid w:val="0061383B"/>
    <w:rsid w:val="006166D8"/>
    <w:rsid w:val="00617D6D"/>
    <w:rsid w:val="00617FAA"/>
    <w:rsid w:val="00621E71"/>
    <w:rsid w:val="006233B2"/>
    <w:rsid w:val="00624A4B"/>
    <w:rsid w:val="00625B07"/>
    <w:rsid w:val="00626314"/>
    <w:rsid w:val="006266BD"/>
    <w:rsid w:val="00632A8A"/>
    <w:rsid w:val="00633FBE"/>
    <w:rsid w:val="0064341A"/>
    <w:rsid w:val="006505DB"/>
    <w:rsid w:val="00650BF4"/>
    <w:rsid w:val="00652363"/>
    <w:rsid w:val="00654BB7"/>
    <w:rsid w:val="00654DAA"/>
    <w:rsid w:val="006565FD"/>
    <w:rsid w:val="00657E5C"/>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FEE"/>
    <w:rsid w:val="0069456C"/>
    <w:rsid w:val="00694D3C"/>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70C"/>
    <w:rsid w:val="00720CEB"/>
    <w:rsid w:val="00720E1D"/>
    <w:rsid w:val="007217B4"/>
    <w:rsid w:val="007228B8"/>
    <w:rsid w:val="00726E87"/>
    <w:rsid w:val="0073123D"/>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7169A"/>
    <w:rsid w:val="007724A7"/>
    <w:rsid w:val="00772D5B"/>
    <w:rsid w:val="00773658"/>
    <w:rsid w:val="00774EBB"/>
    <w:rsid w:val="0077700C"/>
    <w:rsid w:val="00780263"/>
    <w:rsid w:val="00782811"/>
    <w:rsid w:val="00783336"/>
    <w:rsid w:val="0078341A"/>
    <w:rsid w:val="00784884"/>
    <w:rsid w:val="00787AE7"/>
    <w:rsid w:val="007A7CB4"/>
    <w:rsid w:val="007B2B62"/>
    <w:rsid w:val="007B4CE1"/>
    <w:rsid w:val="007B52FF"/>
    <w:rsid w:val="007B7AF5"/>
    <w:rsid w:val="007C238B"/>
    <w:rsid w:val="007C3642"/>
    <w:rsid w:val="007C6A1F"/>
    <w:rsid w:val="007D09B9"/>
    <w:rsid w:val="007D1EA8"/>
    <w:rsid w:val="007D492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73C5C"/>
    <w:rsid w:val="00873F53"/>
    <w:rsid w:val="00874C9E"/>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7458"/>
    <w:rsid w:val="008C079B"/>
    <w:rsid w:val="008C1096"/>
    <w:rsid w:val="008C1480"/>
    <w:rsid w:val="008C1496"/>
    <w:rsid w:val="008C3A63"/>
    <w:rsid w:val="008D1A2C"/>
    <w:rsid w:val="008D603D"/>
    <w:rsid w:val="008E377D"/>
    <w:rsid w:val="008E7153"/>
    <w:rsid w:val="008F2F1F"/>
    <w:rsid w:val="008F402F"/>
    <w:rsid w:val="008F4B55"/>
    <w:rsid w:val="008F50F0"/>
    <w:rsid w:val="00900B3A"/>
    <w:rsid w:val="009026B9"/>
    <w:rsid w:val="0090594E"/>
    <w:rsid w:val="009077BF"/>
    <w:rsid w:val="009079BE"/>
    <w:rsid w:val="009103F5"/>
    <w:rsid w:val="009132EC"/>
    <w:rsid w:val="00914E63"/>
    <w:rsid w:val="00915414"/>
    <w:rsid w:val="009160BD"/>
    <w:rsid w:val="0092013B"/>
    <w:rsid w:val="00922115"/>
    <w:rsid w:val="00924766"/>
    <w:rsid w:val="00925FB0"/>
    <w:rsid w:val="00932B1F"/>
    <w:rsid w:val="00937CEE"/>
    <w:rsid w:val="00940DE6"/>
    <w:rsid w:val="009422E6"/>
    <w:rsid w:val="0094314C"/>
    <w:rsid w:val="00944EFC"/>
    <w:rsid w:val="00950712"/>
    <w:rsid w:val="009523A1"/>
    <w:rsid w:val="009539FC"/>
    <w:rsid w:val="00954F55"/>
    <w:rsid w:val="00956D31"/>
    <w:rsid w:val="00965D58"/>
    <w:rsid w:val="009701BA"/>
    <w:rsid w:val="009720D4"/>
    <w:rsid w:val="00980817"/>
    <w:rsid w:val="00981DC6"/>
    <w:rsid w:val="00985E0F"/>
    <w:rsid w:val="009936E5"/>
    <w:rsid w:val="009938B1"/>
    <w:rsid w:val="00994A92"/>
    <w:rsid w:val="00996BDA"/>
    <w:rsid w:val="009A7BF7"/>
    <w:rsid w:val="009B01FD"/>
    <w:rsid w:val="009B463F"/>
    <w:rsid w:val="009B7FCF"/>
    <w:rsid w:val="009C12E5"/>
    <w:rsid w:val="009C238C"/>
    <w:rsid w:val="009C7AC3"/>
    <w:rsid w:val="009D216D"/>
    <w:rsid w:val="009D355A"/>
    <w:rsid w:val="009D55F6"/>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90DCD"/>
    <w:rsid w:val="00A90E75"/>
    <w:rsid w:val="00A912B5"/>
    <w:rsid w:val="00A92EAF"/>
    <w:rsid w:val="00A93471"/>
    <w:rsid w:val="00A93D1C"/>
    <w:rsid w:val="00AA51B2"/>
    <w:rsid w:val="00AA57EA"/>
    <w:rsid w:val="00AB011D"/>
    <w:rsid w:val="00AB50EE"/>
    <w:rsid w:val="00AB57F1"/>
    <w:rsid w:val="00AB76AD"/>
    <w:rsid w:val="00AC1C92"/>
    <w:rsid w:val="00AC1C96"/>
    <w:rsid w:val="00AC34DD"/>
    <w:rsid w:val="00AC71CA"/>
    <w:rsid w:val="00AD01B8"/>
    <w:rsid w:val="00AD7F76"/>
    <w:rsid w:val="00AE0E27"/>
    <w:rsid w:val="00AE19EE"/>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F78"/>
    <w:rsid w:val="00B628C2"/>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5CF1"/>
    <w:rsid w:val="00BA23D4"/>
    <w:rsid w:val="00BA4147"/>
    <w:rsid w:val="00BA6472"/>
    <w:rsid w:val="00BA7CA1"/>
    <w:rsid w:val="00BB01CD"/>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C00477"/>
    <w:rsid w:val="00C00686"/>
    <w:rsid w:val="00C03FD0"/>
    <w:rsid w:val="00C07D36"/>
    <w:rsid w:val="00C13DBE"/>
    <w:rsid w:val="00C1695C"/>
    <w:rsid w:val="00C17650"/>
    <w:rsid w:val="00C20C4B"/>
    <w:rsid w:val="00C217F1"/>
    <w:rsid w:val="00C25840"/>
    <w:rsid w:val="00C27BB3"/>
    <w:rsid w:val="00C303BE"/>
    <w:rsid w:val="00C32A4E"/>
    <w:rsid w:val="00C33EB4"/>
    <w:rsid w:val="00C364C9"/>
    <w:rsid w:val="00C36B45"/>
    <w:rsid w:val="00C43174"/>
    <w:rsid w:val="00C4527E"/>
    <w:rsid w:val="00C45521"/>
    <w:rsid w:val="00C52B8B"/>
    <w:rsid w:val="00C534C5"/>
    <w:rsid w:val="00C5535B"/>
    <w:rsid w:val="00C56B2E"/>
    <w:rsid w:val="00C57FE8"/>
    <w:rsid w:val="00C635BE"/>
    <w:rsid w:val="00C7455F"/>
    <w:rsid w:val="00C74E6E"/>
    <w:rsid w:val="00C76987"/>
    <w:rsid w:val="00C76F89"/>
    <w:rsid w:val="00C77CBC"/>
    <w:rsid w:val="00C84841"/>
    <w:rsid w:val="00C86944"/>
    <w:rsid w:val="00C91EE4"/>
    <w:rsid w:val="00C943AC"/>
    <w:rsid w:val="00C9547E"/>
    <w:rsid w:val="00CA179E"/>
    <w:rsid w:val="00CA1F02"/>
    <w:rsid w:val="00CA3561"/>
    <w:rsid w:val="00CA7A3D"/>
    <w:rsid w:val="00CA7D30"/>
    <w:rsid w:val="00CB10F6"/>
    <w:rsid w:val="00CB14EC"/>
    <w:rsid w:val="00CB27F8"/>
    <w:rsid w:val="00CB457B"/>
    <w:rsid w:val="00CB6742"/>
    <w:rsid w:val="00CC0549"/>
    <w:rsid w:val="00CC352E"/>
    <w:rsid w:val="00CD125A"/>
    <w:rsid w:val="00CD1E55"/>
    <w:rsid w:val="00CD3F47"/>
    <w:rsid w:val="00CD4A54"/>
    <w:rsid w:val="00CE51B9"/>
    <w:rsid w:val="00CE6C11"/>
    <w:rsid w:val="00CE7830"/>
    <w:rsid w:val="00CF1F3F"/>
    <w:rsid w:val="00CF5AE5"/>
    <w:rsid w:val="00CF7E6B"/>
    <w:rsid w:val="00D0142D"/>
    <w:rsid w:val="00D0513E"/>
    <w:rsid w:val="00D05F82"/>
    <w:rsid w:val="00D10E87"/>
    <w:rsid w:val="00D10FDE"/>
    <w:rsid w:val="00D115A0"/>
    <w:rsid w:val="00D14683"/>
    <w:rsid w:val="00D14AAC"/>
    <w:rsid w:val="00D155A0"/>
    <w:rsid w:val="00D15FAF"/>
    <w:rsid w:val="00D211C2"/>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8150B"/>
    <w:rsid w:val="00D821F7"/>
    <w:rsid w:val="00D823E8"/>
    <w:rsid w:val="00D82726"/>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4069"/>
    <w:rsid w:val="00DE43A3"/>
    <w:rsid w:val="00DF3CD7"/>
    <w:rsid w:val="00DF6EA1"/>
    <w:rsid w:val="00DF7977"/>
    <w:rsid w:val="00DF7A6C"/>
    <w:rsid w:val="00DF7C4C"/>
    <w:rsid w:val="00E0095D"/>
    <w:rsid w:val="00E04855"/>
    <w:rsid w:val="00E0520F"/>
    <w:rsid w:val="00E06BED"/>
    <w:rsid w:val="00E13B54"/>
    <w:rsid w:val="00E175C2"/>
    <w:rsid w:val="00E21AD4"/>
    <w:rsid w:val="00E221A6"/>
    <w:rsid w:val="00E23255"/>
    <w:rsid w:val="00E23D4A"/>
    <w:rsid w:val="00E27867"/>
    <w:rsid w:val="00E373DE"/>
    <w:rsid w:val="00E419D1"/>
    <w:rsid w:val="00E44028"/>
    <w:rsid w:val="00E50891"/>
    <w:rsid w:val="00E513CA"/>
    <w:rsid w:val="00E51F7F"/>
    <w:rsid w:val="00E530AA"/>
    <w:rsid w:val="00E53260"/>
    <w:rsid w:val="00E539D3"/>
    <w:rsid w:val="00E55CB2"/>
    <w:rsid w:val="00E604A1"/>
    <w:rsid w:val="00E609B7"/>
    <w:rsid w:val="00E61423"/>
    <w:rsid w:val="00E62CEA"/>
    <w:rsid w:val="00E66775"/>
    <w:rsid w:val="00E67BEF"/>
    <w:rsid w:val="00E72FBC"/>
    <w:rsid w:val="00E84434"/>
    <w:rsid w:val="00E8716E"/>
    <w:rsid w:val="00E90B9B"/>
    <w:rsid w:val="00E93601"/>
    <w:rsid w:val="00E94793"/>
    <w:rsid w:val="00E96DDA"/>
    <w:rsid w:val="00EA29D7"/>
    <w:rsid w:val="00EA6CD1"/>
    <w:rsid w:val="00EB2373"/>
    <w:rsid w:val="00EC1103"/>
    <w:rsid w:val="00EC16D5"/>
    <w:rsid w:val="00ED1389"/>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3404D"/>
    <w:rsid w:val="00F428D7"/>
    <w:rsid w:val="00F43203"/>
    <w:rsid w:val="00F44CF9"/>
    <w:rsid w:val="00F45AD2"/>
    <w:rsid w:val="00F45CB6"/>
    <w:rsid w:val="00F46BB5"/>
    <w:rsid w:val="00F4772D"/>
    <w:rsid w:val="00F504C6"/>
    <w:rsid w:val="00F51E0A"/>
    <w:rsid w:val="00F54025"/>
    <w:rsid w:val="00F5713A"/>
    <w:rsid w:val="00F57740"/>
    <w:rsid w:val="00F65E48"/>
    <w:rsid w:val="00F66281"/>
    <w:rsid w:val="00F67E44"/>
    <w:rsid w:val="00F70C9F"/>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729D"/>
    <w:rsid w:val="00FA77C7"/>
    <w:rsid w:val="00FB1865"/>
    <w:rsid w:val="00FB67C0"/>
    <w:rsid w:val="00FC143B"/>
    <w:rsid w:val="00FC2ABE"/>
    <w:rsid w:val="00FC695B"/>
    <w:rsid w:val="00FD0A57"/>
    <w:rsid w:val="00FD63EF"/>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ADA1BE"/>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3.png"/><Relationship Id="rId21" Type="http://schemas.openxmlformats.org/officeDocument/2006/relationships/image" Target="media/image10.gif"/><Relationship Id="rId34" Type="http://schemas.openxmlformats.org/officeDocument/2006/relationships/hyperlink" Target="http://www.Onasander.com" TargetMode="External"/><Relationship Id="rId42" Type="http://schemas.openxmlformats.org/officeDocument/2006/relationships/image" Target="media/image24.png"/><Relationship Id="rId47" Type="http://schemas.openxmlformats.org/officeDocument/2006/relationships/hyperlink" Target="https://discordapp.com/invite/8tyyX8g" TargetMode="External"/><Relationship Id="rId50" Type="http://schemas.openxmlformats.org/officeDocument/2006/relationships/hyperlink" Target="https://plus.google.com/109672890307005343634" TargetMode="External"/><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4.gif"/><Relationship Id="rId17" Type="http://schemas.openxmlformats.org/officeDocument/2006/relationships/chart" Target="charts/chart1.xml"/><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hyperlink" Target="https://www.linkedin.com/in/onasander-ico-3862a7161/" TargetMode="External"/><Relationship Id="rId46" Type="http://schemas.openxmlformats.org/officeDocument/2006/relationships/hyperlink" Target="https://github.com/onasander" TargetMode="External"/><Relationship Id="rId2" Type="http://schemas.openxmlformats.org/officeDocument/2006/relationships/customXml" Target="../customXml/item2.xml"/><Relationship Id="rId16" Type="http://schemas.openxmlformats.org/officeDocument/2006/relationships/hyperlink" Target="http://www.Onasander.com" TargetMode="External"/><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hyperlink" Target="https://github.com/onasander"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3.gif"/><Relationship Id="rId32" Type="http://schemas.openxmlformats.org/officeDocument/2006/relationships/hyperlink" Target="https://twitter.com/OnasanderICO" TargetMode="External"/><Relationship Id="rId37" Type="http://schemas.openxmlformats.org/officeDocument/2006/relationships/hyperlink" Target="https://twitter.com/OnasanderICO" TargetMode="External"/><Relationship Id="rId40" Type="http://schemas.openxmlformats.org/officeDocument/2006/relationships/hyperlink" Target="https://www.facebook.com/onasander.ico.bank" TargetMode="External"/><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t.me/joinchat/G52Z0g2M0gnvX6L-92UZvA" TargetMode="External"/><Relationship Id="rId10" Type="http://schemas.openxmlformats.org/officeDocument/2006/relationships/image" Target="media/image2.png"/><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hyperlink" Target="https://t.me/joinchat/G52Z0g2M0gnvX6L-92UZvA" TargetMode="External"/><Relationship Id="rId52" Type="http://schemas.openxmlformats.org/officeDocument/2006/relationships/hyperlink" Target="https://discordapp.com/invite/8tyyX8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therscan.io/token/0x5884c40ddEd55b5649A1AaA677A750eaD35E3043" TargetMode="External"/><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hyperlink" Target="https://www.facebook.com/onasander.ico.bank" TargetMode="External"/><Relationship Id="rId43" Type="http://schemas.openxmlformats.org/officeDocument/2006/relationships/hyperlink" Target="https://www.linkedin.com/in/onasander-ico-3862a7161/" TargetMode="External"/><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hyperlink" Target="http://www.Onasander.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B23-450B-99A2-5B881E9BF7A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dLbl>
              <c:idx val="2"/>
              <c:layout>
                <c:manualLayout>
                  <c:x val="9.7910104986876634E-2"/>
                  <c:y val="1.3641865054408136E-2"/>
                </c:manualLayout>
              </c:layout>
              <c:tx>
                <c:rich>
                  <a:bodyPr/>
                  <a:lstStyle/>
                  <a:p>
                    <a:r>
                      <a:rPr lang="en-US"/>
                      <a:t>TEAM</a:t>
                    </a:r>
                    <a:endParaRPr lang="en-US" baseline="0"/>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23-450B-99A2-5B881E9BF7A0}"/>
                </c:ext>
              </c:extLst>
            </c:dLbl>
            <c:dLbl>
              <c:idx val="3"/>
              <c:layout>
                <c:manualLayout>
                  <c:x val="6.6832349081364831E-2"/>
                  <c:y val="9.2296769613063545E-2"/>
                </c:manualLayout>
              </c:layout>
              <c:tx>
                <c:rich>
                  <a:bodyPr/>
                  <a:lstStyle/>
                  <a:p>
                    <a:r>
                      <a:rPr lang="en-US"/>
                      <a:t>JOINT</a:t>
                    </a:r>
                    <a:r>
                      <a:rPr lang="en-US" baseline="0"/>
                      <a:t> VENTURES</a:t>
                    </a:r>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80</c:v>
                </c:pt>
                <c:pt idx="1">
                  <c:v>10</c:v>
                </c:pt>
                <c:pt idx="2">
                  <c:v>5</c:v>
                </c:pt>
                <c:pt idx="3">
                  <c:v>5</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7B29"/>
    <w:rsid w:val="004D19B5"/>
    <w:rsid w:val="004F0960"/>
    <w:rsid w:val="00641933"/>
    <w:rsid w:val="0068629E"/>
    <w:rsid w:val="006C4343"/>
    <w:rsid w:val="007351AF"/>
    <w:rsid w:val="0075488C"/>
    <w:rsid w:val="007B712E"/>
    <w:rsid w:val="007D10AE"/>
    <w:rsid w:val="008401AF"/>
    <w:rsid w:val="00922F70"/>
    <w:rsid w:val="00983B3A"/>
    <w:rsid w:val="00986D4C"/>
    <w:rsid w:val="00A57F74"/>
    <w:rsid w:val="00B30865"/>
    <w:rsid w:val="00BD3B72"/>
    <w:rsid w:val="00C60844"/>
    <w:rsid w:val="00D0650D"/>
    <w:rsid w:val="00E14B0C"/>
    <w:rsid w:val="00E266BB"/>
    <w:rsid w:val="00E76CB6"/>
    <w:rsid w:val="00EF2DC4"/>
    <w:rsid w:val="00F32F9A"/>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FE6E0CA-094B-45D5-9CE4-CA0034618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2504</TotalTime>
  <Pages>36</Pages>
  <Words>8734</Words>
  <Characters>49784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58402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735</cp:revision>
  <cp:lastPrinted>2018-05-05T16:38:00Z</cp:lastPrinted>
  <dcterms:created xsi:type="dcterms:W3CDTF">2018-03-13T23:37:00Z</dcterms:created>
  <dcterms:modified xsi:type="dcterms:W3CDTF">2018-05-05T16:38:00Z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