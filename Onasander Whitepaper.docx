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623DC1" w:rsidP="009F775C">
          <w:pPr>
            <w:pStyle w:val="Logo"/>
          </w:pPr>
          <w:r>
            <w:rPr>
              <w:noProof/>
            </w:rPr>
            <w:drawing>
              <wp:anchor distT="0" distB="0" distL="114300" distR="114300" simplePos="0" relativeHeight="251684864" behindDoc="0" locked="0" layoutInCell="1" allowOverlap="1">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CA2065"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664334" w:history="1">
            <w:r w:rsidR="00CA2065" w:rsidRPr="00BB6D17">
              <w:rPr>
                <w:rStyle w:val="Hyperlink"/>
                <w:noProof/>
              </w:rPr>
              <w:t>Executive Summary</w:t>
            </w:r>
            <w:r w:rsidR="00CA2065">
              <w:rPr>
                <w:noProof/>
                <w:webHidden/>
              </w:rPr>
              <w:tab/>
            </w:r>
            <w:r w:rsidR="00CA2065">
              <w:rPr>
                <w:noProof/>
                <w:webHidden/>
              </w:rPr>
              <w:fldChar w:fldCharType="begin"/>
            </w:r>
            <w:r w:rsidR="00CA2065">
              <w:rPr>
                <w:noProof/>
                <w:webHidden/>
              </w:rPr>
              <w:instrText xml:space="preserve"> PAGEREF _Toc513664334 \h </w:instrText>
            </w:r>
            <w:r w:rsidR="00CA2065">
              <w:rPr>
                <w:noProof/>
                <w:webHidden/>
              </w:rPr>
            </w:r>
            <w:r w:rsidR="00CA2065">
              <w:rPr>
                <w:noProof/>
                <w:webHidden/>
              </w:rPr>
              <w:fldChar w:fldCharType="separate"/>
            </w:r>
            <w:r w:rsidR="00CA2065">
              <w:rPr>
                <w:noProof/>
                <w:webHidden/>
              </w:rPr>
              <w:t>4</w:t>
            </w:r>
            <w:r w:rsidR="00CA2065">
              <w:rPr>
                <w:noProof/>
                <w:webHidden/>
              </w:rPr>
              <w:fldChar w:fldCharType="end"/>
            </w:r>
          </w:hyperlink>
        </w:p>
        <w:p w:rsidR="00CA2065" w:rsidRDefault="00D7325B">
          <w:pPr>
            <w:pStyle w:val="TOC2"/>
            <w:rPr>
              <w:noProof/>
              <w:color w:val="auto"/>
              <w:lang w:eastAsia="en-US"/>
            </w:rPr>
          </w:pPr>
          <w:hyperlink w:anchor="_Toc513664335" w:history="1">
            <w:r w:rsidR="00CA2065" w:rsidRPr="00BB6D17">
              <w:rPr>
                <w:rStyle w:val="Hyperlink"/>
                <w:noProof/>
              </w:rPr>
              <w:t>Highlights</w:t>
            </w:r>
          </w:hyperlink>
        </w:p>
        <w:p w:rsidR="00CA2065" w:rsidRDefault="00D7325B">
          <w:pPr>
            <w:pStyle w:val="TOC2"/>
            <w:rPr>
              <w:noProof/>
              <w:color w:val="auto"/>
              <w:lang w:eastAsia="en-US"/>
            </w:rPr>
          </w:pPr>
          <w:hyperlink w:anchor="_Toc513664336" w:history="1">
            <w:r w:rsidR="00CA2065" w:rsidRPr="00BB6D17">
              <w:rPr>
                <w:rStyle w:val="Hyperlink"/>
                <w:noProof/>
              </w:rPr>
              <w:t>Objectives</w:t>
            </w:r>
          </w:hyperlink>
        </w:p>
        <w:p w:rsidR="00CA2065" w:rsidRDefault="00D7325B">
          <w:pPr>
            <w:pStyle w:val="TOC2"/>
            <w:rPr>
              <w:noProof/>
              <w:color w:val="auto"/>
              <w:lang w:eastAsia="en-US"/>
            </w:rPr>
          </w:pPr>
          <w:hyperlink w:anchor="_Toc513664337" w:history="1">
            <w:r w:rsidR="00CA2065" w:rsidRPr="00BB6D17">
              <w:rPr>
                <w:rStyle w:val="Hyperlink"/>
                <w:noProof/>
              </w:rPr>
              <w:t>Mission Statement</w:t>
            </w:r>
          </w:hyperlink>
        </w:p>
        <w:p w:rsidR="00CA2065" w:rsidRDefault="00D7325B">
          <w:pPr>
            <w:pStyle w:val="TOC2"/>
            <w:rPr>
              <w:noProof/>
              <w:color w:val="auto"/>
              <w:lang w:eastAsia="en-US"/>
            </w:rPr>
          </w:pPr>
          <w:hyperlink w:anchor="_Toc513664338" w:history="1">
            <w:r w:rsidR="00CA2065" w:rsidRPr="00BB6D17">
              <w:rPr>
                <w:rStyle w:val="Hyperlink"/>
                <w:noProof/>
              </w:rPr>
              <w:t>Keys to Success</w:t>
            </w:r>
          </w:hyperlink>
        </w:p>
        <w:p w:rsidR="00CA2065" w:rsidRDefault="00D7325B">
          <w:pPr>
            <w:pStyle w:val="TOC1"/>
            <w:tabs>
              <w:tab w:val="right" w:leader="dot" w:pos="9350"/>
            </w:tabs>
            <w:rPr>
              <w:b w:val="0"/>
              <w:bCs w:val="0"/>
              <w:noProof/>
              <w:color w:val="auto"/>
              <w:sz w:val="22"/>
              <w:szCs w:val="22"/>
              <w:lang w:eastAsia="en-US"/>
            </w:rPr>
          </w:pPr>
          <w:hyperlink w:anchor="_Toc513664339" w:history="1">
            <w:r w:rsidR="00CA2065" w:rsidRPr="00BB6D17">
              <w:rPr>
                <w:rStyle w:val="Hyperlink"/>
                <w:noProof/>
              </w:rPr>
              <w:t>The ICO</w:t>
            </w:r>
            <w:r w:rsidR="00CA2065">
              <w:rPr>
                <w:noProof/>
                <w:webHidden/>
              </w:rPr>
              <w:tab/>
            </w:r>
            <w:r w:rsidR="00CA2065">
              <w:rPr>
                <w:noProof/>
                <w:webHidden/>
              </w:rPr>
              <w:fldChar w:fldCharType="begin"/>
            </w:r>
            <w:r w:rsidR="00CA2065">
              <w:rPr>
                <w:noProof/>
                <w:webHidden/>
              </w:rPr>
              <w:instrText xml:space="preserve"> PAGEREF _Toc513664339 \h </w:instrText>
            </w:r>
            <w:r w:rsidR="00CA2065">
              <w:rPr>
                <w:noProof/>
                <w:webHidden/>
              </w:rPr>
            </w:r>
            <w:r w:rsidR="00CA2065">
              <w:rPr>
                <w:noProof/>
                <w:webHidden/>
              </w:rPr>
              <w:fldChar w:fldCharType="separate"/>
            </w:r>
            <w:r w:rsidR="00CA2065">
              <w:rPr>
                <w:noProof/>
                <w:webHidden/>
              </w:rPr>
              <w:t>5</w:t>
            </w:r>
            <w:r w:rsidR="00CA2065">
              <w:rPr>
                <w:noProof/>
                <w:webHidden/>
              </w:rPr>
              <w:fldChar w:fldCharType="end"/>
            </w:r>
          </w:hyperlink>
        </w:p>
        <w:p w:rsidR="00CA2065" w:rsidRDefault="00D7325B">
          <w:pPr>
            <w:pStyle w:val="TOC2"/>
            <w:rPr>
              <w:noProof/>
              <w:color w:val="auto"/>
              <w:lang w:eastAsia="en-US"/>
            </w:rPr>
          </w:pPr>
          <w:hyperlink w:anchor="_Toc513664340" w:history="1">
            <w:r w:rsidR="00CA2065" w:rsidRPr="00BB6D17">
              <w:rPr>
                <w:rStyle w:val="Hyperlink"/>
                <w:noProof/>
              </w:rPr>
              <w:t>The Whitepaper</w:t>
            </w:r>
          </w:hyperlink>
        </w:p>
        <w:p w:rsidR="00CA2065" w:rsidRDefault="00D7325B">
          <w:pPr>
            <w:pStyle w:val="TOC2"/>
            <w:rPr>
              <w:noProof/>
              <w:color w:val="auto"/>
              <w:lang w:eastAsia="en-US"/>
            </w:rPr>
          </w:pPr>
          <w:hyperlink w:anchor="_Toc513664341" w:history="1">
            <w:r w:rsidR="00CA2065" w:rsidRPr="00BB6D17">
              <w:rPr>
                <w:rStyle w:val="Hyperlink"/>
                <w:noProof/>
              </w:rPr>
              <w:t>Why Should You Even Read This?</w:t>
            </w:r>
          </w:hyperlink>
        </w:p>
        <w:p w:rsidR="00CA2065" w:rsidRDefault="00D7325B">
          <w:pPr>
            <w:pStyle w:val="TOC2"/>
            <w:rPr>
              <w:noProof/>
              <w:color w:val="auto"/>
              <w:lang w:eastAsia="en-US"/>
            </w:rPr>
          </w:pPr>
          <w:hyperlink w:anchor="_Toc513664342" w:history="1">
            <w:r w:rsidR="00CA2065" w:rsidRPr="00BB6D17">
              <w:rPr>
                <w:rStyle w:val="Hyperlink"/>
                <w:noProof/>
              </w:rPr>
              <w:t>What is ICO?</w:t>
            </w:r>
          </w:hyperlink>
        </w:p>
        <w:p w:rsidR="00CA2065" w:rsidRDefault="00D7325B">
          <w:pPr>
            <w:pStyle w:val="TOC2"/>
            <w:rPr>
              <w:noProof/>
              <w:color w:val="auto"/>
              <w:lang w:eastAsia="en-US"/>
            </w:rPr>
          </w:pPr>
          <w:hyperlink w:anchor="_Toc513664343" w:history="1">
            <w:r w:rsidR="00CA2065" w:rsidRPr="00BB6D17">
              <w:rPr>
                <w:rStyle w:val="Hyperlink"/>
                <w:noProof/>
              </w:rPr>
              <w:t>What is Onasander ICO?</w:t>
            </w:r>
          </w:hyperlink>
        </w:p>
        <w:p w:rsidR="00CA2065" w:rsidRDefault="00D7325B">
          <w:pPr>
            <w:pStyle w:val="TOC2"/>
            <w:rPr>
              <w:noProof/>
              <w:color w:val="auto"/>
              <w:lang w:eastAsia="en-US"/>
            </w:rPr>
          </w:pPr>
          <w:hyperlink w:anchor="_Toc513664344" w:history="1">
            <w:r w:rsidR="00CA2065" w:rsidRPr="00BB6D17">
              <w:rPr>
                <w:rStyle w:val="Hyperlink"/>
                <w:noProof/>
              </w:rPr>
              <w:t>Why Are We Doing It Now?</w:t>
            </w:r>
          </w:hyperlink>
        </w:p>
        <w:p w:rsidR="00CA2065" w:rsidRDefault="00D7325B">
          <w:pPr>
            <w:pStyle w:val="TOC2"/>
            <w:rPr>
              <w:noProof/>
              <w:color w:val="auto"/>
              <w:lang w:eastAsia="en-US"/>
            </w:rPr>
          </w:pPr>
          <w:hyperlink w:anchor="_Toc513664345" w:history="1">
            <w:r w:rsidR="00CA2065" w:rsidRPr="00BB6D17">
              <w:rPr>
                <w:rStyle w:val="Hyperlink"/>
                <w:noProof/>
              </w:rPr>
              <w:t>How Much Can Onasander ICO Make Me?</w:t>
            </w:r>
          </w:hyperlink>
        </w:p>
        <w:p w:rsidR="00CA2065" w:rsidRDefault="00D7325B">
          <w:pPr>
            <w:pStyle w:val="TOC2"/>
            <w:rPr>
              <w:noProof/>
              <w:color w:val="auto"/>
              <w:lang w:eastAsia="en-US"/>
            </w:rPr>
          </w:pPr>
          <w:hyperlink w:anchor="_Toc513664346" w:history="1">
            <w:r w:rsidR="00CA2065" w:rsidRPr="00BB6D17">
              <w:rPr>
                <w:rStyle w:val="Hyperlink"/>
                <w:noProof/>
              </w:rPr>
              <w:t>Where Will ICO Money Be Invested?</w:t>
            </w:r>
          </w:hyperlink>
        </w:p>
        <w:p w:rsidR="00CA2065" w:rsidRDefault="00D7325B">
          <w:pPr>
            <w:pStyle w:val="TOC2"/>
            <w:rPr>
              <w:noProof/>
              <w:color w:val="auto"/>
              <w:lang w:eastAsia="en-US"/>
            </w:rPr>
          </w:pPr>
          <w:hyperlink w:anchor="_Toc513664347" w:history="1">
            <w:r w:rsidR="00CA2065" w:rsidRPr="00BB6D17">
              <w:rPr>
                <w:rStyle w:val="Hyperlink"/>
                <w:noProof/>
              </w:rPr>
              <w:t>How Will ICO Reserves Be Stored?</w:t>
            </w:r>
          </w:hyperlink>
        </w:p>
        <w:p w:rsidR="00CA2065" w:rsidRDefault="00D7325B">
          <w:pPr>
            <w:pStyle w:val="TOC2"/>
            <w:rPr>
              <w:noProof/>
              <w:color w:val="auto"/>
              <w:lang w:eastAsia="en-US"/>
            </w:rPr>
          </w:pPr>
          <w:hyperlink w:anchor="_Toc513664348" w:history="1">
            <w:r w:rsidR="00CA2065" w:rsidRPr="00BB6D17">
              <w:rPr>
                <w:rStyle w:val="Hyperlink"/>
                <w:noProof/>
              </w:rPr>
              <w:t>ICO In United States of America</w:t>
            </w:r>
          </w:hyperlink>
        </w:p>
        <w:p w:rsidR="00CA2065" w:rsidRDefault="00D7325B">
          <w:pPr>
            <w:pStyle w:val="TOC2"/>
            <w:rPr>
              <w:noProof/>
              <w:color w:val="auto"/>
              <w:lang w:eastAsia="en-US"/>
            </w:rPr>
          </w:pPr>
          <w:hyperlink w:anchor="_Toc513664349" w:history="1">
            <w:r w:rsidR="00CA2065" w:rsidRPr="00BB6D17">
              <w:rPr>
                <w:rStyle w:val="Hyperlink"/>
                <w:noProof/>
              </w:rPr>
              <w:t>ICO Outcome</w:t>
            </w:r>
          </w:hyperlink>
        </w:p>
        <w:p w:rsidR="00CA2065" w:rsidRDefault="00D7325B">
          <w:pPr>
            <w:pStyle w:val="TOC2"/>
            <w:rPr>
              <w:noProof/>
              <w:color w:val="auto"/>
              <w:lang w:eastAsia="en-US"/>
            </w:rPr>
          </w:pPr>
          <w:hyperlink w:anchor="_Toc513664350" w:history="1">
            <w:r w:rsidR="00CA2065" w:rsidRPr="00BB6D17">
              <w:rPr>
                <w:rStyle w:val="Hyperlink"/>
                <w:noProof/>
              </w:rPr>
              <w:t>ICO Address</w:t>
            </w:r>
          </w:hyperlink>
        </w:p>
        <w:p w:rsidR="00CA2065" w:rsidRDefault="00D7325B">
          <w:pPr>
            <w:pStyle w:val="TOC2"/>
            <w:rPr>
              <w:noProof/>
              <w:color w:val="auto"/>
              <w:lang w:eastAsia="en-US"/>
            </w:rPr>
          </w:pPr>
          <w:hyperlink w:anchor="_Toc513664351" w:history="1">
            <w:r w:rsidR="00CA2065" w:rsidRPr="00BB6D17">
              <w:rPr>
                <w:rStyle w:val="Hyperlink"/>
                <w:noProof/>
              </w:rPr>
              <w:t>ICO Schedule</w:t>
            </w:r>
          </w:hyperlink>
        </w:p>
        <w:p w:rsidR="00CA2065" w:rsidRDefault="00D7325B">
          <w:pPr>
            <w:pStyle w:val="TOC2"/>
            <w:rPr>
              <w:noProof/>
              <w:color w:val="auto"/>
              <w:lang w:eastAsia="en-US"/>
            </w:rPr>
          </w:pPr>
          <w:hyperlink w:anchor="_Toc513664352" w:history="1">
            <w:r w:rsidR="00CA2065" w:rsidRPr="00BB6D17">
              <w:rPr>
                <w:rStyle w:val="Hyperlink"/>
                <w:noProof/>
              </w:rPr>
              <w:t>ICO Timeline</w:t>
            </w:r>
          </w:hyperlink>
        </w:p>
        <w:p w:rsidR="00CA2065" w:rsidRDefault="00D7325B">
          <w:pPr>
            <w:pStyle w:val="TOC1"/>
            <w:tabs>
              <w:tab w:val="right" w:leader="dot" w:pos="9350"/>
            </w:tabs>
            <w:rPr>
              <w:b w:val="0"/>
              <w:bCs w:val="0"/>
              <w:noProof/>
              <w:color w:val="auto"/>
              <w:sz w:val="22"/>
              <w:szCs w:val="22"/>
              <w:lang w:eastAsia="en-US"/>
            </w:rPr>
          </w:pPr>
          <w:hyperlink w:anchor="_Toc513664353" w:history="1">
            <w:r w:rsidR="00CA2065" w:rsidRPr="00BB6D17">
              <w:rPr>
                <w:rStyle w:val="Hyperlink"/>
                <w:noProof/>
              </w:rPr>
              <w:t>The Investment Bank</w:t>
            </w:r>
            <w:r w:rsidR="00CA2065">
              <w:rPr>
                <w:noProof/>
                <w:webHidden/>
              </w:rPr>
              <w:tab/>
            </w:r>
            <w:r w:rsidR="00CA2065">
              <w:rPr>
                <w:noProof/>
                <w:webHidden/>
              </w:rPr>
              <w:fldChar w:fldCharType="begin"/>
            </w:r>
            <w:r w:rsidR="00CA2065">
              <w:rPr>
                <w:noProof/>
                <w:webHidden/>
              </w:rPr>
              <w:instrText xml:space="preserve"> PAGEREF _Toc513664353 \h </w:instrText>
            </w:r>
            <w:r w:rsidR="00CA2065">
              <w:rPr>
                <w:noProof/>
                <w:webHidden/>
              </w:rPr>
            </w:r>
            <w:r w:rsidR="00CA2065">
              <w:rPr>
                <w:noProof/>
                <w:webHidden/>
              </w:rPr>
              <w:fldChar w:fldCharType="separate"/>
            </w:r>
            <w:r w:rsidR="00CA2065">
              <w:rPr>
                <w:noProof/>
                <w:webHidden/>
              </w:rPr>
              <w:t>11</w:t>
            </w:r>
            <w:r w:rsidR="00CA2065">
              <w:rPr>
                <w:noProof/>
                <w:webHidden/>
              </w:rPr>
              <w:fldChar w:fldCharType="end"/>
            </w:r>
          </w:hyperlink>
        </w:p>
        <w:p w:rsidR="00CA2065" w:rsidRDefault="00D7325B">
          <w:pPr>
            <w:pStyle w:val="TOC2"/>
            <w:rPr>
              <w:noProof/>
              <w:color w:val="auto"/>
              <w:lang w:eastAsia="en-US"/>
            </w:rPr>
          </w:pPr>
          <w:hyperlink w:anchor="_Toc513664354" w:history="1">
            <w:r w:rsidR="00CA2065" w:rsidRPr="00BB6D17">
              <w:rPr>
                <w:rStyle w:val="Hyperlink"/>
                <w:noProof/>
              </w:rPr>
              <w:t>Investment Fund</w:t>
            </w:r>
          </w:hyperlink>
        </w:p>
        <w:p w:rsidR="00CA2065" w:rsidRDefault="00D7325B">
          <w:pPr>
            <w:pStyle w:val="TOC2"/>
            <w:rPr>
              <w:noProof/>
              <w:color w:val="auto"/>
              <w:lang w:eastAsia="en-US"/>
            </w:rPr>
          </w:pPr>
          <w:hyperlink w:anchor="_Toc513664355" w:history="1">
            <w:r w:rsidR="00CA2065" w:rsidRPr="00BB6D17">
              <w:rPr>
                <w:rStyle w:val="Hyperlink"/>
                <w:noProof/>
              </w:rPr>
              <w:t>Asset Price Analysis Software – Brain of Our Investment Fund</w:t>
            </w:r>
          </w:hyperlink>
        </w:p>
        <w:p w:rsidR="00CA2065" w:rsidRDefault="00D7325B">
          <w:pPr>
            <w:pStyle w:val="TOC2"/>
            <w:rPr>
              <w:noProof/>
              <w:color w:val="auto"/>
              <w:lang w:eastAsia="en-US"/>
            </w:rPr>
          </w:pPr>
          <w:hyperlink w:anchor="_Toc513664356" w:history="1">
            <w:r w:rsidR="00CA2065" w:rsidRPr="00BB6D17">
              <w:rPr>
                <w:rStyle w:val="Hyperlink"/>
                <w:noProof/>
              </w:rPr>
              <w:t>How Come Others Fail at Trading?</w:t>
            </w:r>
          </w:hyperlink>
        </w:p>
        <w:p w:rsidR="00CA2065" w:rsidRDefault="00D7325B">
          <w:pPr>
            <w:pStyle w:val="TOC2"/>
            <w:rPr>
              <w:noProof/>
              <w:color w:val="auto"/>
              <w:lang w:eastAsia="en-US"/>
            </w:rPr>
          </w:pPr>
          <w:hyperlink w:anchor="_Toc513664357" w:history="1">
            <w:r w:rsidR="00CA2065" w:rsidRPr="00BB6D17">
              <w:rPr>
                <w:rStyle w:val="Hyperlink"/>
                <w:noProof/>
              </w:rPr>
              <w:t>How Come We Will Succeed?</w:t>
            </w:r>
          </w:hyperlink>
        </w:p>
        <w:p w:rsidR="00CA2065" w:rsidRDefault="00D7325B">
          <w:pPr>
            <w:pStyle w:val="TOC2"/>
            <w:rPr>
              <w:noProof/>
              <w:color w:val="auto"/>
              <w:lang w:eastAsia="en-US"/>
            </w:rPr>
          </w:pPr>
          <w:hyperlink w:anchor="_Toc513664358" w:history="1">
            <w:r w:rsidR="00CA2065" w:rsidRPr="00BB6D17">
              <w:rPr>
                <w:rStyle w:val="Hyperlink"/>
                <w:noProof/>
              </w:rPr>
              <w:t>How to Convince You?</w:t>
            </w:r>
          </w:hyperlink>
        </w:p>
        <w:p w:rsidR="00CA2065" w:rsidRDefault="00D7325B">
          <w:pPr>
            <w:pStyle w:val="TOC2"/>
            <w:rPr>
              <w:noProof/>
              <w:color w:val="auto"/>
              <w:lang w:eastAsia="en-US"/>
            </w:rPr>
          </w:pPr>
          <w:hyperlink w:anchor="_Toc513664359" w:history="1">
            <w:r w:rsidR="00CA2065" w:rsidRPr="00BB6D17">
              <w:rPr>
                <w:rStyle w:val="Hyperlink"/>
                <w:noProof/>
              </w:rPr>
              <w:t>What Type of Trading Will Onasander Perform?</w:t>
            </w:r>
          </w:hyperlink>
        </w:p>
        <w:p w:rsidR="00CA2065" w:rsidRDefault="00D7325B">
          <w:pPr>
            <w:pStyle w:val="TOC2"/>
            <w:rPr>
              <w:noProof/>
              <w:color w:val="auto"/>
              <w:lang w:eastAsia="en-US"/>
            </w:rPr>
          </w:pPr>
          <w:hyperlink w:anchor="_Toc513664360" w:history="1">
            <w:r w:rsidR="00CA2065" w:rsidRPr="00BB6D17">
              <w:rPr>
                <w:rStyle w:val="Hyperlink"/>
                <w:noProof/>
              </w:rPr>
              <w:t>What Kind of Assets Will the Company Trade or Invest Into?</w:t>
            </w:r>
          </w:hyperlink>
        </w:p>
        <w:p w:rsidR="00CA2065" w:rsidRDefault="00D7325B">
          <w:pPr>
            <w:pStyle w:val="TOC2"/>
            <w:rPr>
              <w:noProof/>
              <w:color w:val="auto"/>
              <w:lang w:eastAsia="en-US"/>
            </w:rPr>
          </w:pPr>
          <w:hyperlink w:anchor="_Toc513664361" w:history="1">
            <w:r w:rsidR="00CA2065" w:rsidRPr="00BB6D17">
              <w:rPr>
                <w:rStyle w:val="Hyperlink"/>
                <w:noProof/>
              </w:rPr>
              <w:t>Will Onasander Have Clients?</w:t>
            </w:r>
          </w:hyperlink>
        </w:p>
        <w:p w:rsidR="00CA2065" w:rsidRDefault="00D7325B">
          <w:pPr>
            <w:pStyle w:val="TOC2"/>
            <w:rPr>
              <w:noProof/>
              <w:color w:val="auto"/>
              <w:lang w:eastAsia="en-US"/>
            </w:rPr>
          </w:pPr>
          <w:hyperlink w:anchor="_Toc513664362" w:history="1">
            <w:r w:rsidR="00CA2065" w:rsidRPr="00BB6D17">
              <w:rPr>
                <w:rStyle w:val="Hyperlink"/>
                <w:noProof/>
              </w:rPr>
              <w:t>Will the Fund be Only Online?</w:t>
            </w:r>
          </w:hyperlink>
        </w:p>
        <w:p w:rsidR="00CA2065" w:rsidRDefault="00D7325B">
          <w:pPr>
            <w:pStyle w:val="TOC2"/>
            <w:rPr>
              <w:noProof/>
              <w:color w:val="auto"/>
              <w:lang w:eastAsia="en-US"/>
            </w:rPr>
          </w:pPr>
          <w:hyperlink w:anchor="_Toc513664363" w:history="1">
            <w:r w:rsidR="00CA2065" w:rsidRPr="00BB6D17">
              <w:rPr>
                <w:rStyle w:val="Hyperlink"/>
                <w:noProof/>
              </w:rPr>
              <w:t>What Financial Products Will Be Offered?</w:t>
            </w:r>
          </w:hyperlink>
        </w:p>
        <w:p w:rsidR="00CA2065" w:rsidRDefault="00D7325B">
          <w:pPr>
            <w:pStyle w:val="TOC2"/>
            <w:rPr>
              <w:noProof/>
              <w:color w:val="auto"/>
              <w:lang w:eastAsia="en-US"/>
            </w:rPr>
          </w:pPr>
          <w:hyperlink w:anchor="_Toc513664364" w:history="1">
            <w:r w:rsidR="00CA2065" w:rsidRPr="00BB6D17">
              <w:rPr>
                <w:rStyle w:val="Hyperlink"/>
                <w:noProof/>
              </w:rPr>
              <w:t>What Financial Products Will Be Offered in The Future?</w:t>
            </w:r>
          </w:hyperlink>
        </w:p>
        <w:p w:rsidR="00CA2065" w:rsidRDefault="00D7325B">
          <w:pPr>
            <w:pStyle w:val="TOC2"/>
            <w:rPr>
              <w:noProof/>
              <w:color w:val="auto"/>
              <w:lang w:eastAsia="en-US"/>
            </w:rPr>
          </w:pPr>
          <w:hyperlink w:anchor="_Toc513664365" w:history="1">
            <w:r w:rsidR="00CA2065" w:rsidRPr="00BB6D17">
              <w:rPr>
                <w:rStyle w:val="Hyperlink"/>
                <w:noProof/>
              </w:rPr>
              <w:t>What Markets Will Onasander Trade On?</w:t>
            </w:r>
          </w:hyperlink>
        </w:p>
        <w:p w:rsidR="00CA2065" w:rsidRDefault="00D7325B">
          <w:pPr>
            <w:pStyle w:val="TOC2"/>
            <w:rPr>
              <w:noProof/>
              <w:color w:val="auto"/>
              <w:lang w:eastAsia="en-US"/>
            </w:rPr>
          </w:pPr>
          <w:hyperlink w:anchor="_Toc513664366" w:history="1">
            <w:r w:rsidR="00CA2065" w:rsidRPr="00BB6D17">
              <w:rPr>
                <w:rStyle w:val="Hyperlink"/>
                <w:noProof/>
              </w:rPr>
              <w:t>What Will Be Decentralized About This Investment Bank?</w:t>
            </w:r>
          </w:hyperlink>
        </w:p>
        <w:p w:rsidR="00CA2065" w:rsidRDefault="00D7325B">
          <w:pPr>
            <w:pStyle w:val="TOC2"/>
            <w:rPr>
              <w:noProof/>
              <w:color w:val="auto"/>
              <w:lang w:eastAsia="en-US"/>
            </w:rPr>
          </w:pPr>
          <w:hyperlink w:anchor="_Toc513664367" w:history="1">
            <w:r w:rsidR="00CA2065" w:rsidRPr="00BB6D17">
              <w:rPr>
                <w:rStyle w:val="Hyperlink"/>
                <w:noProof/>
              </w:rPr>
              <w:t>Onasander Timeline</w:t>
            </w:r>
          </w:hyperlink>
        </w:p>
        <w:p w:rsidR="00CA2065" w:rsidRDefault="00D7325B">
          <w:pPr>
            <w:pStyle w:val="TOC1"/>
            <w:tabs>
              <w:tab w:val="right" w:leader="dot" w:pos="9350"/>
            </w:tabs>
            <w:rPr>
              <w:b w:val="0"/>
              <w:bCs w:val="0"/>
              <w:noProof/>
              <w:color w:val="auto"/>
              <w:sz w:val="22"/>
              <w:szCs w:val="22"/>
              <w:lang w:eastAsia="en-US"/>
            </w:rPr>
          </w:pPr>
          <w:hyperlink w:anchor="_Toc513664368" w:history="1">
            <w:r w:rsidR="00CA2065" w:rsidRPr="00BB6D17">
              <w:rPr>
                <w:rStyle w:val="Hyperlink"/>
                <w:noProof/>
              </w:rPr>
              <w:t>The Offer</w:t>
            </w:r>
            <w:r w:rsidR="00CA2065">
              <w:rPr>
                <w:noProof/>
                <w:webHidden/>
              </w:rPr>
              <w:tab/>
            </w:r>
            <w:r w:rsidR="00CA2065">
              <w:rPr>
                <w:noProof/>
                <w:webHidden/>
              </w:rPr>
              <w:fldChar w:fldCharType="begin"/>
            </w:r>
            <w:r w:rsidR="00CA2065">
              <w:rPr>
                <w:noProof/>
                <w:webHidden/>
              </w:rPr>
              <w:instrText xml:space="preserve"> PAGEREF _Toc513664368 \h </w:instrText>
            </w:r>
            <w:r w:rsidR="00CA2065">
              <w:rPr>
                <w:noProof/>
                <w:webHidden/>
              </w:rPr>
            </w:r>
            <w:r w:rsidR="00CA2065">
              <w:rPr>
                <w:noProof/>
                <w:webHidden/>
              </w:rPr>
              <w:fldChar w:fldCharType="separate"/>
            </w:r>
            <w:r w:rsidR="00CA2065">
              <w:rPr>
                <w:noProof/>
                <w:webHidden/>
              </w:rPr>
              <w:t>17</w:t>
            </w:r>
            <w:r w:rsidR="00CA2065">
              <w:rPr>
                <w:noProof/>
                <w:webHidden/>
              </w:rPr>
              <w:fldChar w:fldCharType="end"/>
            </w:r>
          </w:hyperlink>
        </w:p>
        <w:p w:rsidR="00CA2065" w:rsidRDefault="00D7325B">
          <w:pPr>
            <w:pStyle w:val="TOC2"/>
            <w:rPr>
              <w:noProof/>
              <w:color w:val="auto"/>
              <w:lang w:eastAsia="en-US"/>
            </w:rPr>
          </w:pPr>
          <w:hyperlink w:anchor="_Toc513664369" w:history="1">
            <w:r w:rsidR="00CA2065" w:rsidRPr="00BB6D17">
              <w:rPr>
                <w:rStyle w:val="Hyperlink"/>
                <w:noProof/>
              </w:rPr>
              <w:t>10% Dividend</w:t>
            </w:r>
          </w:hyperlink>
        </w:p>
        <w:p w:rsidR="00CA2065" w:rsidRDefault="00D7325B">
          <w:pPr>
            <w:pStyle w:val="TOC2"/>
            <w:rPr>
              <w:noProof/>
              <w:color w:val="auto"/>
              <w:lang w:eastAsia="en-US"/>
            </w:rPr>
          </w:pPr>
          <w:hyperlink w:anchor="_Toc513664370" w:history="1">
            <w:r w:rsidR="00CA2065" w:rsidRPr="00BB6D17">
              <w:rPr>
                <w:rStyle w:val="Hyperlink"/>
                <w:noProof/>
              </w:rPr>
              <w:t>How Will Company Gains Benefit Token Holders?</w:t>
            </w:r>
          </w:hyperlink>
        </w:p>
        <w:p w:rsidR="00CA2065" w:rsidRDefault="00D7325B">
          <w:pPr>
            <w:pStyle w:val="TOC1"/>
            <w:tabs>
              <w:tab w:val="right" w:leader="dot" w:pos="9350"/>
            </w:tabs>
            <w:rPr>
              <w:b w:val="0"/>
              <w:bCs w:val="0"/>
              <w:noProof/>
              <w:color w:val="auto"/>
              <w:sz w:val="22"/>
              <w:szCs w:val="22"/>
              <w:lang w:eastAsia="en-US"/>
            </w:rPr>
          </w:pPr>
          <w:hyperlink w:anchor="_Toc513664371" w:history="1">
            <w:r w:rsidR="00CA2065" w:rsidRPr="00BB6D17">
              <w:rPr>
                <w:rStyle w:val="Hyperlink"/>
                <w:noProof/>
              </w:rPr>
              <w:t>The Business</w:t>
            </w:r>
            <w:r w:rsidR="00CA2065">
              <w:rPr>
                <w:noProof/>
                <w:webHidden/>
              </w:rPr>
              <w:tab/>
            </w:r>
            <w:r w:rsidR="00CA2065">
              <w:rPr>
                <w:noProof/>
                <w:webHidden/>
              </w:rPr>
              <w:fldChar w:fldCharType="begin"/>
            </w:r>
            <w:r w:rsidR="00CA2065">
              <w:rPr>
                <w:noProof/>
                <w:webHidden/>
              </w:rPr>
              <w:instrText xml:space="preserve"> PAGEREF _Toc513664371 \h </w:instrText>
            </w:r>
            <w:r w:rsidR="00CA2065">
              <w:rPr>
                <w:noProof/>
                <w:webHidden/>
              </w:rPr>
            </w:r>
            <w:r w:rsidR="00CA2065">
              <w:rPr>
                <w:noProof/>
                <w:webHidden/>
              </w:rPr>
              <w:fldChar w:fldCharType="separate"/>
            </w:r>
            <w:r w:rsidR="00CA2065">
              <w:rPr>
                <w:noProof/>
                <w:webHidden/>
              </w:rPr>
              <w:t>18</w:t>
            </w:r>
            <w:r w:rsidR="00CA2065">
              <w:rPr>
                <w:noProof/>
                <w:webHidden/>
              </w:rPr>
              <w:fldChar w:fldCharType="end"/>
            </w:r>
          </w:hyperlink>
        </w:p>
        <w:p w:rsidR="00CA2065" w:rsidRDefault="00D7325B">
          <w:pPr>
            <w:pStyle w:val="TOC2"/>
            <w:rPr>
              <w:noProof/>
              <w:color w:val="auto"/>
              <w:lang w:eastAsia="en-US"/>
            </w:rPr>
          </w:pPr>
          <w:hyperlink w:anchor="_Toc513664372" w:history="1">
            <w:r w:rsidR="00CA2065" w:rsidRPr="00BB6D17">
              <w:rPr>
                <w:rStyle w:val="Hyperlink"/>
                <w:noProof/>
              </w:rPr>
              <w:t>Who Will Manage Onasander?</w:t>
            </w:r>
          </w:hyperlink>
        </w:p>
        <w:p w:rsidR="00CA2065" w:rsidRDefault="00D7325B">
          <w:pPr>
            <w:pStyle w:val="TOC2"/>
            <w:rPr>
              <w:noProof/>
              <w:color w:val="auto"/>
              <w:lang w:eastAsia="en-US"/>
            </w:rPr>
          </w:pPr>
          <w:hyperlink w:anchor="_Toc513664373" w:history="1">
            <w:r w:rsidR="00CA2065" w:rsidRPr="00BB6D17">
              <w:rPr>
                <w:rStyle w:val="Hyperlink"/>
                <w:noProof/>
              </w:rPr>
              <w:t>Office Locations</w:t>
            </w:r>
          </w:hyperlink>
        </w:p>
        <w:p w:rsidR="00CA2065" w:rsidRDefault="00D7325B">
          <w:pPr>
            <w:pStyle w:val="TOC2"/>
            <w:rPr>
              <w:noProof/>
              <w:color w:val="auto"/>
              <w:lang w:eastAsia="en-US"/>
            </w:rPr>
          </w:pPr>
          <w:hyperlink w:anchor="_Toc513664374" w:history="1">
            <w:r w:rsidR="00CA2065" w:rsidRPr="00BB6D17">
              <w:rPr>
                <w:rStyle w:val="Hyperlink"/>
                <w:noProof/>
              </w:rPr>
              <w:t>Management Team</w:t>
            </w:r>
          </w:hyperlink>
        </w:p>
        <w:p w:rsidR="00CA2065" w:rsidRDefault="00D7325B">
          <w:pPr>
            <w:pStyle w:val="TOC2"/>
            <w:rPr>
              <w:noProof/>
              <w:color w:val="auto"/>
              <w:lang w:eastAsia="en-US"/>
            </w:rPr>
          </w:pPr>
          <w:hyperlink w:anchor="_Toc513664375" w:history="1">
            <w:r w:rsidR="00CA2065" w:rsidRPr="00BB6D17">
              <w:rPr>
                <w:rStyle w:val="Hyperlink"/>
                <w:noProof/>
              </w:rPr>
              <w:t>Positions Available After ICO</w:t>
            </w:r>
          </w:hyperlink>
        </w:p>
        <w:p w:rsidR="00CA2065" w:rsidRDefault="00D7325B">
          <w:pPr>
            <w:pStyle w:val="TOC1"/>
            <w:tabs>
              <w:tab w:val="right" w:leader="dot" w:pos="9350"/>
            </w:tabs>
            <w:rPr>
              <w:b w:val="0"/>
              <w:bCs w:val="0"/>
              <w:noProof/>
              <w:color w:val="auto"/>
              <w:sz w:val="22"/>
              <w:szCs w:val="22"/>
              <w:lang w:eastAsia="en-US"/>
            </w:rPr>
          </w:pPr>
          <w:hyperlink w:anchor="_Toc513664376" w:history="1">
            <w:r w:rsidR="00CA2065" w:rsidRPr="00BB6D17">
              <w:rPr>
                <w:rStyle w:val="Hyperlink"/>
                <w:noProof/>
              </w:rPr>
              <w:t>Technical Details</w:t>
            </w:r>
            <w:r w:rsidR="00CA2065">
              <w:rPr>
                <w:noProof/>
                <w:webHidden/>
              </w:rPr>
              <w:tab/>
            </w:r>
            <w:r w:rsidR="00CA2065">
              <w:rPr>
                <w:noProof/>
                <w:webHidden/>
              </w:rPr>
              <w:fldChar w:fldCharType="begin"/>
            </w:r>
            <w:r w:rsidR="00CA2065">
              <w:rPr>
                <w:noProof/>
                <w:webHidden/>
              </w:rPr>
              <w:instrText xml:space="preserve"> PAGEREF _Toc513664376 \h </w:instrText>
            </w:r>
            <w:r w:rsidR="00CA2065">
              <w:rPr>
                <w:noProof/>
                <w:webHidden/>
              </w:rPr>
            </w:r>
            <w:r w:rsidR="00CA2065">
              <w:rPr>
                <w:noProof/>
                <w:webHidden/>
              </w:rPr>
              <w:fldChar w:fldCharType="separate"/>
            </w:r>
            <w:r w:rsidR="00CA2065">
              <w:rPr>
                <w:noProof/>
                <w:webHidden/>
              </w:rPr>
              <w:t>20</w:t>
            </w:r>
            <w:r w:rsidR="00CA2065">
              <w:rPr>
                <w:noProof/>
                <w:webHidden/>
              </w:rPr>
              <w:fldChar w:fldCharType="end"/>
            </w:r>
          </w:hyperlink>
        </w:p>
        <w:p w:rsidR="00CA2065" w:rsidRDefault="00D7325B">
          <w:pPr>
            <w:pStyle w:val="TOC2"/>
            <w:rPr>
              <w:noProof/>
              <w:color w:val="auto"/>
              <w:lang w:eastAsia="en-US"/>
            </w:rPr>
          </w:pPr>
          <w:hyperlink w:anchor="_Toc513664377" w:history="1">
            <w:r w:rsidR="00CA2065" w:rsidRPr="00BB6D17">
              <w:rPr>
                <w:rStyle w:val="Hyperlink"/>
                <w:noProof/>
              </w:rPr>
              <w:t>Cryptocurrencies</w:t>
            </w:r>
          </w:hyperlink>
        </w:p>
        <w:p w:rsidR="00CA2065" w:rsidRDefault="00D7325B">
          <w:pPr>
            <w:pStyle w:val="TOC2"/>
            <w:rPr>
              <w:noProof/>
              <w:color w:val="auto"/>
              <w:lang w:eastAsia="en-US"/>
            </w:rPr>
          </w:pPr>
          <w:hyperlink w:anchor="_Toc513664378" w:history="1">
            <w:r w:rsidR="00CA2065" w:rsidRPr="00BB6D17">
              <w:rPr>
                <w:rStyle w:val="Hyperlink"/>
                <w:noProof/>
              </w:rPr>
              <w:t>Ethereum Coin - ETH</w:t>
            </w:r>
          </w:hyperlink>
        </w:p>
        <w:p w:rsidR="00CA2065" w:rsidRDefault="00D7325B">
          <w:pPr>
            <w:pStyle w:val="TOC2"/>
            <w:rPr>
              <w:noProof/>
              <w:color w:val="auto"/>
              <w:lang w:eastAsia="en-US"/>
            </w:rPr>
          </w:pPr>
          <w:hyperlink w:anchor="_Toc513664379" w:history="1">
            <w:r w:rsidR="00CA2065" w:rsidRPr="00BB6D17">
              <w:rPr>
                <w:rStyle w:val="Hyperlink"/>
                <w:noProof/>
              </w:rPr>
              <w:t>Blockchain</w:t>
            </w:r>
          </w:hyperlink>
        </w:p>
        <w:p w:rsidR="00CA2065" w:rsidRDefault="00D7325B">
          <w:pPr>
            <w:pStyle w:val="TOC2"/>
            <w:rPr>
              <w:noProof/>
              <w:color w:val="auto"/>
              <w:lang w:eastAsia="en-US"/>
            </w:rPr>
          </w:pPr>
          <w:hyperlink w:anchor="_Toc513664380" w:history="1">
            <w:r w:rsidR="00CA2065" w:rsidRPr="00BB6D17">
              <w:rPr>
                <w:rStyle w:val="Hyperlink"/>
                <w:noProof/>
              </w:rPr>
              <w:t>Smart Contracts</w:t>
            </w:r>
          </w:hyperlink>
        </w:p>
        <w:p w:rsidR="00CA2065" w:rsidRDefault="00D7325B">
          <w:pPr>
            <w:pStyle w:val="TOC2"/>
            <w:rPr>
              <w:noProof/>
              <w:color w:val="auto"/>
              <w:lang w:eastAsia="en-US"/>
            </w:rPr>
          </w:pPr>
          <w:hyperlink w:anchor="_Toc513664381" w:history="1">
            <w:r w:rsidR="00CA2065" w:rsidRPr="00BB6D17">
              <w:rPr>
                <w:rStyle w:val="Hyperlink"/>
                <w:noProof/>
              </w:rPr>
              <w:t>Wallets</w:t>
            </w:r>
          </w:hyperlink>
        </w:p>
        <w:p w:rsidR="00CA2065" w:rsidRDefault="00D7325B">
          <w:pPr>
            <w:pStyle w:val="TOC2"/>
            <w:rPr>
              <w:noProof/>
              <w:color w:val="auto"/>
              <w:lang w:eastAsia="en-US"/>
            </w:rPr>
          </w:pPr>
          <w:hyperlink w:anchor="_Toc513664382" w:history="1">
            <w:r w:rsidR="00CA2065" w:rsidRPr="00BB6D17">
              <w:rPr>
                <w:rStyle w:val="Hyperlink"/>
                <w:noProof/>
              </w:rPr>
              <w:t>Exchange</w:t>
            </w:r>
          </w:hyperlink>
        </w:p>
        <w:p w:rsidR="00CA2065" w:rsidRDefault="00D7325B">
          <w:pPr>
            <w:pStyle w:val="TOC2"/>
            <w:rPr>
              <w:noProof/>
              <w:color w:val="auto"/>
              <w:lang w:eastAsia="en-US"/>
            </w:rPr>
          </w:pPr>
          <w:hyperlink w:anchor="_Toc513664383" w:history="1">
            <w:r w:rsidR="00CA2065" w:rsidRPr="00BB6D17">
              <w:rPr>
                <w:rStyle w:val="Hyperlink"/>
                <w:noProof/>
              </w:rPr>
              <w:t>How Will the Onasander Token Work?</w:t>
            </w:r>
          </w:hyperlink>
        </w:p>
        <w:p w:rsidR="00CA2065" w:rsidRDefault="00D7325B">
          <w:pPr>
            <w:pStyle w:val="TOC2"/>
            <w:rPr>
              <w:noProof/>
              <w:color w:val="auto"/>
              <w:lang w:eastAsia="en-US"/>
            </w:rPr>
          </w:pPr>
          <w:hyperlink w:anchor="_Toc513664384" w:history="1">
            <w:r w:rsidR="00CA2065" w:rsidRPr="00BB6D17">
              <w:rPr>
                <w:rStyle w:val="Hyperlink"/>
                <w:noProof/>
              </w:rPr>
              <w:t>How Will Onasander Tokens Be Minted?</w:t>
            </w:r>
          </w:hyperlink>
        </w:p>
        <w:p w:rsidR="00CA2065" w:rsidRDefault="00D7325B">
          <w:pPr>
            <w:pStyle w:val="TOC2"/>
            <w:rPr>
              <w:noProof/>
              <w:color w:val="auto"/>
              <w:lang w:eastAsia="en-US"/>
            </w:rPr>
          </w:pPr>
          <w:hyperlink w:anchor="_Toc513664385" w:history="1">
            <w:r w:rsidR="00CA2065" w:rsidRPr="00BB6D17">
              <w:rPr>
                <w:rStyle w:val="Hyperlink"/>
                <w:noProof/>
              </w:rPr>
              <w:t>Steps Required to Purchase Our Tokens?</w:t>
            </w:r>
          </w:hyperlink>
        </w:p>
        <w:p w:rsidR="00CA2065" w:rsidRDefault="00D7325B">
          <w:pPr>
            <w:pStyle w:val="TOC2"/>
            <w:rPr>
              <w:noProof/>
              <w:color w:val="auto"/>
              <w:lang w:eastAsia="en-US"/>
            </w:rPr>
          </w:pPr>
          <w:hyperlink w:anchor="_Toc513664386" w:history="1">
            <w:r w:rsidR="00CA2065" w:rsidRPr="00BB6D17">
              <w:rPr>
                <w:rStyle w:val="Hyperlink"/>
                <w:noProof/>
              </w:rPr>
              <w:t>Token Price</w:t>
            </w:r>
          </w:hyperlink>
        </w:p>
        <w:p w:rsidR="00CA2065" w:rsidRDefault="00D7325B">
          <w:pPr>
            <w:pStyle w:val="TOC2"/>
            <w:rPr>
              <w:noProof/>
              <w:color w:val="auto"/>
              <w:lang w:eastAsia="en-US"/>
            </w:rPr>
          </w:pPr>
          <w:hyperlink w:anchor="_Toc513664387" w:history="1">
            <w:r w:rsidR="00CA2065" w:rsidRPr="00BB6D17">
              <w:rPr>
                <w:rStyle w:val="Hyperlink"/>
                <w:noProof/>
              </w:rPr>
              <w:t>Onasander Smart Contract Specification</w:t>
            </w:r>
          </w:hyperlink>
        </w:p>
        <w:p w:rsidR="00CA2065" w:rsidRDefault="00D7325B">
          <w:pPr>
            <w:pStyle w:val="TOC2"/>
            <w:rPr>
              <w:noProof/>
              <w:color w:val="auto"/>
              <w:lang w:eastAsia="en-US"/>
            </w:rPr>
          </w:pPr>
          <w:hyperlink w:anchor="_Toc513664388" w:history="1">
            <w:r w:rsidR="00CA2065" w:rsidRPr="00BB6D17">
              <w:rPr>
                <w:rStyle w:val="Hyperlink"/>
                <w:noProof/>
              </w:rPr>
              <w:t>Final Token Distribution</w:t>
            </w:r>
          </w:hyperlink>
        </w:p>
        <w:p w:rsidR="00CA2065" w:rsidRDefault="00D7325B">
          <w:pPr>
            <w:pStyle w:val="TOC1"/>
            <w:tabs>
              <w:tab w:val="right" w:leader="dot" w:pos="9350"/>
            </w:tabs>
            <w:rPr>
              <w:b w:val="0"/>
              <w:bCs w:val="0"/>
              <w:noProof/>
              <w:color w:val="auto"/>
              <w:sz w:val="22"/>
              <w:szCs w:val="22"/>
              <w:lang w:eastAsia="en-US"/>
            </w:rPr>
          </w:pPr>
          <w:hyperlink w:anchor="_Toc513664389" w:history="1">
            <w:r w:rsidR="00CA2065" w:rsidRPr="00BB6D17">
              <w:rPr>
                <w:rStyle w:val="Hyperlink"/>
                <w:noProof/>
              </w:rPr>
              <w:t>Summary</w:t>
            </w:r>
            <w:r w:rsidR="00CA2065">
              <w:rPr>
                <w:noProof/>
                <w:webHidden/>
              </w:rPr>
              <w:tab/>
            </w:r>
            <w:r w:rsidR="00CA2065">
              <w:rPr>
                <w:noProof/>
                <w:webHidden/>
              </w:rPr>
              <w:fldChar w:fldCharType="begin"/>
            </w:r>
            <w:r w:rsidR="00CA2065">
              <w:rPr>
                <w:noProof/>
                <w:webHidden/>
              </w:rPr>
              <w:instrText xml:space="preserve"> PAGEREF _Toc513664389 \h </w:instrText>
            </w:r>
            <w:r w:rsidR="00CA2065">
              <w:rPr>
                <w:noProof/>
                <w:webHidden/>
              </w:rPr>
            </w:r>
            <w:r w:rsidR="00CA2065">
              <w:rPr>
                <w:noProof/>
                <w:webHidden/>
              </w:rPr>
              <w:fldChar w:fldCharType="separate"/>
            </w:r>
            <w:r w:rsidR="00CA2065">
              <w:rPr>
                <w:noProof/>
                <w:webHidden/>
              </w:rPr>
              <w:t>25</w:t>
            </w:r>
            <w:r w:rsidR="00CA2065">
              <w:rPr>
                <w:noProof/>
                <w:webHidden/>
              </w:rPr>
              <w:fldChar w:fldCharType="end"/>
            </w:r>
          </w:hyperlink>
        </w:p>
        <w:p w:rsidR="00CA2065" w:rsidRDefault="00D7325B">
          <w:pPr>
            <w:pStyle w:val="TOC1"/>
            <w:tabs>
              <w:tab w:val="right" w:leader="dot" w:pos="9350"/>
            </w:tabs>
            <w:rPr>
              <w:b w:val="0"/>
              <w:bCs w:val="0"/>
              <w:noProof/>
              <w:color w:val="auto"/>
              <w:sz w:val="22"/>
              <w:szCs w:val="22"/>
              <w:lang w:eastAsia="en-US"/>
            </w:rPr>
          </w:pPr>
          <w:hyperlink w:anchor="_Toc513664390" w:history="1">
            <w:r w:rsidR="00CA2065" w:rsidRPr="00BB6D17">
              <w:rPr>
                <w:rStyle w:val="Hyperlink"/>
                <w:noProof/>
              </w:rPr>
              <w:t>Disclaimer and Terms of Use</w:t>
            </w:r>
            <w:r w:rsidR="00CA2065">
              <w:rPr>
                <w:noProof/>
                <w:webHidden/>
              </w:rPr>
              <w:tab/>
            </w:r>
            <w:r w:rsidR="00CA2065">
              <w:rPr>
                <w:noProof/>
                <w:webHidden/>
              </w:rPr>
              <w:fldChar w:fldCharType="begin"/>
            </w:r>
            <w:r w:rsidR="00CA2065">
              <w:rPr>
                <w:noProof/>
                <w:webHidden/>
              </w:rPr>
              <w:instrText xml:space="preserve"> PAGEREF _Toc513664390 \h </w:instrText>
            </w:r>
            <w:r w:rsidR="00CA2065">
              <w:rPr>
                <w:noProof/>
                <w:webHidden/>
              </w:rPr>
            </w:r>
            <w:r w:rsidR="00CA2065">
              <w:rPr>
                <w:noProof/>
                <w:webHidden/>
              </w:rPr>
              <w:fldChar w:fldCharType="separate"/>
            </w:r>
            <w:r w:rsidR="00CA2065">
              <w:rPr>
                <w:noProof/>
                <w:webHidden/>
              </w:rPr>
              <w:t>26</w:t>
            </w:r>
            <w:r w:rsidR="00CA2065">
              <w:rPr>
                <w:noProof/>
                <w:webHidden/>
              </w:rPr>
              <w:fldChar w:fldCharType="end"/>
            </w:r>
          </w:hyperlink>
        </w:p>
        <w:p w:rsidR="00CA2065" w:rsidRDefault="00D7325B">
          <w:pPr>
            <w:pStyle w:val="TOC1"/>
            <w:tabs>
              <w:tab w:val="right" w:leader="dot" w:pos="9350"/>
            </w:tabs>
            <w:rPr>
              <w:b w:val="0"/>
              <w:bCs w:val="0"/>
              <w:noProof/>
              <w:color w:val="auto"/>
              <w:sz w:val="22"/>
              <w:szCs w:val="22"/>
              <w:lang w:eastAsia="en-US"/>
            </w:rPr>
          </w:pPr>
          <w:hyperlink w:anchor="_Toc513664391" w:history="1">
            <w:r w:rsidR="00CA2065" w:rsidRPr="00BB6D17">
              <w:rPr>
                <w:rStyle w:val="Hyperlink"/>
                <w:noProof/>
              </w:rPr>
              <w:t>Appendix 1 – Bearish Onasander Market Calls</w:t>
            </w:r>
            <w:r w:rsidR="00CA2065">
              <w:rPr>
                <w:noProof/>
                <w:webHidden/>
              </w:rPr>
              <w:tab/>
            </w:r>
            <w:r w:rsidR="00CA2065">
              <w:rPr>
                <w:noProof/>
                <w:webHidden/>
              </w:rPr>
              <w:fldChar w:fldCharType="begin"/>
            </w:r>
            <w:r w:rsidR="00CA2065">
              <w:rPr>
                <w:noProof/>
                <w:webHidden/>
              </w:rPr>
              <w:instrText xml:space="preserve"> PAGEREF _Toc513664391 \h </w:instrText>
            </w:r>
            <w:r w:rsidR="00CA2065">
              <w:rPr>
                <w:noProof/>
                <w:webHidden/>
              </w:rPr>
            </w:r>
            <w:r w:rsidR="00CA2065">
              <w:rPr>
                <w:noProof/>
                <w:webHidden/>
              </w:rPr>
              <w:fldChar w:fldCharType="separate"/>
            </w:r>
            <w:r w:rsidR="00CA2065">
              <w:rPr>
                <w:noProof/>
                <w:webHidden/>
              </w:rPr>
              <w:t>28</w:t>
            </w:r>
            <w:r w:rsidR="00CA2065">
              <w:rPr>
                <w:noProof/>
                <w:webHidden/>
              </w:rPr>
              <w:fldChar w:fldCharType="end"/>
            </w:r>
          </w:hyperlink>
        </w:p>
        <w:p w:rsidR="00CA2065" w:rsidRDefault="00D7325B">
          <w:pPr>
            <w:pStyle w:val="TOC2"/>
            <w:rPr>
              <w:noProof/>
              <w:color w:val="auto"/>
              <w:lang w:eastAsia="en-US"/>
            </w:rPr>
          </w:pPr>
          <w:hyperlink w:anchor="_Toc513664392" w:history="1">
            <w:r w:rsidR="00CA2065" w:rsidRPr="00BB6D17">
              <w:rPr>
                <w:rStyle w:val="Hyperlink"/>
                <w:noProof/>
              </w:rPr>
              <w:t>Onasander Market Analysis 2018 – Current Chart and Analysis</w:t>
            </w:r>
          </w:hyperlink>
        </w:p>
        <w:p w:rsidR="00CA2065" w:rsidRDefault="00D7325B">
          <w:pPr>
            <w:pStyle w:val="TOC2"/>
            <w:rPr>
              <w:noProof/>
              <w:color w:val="auto"/>
              <w:lang w:eastAsia="en-US"/>
            </w:rPr>
          </w:pPr>
          <w:hyperlink w:anchor="_Toc513664393" w:history="1">
            <w:r w:rsidR="00CA2065" w:rsidRPr="00BB6D17">
              <w:rPr>
                <w:rStyle w:val="Hyperlink"/>
                <w:noProof/>
              </w:rPr>
              <w:t>Onasander Market Analysis 2008 – Chart and Past Trades</w:t>
            </w:r>
          </w:hyperlink>
        </w:p>
        <w:p w:rsidR="00CA2065" w:rsidRDefault="00D7325B">
          <w:pPr>
            <w:pStyle w:val="TOC2"/>
            <w:rPr>
              <w:noProof/>
              <w:color w:val="auto"/>
              <w:lang w:eastAsia="en-US"/>
            </w:rPr>
          </w:pPr>
          <w:hyperlink w:anchor="_Toc513664394" w:history="1">
            <w:r w:rsidR="00CA2065" w:rsidRPr="00BB6D17">
              <w:rPr>
                <w:rStyle w:val="Hyperlink"/>
                <w:noProof/>
              </w:rPr>
              <w:t>Onasander Market Analysis 2000 – Chart and Past Trades</w:t>
            </w:r>
          </w:hyperlink>
        </w:p>
        <w:p w:rsidR="00CA2065" w:rsidRDefault="00D7325B">
          <w:pPr>
            <w:pStyle w:val="TOC1"/>
            <w:tabs>
              <w:tab w:val="right" w:leader="dot" w:pos="9350"/>
            </w:tabs>
            <w:rPr>
              <w:b w:val="0"/>
              <w:bCs w:val="0"/>
              <w:noProof/>
              <w:color w:val="auto"/>
              <w:sz w:val="22"/>
              <w:szCs w:val="22"/>
              <w:lang w:eastAsia="en-US"/>
            </w:rPr>
          </w:pPr>
          <w:hyperlink w:anchor="_Toc513664395" w:history="1">
            <w:r w:rsidR="00CA2065" w:rsidRPr="00BB6D17">
              <w:rPr>
                <w:rStyle w:val="Hyperlink"/>
                <w:noProof/>
              </w:rPr>
              <w:t>Appendix 2 – Bullish Onasander Market Calls</w:t>
            </w:r>
            <w:r w:rsidR="00CA2065">
              <w:rPr>
                <w:noProof/>
                <w:webHidden/>
              </w:rPr>
              <w:tab/>
            </w:r>
            <w:r w:rsidR="00CA2065">
              <w:rPr>
                <w:noProof/>
                <w:webHidden/>
              </w:rPr>
              <w:fldChar w:fldCharType="begin"/>
            </w:r>
            <w:r w:rsidR="00CA2065">
              <w:rPr>
                <w:noProof/>
                <w:webHidden/>
              </w:rPr>
              <w:instrText xml:space="preserve"> PAGEREF _Toc513664395 \h </w:instrText>
            </w:r>
            <w:r w:rsidR="00CA2065">
              <w:rPr>
                <w:noProof/>
                <w:webHidden/>
              </w:rPr>
            </w:r>
            <w:r w:rsidR="00CA2065">
              <w:rPr>
                <w:noProof/>
                <w:webHidden/>
              </w:rPr>
              <w:fldChar w:fldCharType="separate"/>
            </w:r>
            <w:r w:rsidR="00CA2065">
              <w:rPr>
                <w:noProof/>
                <w:webHidden/>
              </w:rPr>
              <w:t>31</w:t>
            </w:r>
            <w:r w:rsidR="00CA2065">
              <w:rPr>
                <w:noProof/>
                <w:webHidden/>
              </w:rPr>
              <w:fldChar w:fldCharType="end"/>
            </w:r>
          </w:hyperlink>
        </w:p>
        <w:p w:rsidR="00CA2065" w:rsidRDefault="00D7325B">
          <w:pPr>
            <w:pStyle w:val="TOC2"/>
            <w:rPr>
              <w:noProof/>
              <w:color w:val="auto"/>
              <w:lang w:eastAsia="en-US"/>
            </w:rPr>
          </w:pPr>
          <w:hyperlink w:anchor="_Toc513664396" w:history="1">
            <w:r w:rsidR="00CA2065" w:rsidRPr="00BB6D17">
              <w:rPr>
                <w:rStyle w:val="Hyperlink"/>
                <w:noProof/>
              </w:rPr>
              <w:t>Onasander Market Analysis 2018 – Current Chart and Analysis</w:t>
            </w:r>
          </w:hyperlink>
        </w:p>
        <w:p w:rsidR="00CA2065" w:rsidRDefault="00D7325B">
          <w:pPr>
            <w:pStyle w:val="TOC2"/>
            <w:rPr>
              <w:noProof/>
              <w:color w:val="auto"/>
              <w:lang w:eastAsia="en-US"/>
            </w:rPr>
          </w:pPr>
          <w:hyperlink w:anchor="_Toc513664397" w:history="1">
            <w:r w:rsidR="00CA2065" w:rsidRPr="00BB6D17">
              <w:rPr>
                <w:rStyle w:val="Hyperlink"/>
                <w:noProof/>
              </w:rPr>
              <w:t>Onasander Market Analysis 2009 – Chart and Past Trades</w:t>
            </w:r>
          </w:hyperlink>
        </w:p>
        <w:p w:rsidR="00CA2065" w:rsidRDefault="00D7325B">
          <w:pPr>
            <w:pStyle w:val="TOC2"/>
            <w:rPr>
              <w:noProof/>
              <w:color w:val="auto"/>
              <w:lang w:eastAsia="en-US"/>
            </w:rPr>
          </w:pPr>
          <w:hyperlink w:anchor="_Toc513664398" w:history="1">
            <w:r w:rsidR="00CA2065" w:rsidRPr="00BB6D17">
              <w:rPr>
                <w:rStyle w:val="Hyperlink"/>
                <w:noProof/>
              </w:rPr>
              <w:t>Onasander Market Analysis 2003 – Chart and Past Trades</w:t>
            </w:r>
          </w:hyperlink>
        </w:p>
        <w:p w:rsidR="00CA2065" w:rsidRDefault="00D7325B">
          <w:pPr>
            <w:pStyle w:val="TOC1"/>
            <w:tabs>
              <w:tab w:val="right" w:leader="dot" w:pos="9350"/>
            </w:tabs>
            <w:rPr>
              <w:b w:val="0"/>
              <w:bCs w:val="0"/>
              <w:noProof/>
              <w:color w:val="auto"/>
              <w:sz w:val="22"/>
              <w:szCs w:val="22"/>
              <w:lang w:eastAsia="en-US"/>
            </w:rPr>
          </w:pPr>
          <w:hyperlink w:anchor="_Toc513664399" w:history="1">
            <w:r w:rsidR="00CA2065" w:rsidRPr="00BB6D17">
              <w:rPr>
                <w:rStyle w:val="Hyperlink"/>
                <w:noProof/>
              </w:rPr>
              <w:t>Appendix 3 - Miscellaneous Documents</w:t>
            </w:r>
            <w:r w:rsidR="00CA2065">
              <w:rPr>
                <w:noProof/>
                <w:webHidden/>
              </w:rPr>
              <w:tab/>
            </w:r>
            <w:r w:rsidR="00CA2065">
              <w:rPr>
                <w:noProof/>
                <w:webHidden/>
              </w:rPr>
              <w:fldChar w:fldCharType="begin"/>
            </w:r>
            <w:r w:rsidR="00CA2065">
              <w:rPr>
                <w:noProof/>
                <w:webHidden/>
              </w:rPr>
              <w:instrText xml:space="preserve"> PAGEREF _Toc513664399 \h </w:instrText>
            </w:r>
            <w:r w:rsidR="00CA2065">
              <w:rPr>
                <w:noProof/>
                <w:webHidden/>
              </w:rPr>
            </w:r>
            <w:r w:rsidR="00CA2065">
              <w:rPr>
                <w:noProof/>
                <w:webHidden/>
              </w:rPr>
              <w:fldChar w:fldCharType="separate"/>
            </w:r>
            <w:r w:rsidR="00CA2065">
              <w:rPr>
                <w:noProof/>
                <w:webHidden/>
              </w:rPr>
              <w:t>34</w:t>
            </w:r>
            <w:r w:rsidR="00CA2065">
              <w:rPr>
                <w:noProof/>
                <w:webHidden/>
              </w:rPr>
              <w:fldChar w:fldCharType="end"/>
            </w:r>
          </w:hyperlink>
        </w:p>
        <w:p w:rsidR="00CA2065" w:rsidRDefault="00D7325B">
          <w:pPr>
            <w:pStyle w:val="TOC2"/>
            <w:rPr>
              <w:noProof/>
              <w:color w:val="auto"/>
              <w:lang w:eastAsia="en-US"/>
            </w:rPr>
          </w:pPr>
          <w:hyperlink w:anchor="_Toc513664400" w:history="1">
            <w:r w:rsidR="00CA2065" w:rsidRPr="00BB6D17">
              <w:rPr>
                <w:rStyle w:val="Hyperlink"/>
                <w:noProof/>
              </w:rPr>
              <w:t>Start Up Summary</w:t>
            </w:r>
          </w:hyperlink>
        </w:p>
        <w:p w:rsidR="00CA2065" w:rsidRDefault="00D7325B">
          <w:pPr>
            <w:pStyle w:val="TOC2"/>
            <w:rPr>
              <w:noProof/>
              <w:color w:val="auto"/>
              <w:lang w:eastAsia="en-US"/>
            </w:rPr>
          </w:pPr>
          <w:hyperlink w:anchor="_Toc513664401" w:history="1">
            <w:r w:rsidR="00CA2065" w:rsidRPr="00BB6D17">
              <w:rPr>
                <w:rStyle w:val="Hyperlink"/>
                <w:noProof/>
              </w:rPr>
              <w:t>Start Up Expenses</w:t>
            </w:r>
          </w:hyperlink>
        </w:p>
        <w:p w:rsidR="00CA2065" w:rsidRDefault="00D7325B">
          <w:pPr>
            <w:pStyle w:val="TOC2"/>
            <w:rPr>
              <w:noProof/>
              <w:color w:val="auto"/>
              <w:lang w:eastAsia="en-US"/>
            </w:rPr>
          </w:pPr>
          <w:hyperlink w:anchor="_Toc513664402" w:history="1">
            <w:r w:rsidR="00CA2065" w:rsidRPr="00BB6D17">
              <w:rPr>
                <w:rStyle w:val="Hyperlink"/>
                <w:noProof/>
              </w:rPr>
              <w:t>Letter of Recommendation</w:t>
            </w:r>
          </w:hyperlink>
        </w:p>
        <w:p w:rsidR="00CA2065" w:rsidRDefault="00D7325B">
          <w:pPr>
            <w:pStyle w:val="TOC1"/>
            <w:tabs>
              <w:tab w:val="right" w:leader="dot" w:pos="9350"/>
            </w:tabs>
            <w:rPr>
              <w:b w:val="0"/>
              <w:bCs w:val="0"/>
              <w:noProof/>
              <w:color w:val="auto"/>
              <w:sz w:val="22"/>
              <w:szCs w:val="22"/>
              <w:lang w:eastAsia="en-US"/>
            </w:rPr>
          </w:pPr>
          <w:hyperlink w:anchor="_Toc513664403" w:history="1">
            <w:r w:rsidR="00CA2065" w:rsidRPr="00BB6D17">
              <w:rPr>
                <w:rStyle w:val="Hyperlink"/>
                <w:noProof/>
              </w:rPr>
              <w:t>Appendix 4 – Contact Information</w:t>
            </w:r>
            <w:r w:rsidR="00CA2065">
              <w:rPr>
                <w:noProof/>
                <w:webHidden/>
              </w:rPr>
              <w:tab/>
            </w:r>
            <w:r w:rsidR="00CA2065">
              <w:rPr>
                <w:noProof/>
                <w:webHidden/>
              </w:rPr>
              <w:fldChar w:fldCharType="begin"/>
            </w:r>
            <w:r w:rsidR="00CA2065">
              <w:rPr>
                <w:noProof/>
                <w:webHidden/>
              </w:rPr>
              <w:instrText xml:space="preserve"> PAGEREF _Toc513664403 \h </w:instrText>
            </w:r>
            <w:r w:rsidR="00CA2065">
              <w:rPr>
                <w:noProof/>
                <w:webHidden/>
              </w:rPr>
            </w:r>
            <w:r w:rsidR="00CA2065">
              <w:rPr>
                <w:noProof/>
                <w:webHidden/>
              </w:rPr>
              <w:fldChar w:fldCharType="separate"/>
            </w:r>
            <w:r w:rsidR="00CA2065">
              <w:rPr>
                <w:noProof/>
                <w:webHidden/>
              </w:rPr>
              <w:t>39</w:t>
            </w:r>
            <w:r w:rsidR="00CA2065">
              <w:rPr>
                <w:noProof/>
                <w:webHidden/>
              </w:rPr>
              <w:fldChar w:fldCharType="end"/>
            </w:r>
          </w:hyperlink>
        </w:p>
        <w:p w:rsidR="00890813" w:rsidRDefault="00535AB6" w:rsidP="00535AB6">
          <w:pPr>
            <w:rPr>
              <w:noProof/>
            </w:rPr>
          </w:pPr>
          <w:r>
            <w:rPr>
              <w:sz w:val="26"/>
              <w:szCs w:val="26"/>
            </w:rPr>
            <w:fldChar w:fldCharType="end"/>
          </w:r>
        </w:p>
      </w:sdtContent>
    </w:sdt>
    <w:bookmarkStart w:id="0" w:name="_Toc513664334"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664335"/>
      <w:r>
        <w:t>Highlights</w:t>
      </w:r>
      <w:bookmarkEnd w:id="1"/>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bookmarkStart w:id="2" w:name="_Toc513664336"/>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D7325B" w:rsidRPr="00D97503" w:rsidRDefault="00D7325B"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D7325B" w:rsidRPr="00D97503" w:rsidRDefault="00D7325B"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664337"/>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664338"/>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664339"/>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664340"/>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664341"/>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664342"/>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664343"/>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664344"/>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664345"/>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664346"/>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664347"/>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66434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664349"/>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rsidR="00DD2954" w:rsidRDefault="00DD2954" w:rsidP="00DD2954">
      <w:pPr>
        <w:pStyle w:val="Heading2"/>
      </w:pPr>
      <w:bookmarkStart w:id="16" w:name="_Toc513664350"/>
      <w:r>
        <w:t>ICO Address</w:t>
      </w:r>
      <w:bookmarkEnd w:id="16"/>
    </w:p>
    <w:p w:rsidR="00030001" w:rsidRDefault="008D6FD1" w:rsidP="00030001">
      <w:pPr>
        <w:rPr>
          <w:rFonts w:ascii="Montserrat" w:hAnsi="Montserrat" w:hint="eastAsia"/>
          <w:i/>
          <w:color w:val="FF0000"/>
          <w:sz w:val="28"/>
          <w:szCs w:val="28"/>
          <w:shd w:val="clear" w:color="auto" w:fill="FAFAFA"/>
        </w:rPr>
      </w:pP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328371</wp:posOffset>
            </wp:positionV>
            <wp:extent cx="1228725" cy="12287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art contract from MIST.png"/>
                    <pic:cNvPicPr/>
                  </pic:nvPicPr>
                  <pic:blipFill>
                    <a:blip r:embed="rId14"/>
                    <a:stretch>
                      <a:fillRect/>
                    </a:stretch>
                  </pic:blipFill>
                  <pic:spPr>
                    <a:xfrm>
                      <a:off x="0" y="0"/>
                      <a:ext cx="1230998" cy="123099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rsidR="00A354F7" w:rsidRDefault="00A354F7" w:rsidP="00A354F7">
      <w:pPr>
        <w:pStyle w:val="Heading2"/>
      </w:pPr>
      <w:bookmarkStart w:id="17" w:name="_Toc513664351"/>
      <w:r>
        <w:lastRenderedPageBreak/>
        <w:t xml:space="preserve">ICO </w:t>
      </w:r>
      <w:r w:rsidR="00CA2065">
        <w:t xml:space="preserve">Pricing and </w:t>
      </w:r>
      <w:r>
        <w:t>Schedule</w:t>
      </w:r>
      <w:bookmarkEnd w:id="17"/>
    </w:p>
    <w:p w:rsidR="00A354F7" w:rsidRDefault="001A6BF4" w:rsidP="00A354F7">
      <w:r>
        <w:t>Onasander ICO will adhere to the following schedule and pricing:</w:t>
      </w:r>
    </w:p>
    <w:p w:rsidR="008A3382" w:rsidRDefault="00727611" w:rsidP="00A354F7">
      <w:r>
        <w:rPr>
          <w:noProof/>
        </w:rPr>
        <w:drawing>
          <wp:inline distT="0" distB="0" distL="0" distR="0">
            <wp:extent cx="5943600" cy="22238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56729" cy="2228733"/>
                    </a:xfrm>
                    <a:prstGeom prst="rect">
                      <a:avLst/>
                    </a:prstGeom>
                  </pic:spPr>
                </pic:pic>
              </a:graphicData>
            </a:graphic>
          </wp:inline>
        </w:drawing>
      </w:r>
    </w:p>
    <w:p w:rsidR="008871A8" w:rsidRDefault="00B66CD7" w:rsidP="00BC62B9">
      <w:pPr>
        <w:pStyle w:val="Heading2"/>
      </w:pPr>
      <w:bookmarkStart w:id="18" w:name="_Toc513664352"/>
      <w:r>
        <w:t>ICO Timeline</w:t>
      </w:r>
      <w:bookmarkEnd w:id="18"/>
    </w:p>
    <w:p w:rsidR="001D30A0" w:rsidRDefault="00B66CD7" w:rsidP="00B66CD7">
      <w:r w:rsidRPr="00B66CD7">
        <w:t xml:space="preserve">Onasander ICO </w:t>
      </w:r>
      <w:r w:rsidR="00E03CC6">
        <w:t xml:space="preserve">could last until the end of </w:t>
      </w:r>
      <w:r w:rsidR="0090733E">
        <w:t>February 2019</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r w:rsidR="00747F65">
        <w:br/>
      </w:r>
    </w:p>
    <w:p w:rsidR="0079382B" w:rsidRDefault="0079382B" w:rsidP="00B66CD7">
      <w:pPr>
        <w:pStyle w:val="ListParagraph"/>
        <w:numPr>
          <w:ilvl w:val="0"/>
          <w:numId w:val="4"/>
        </w:numPr>
      </w:pPr>
      <w:r>
        <w:t>Onasander will have funds to complete the SEC Regulation A+ application process.</w:t>
      </w:r>
      <w:r w:rsidR="00747F65">
        <w:br/>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r w:rsidR="00747F65">
        <w:br/>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4339A" w:rsidRDefault="00F4339A" w:rsidP="00F4339A"/>
    <w:p w:rsidR="00F54025" w:rsidRDefault="00F54025" w:rsidP="00C43174">
      <w:pPr>
        <w:pStyle w:val="Heading4"/>
      </w:pPr>
      <w:r w:rsidRPr="00F54025">
        <w:lastRenderedPageBreak/>
        <w:t>Onasander ICO Timeline</w:t>
      </w:r>
      <w:r>
        <w:t xml:space="preserve"> Chart</w:t>
      </w:r>
    </w:p>
    <w:p w:rsidR="006B199A" w:rsidRDefault="006B199A" w:rsidP="006B199A">
      <w:pPr>
        <w:rPr>
          <w:noProof/>
        </w:rPr>
      </w:pPr>
    </w:p>
    <w:p w:rsidR="00E466DA" w:rsidRPr="006B199A" w:rsidRDefault="007D7FF7" w:rsidP="006B199A">
      <w:r>
        <w:rPr>
          <w:noProof/>
        </w:rPr>
        <w:drawing>
          <wp:inline distT="0" distB="0" distL="0" distR="0">
            <wp:extent cx="5943600" cy="6659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co_timeline_pic.png"/>
                    <pic:cNvPicPr/>
                  </pic:nvPicPr>
                  <pic:blipFill>
                    <a:blip r:embed="rId16"/>
                    <a:stretch>
                      <a:fillRect/>
                    </a:stretch>
                  </pic:blipFill>
                  <pic:spPr>
                    <a:xfrm>
                      <a:off x="0" y="0"/>
                      <a:ext cx="5943600" cy="6659245"/>
                    </a:xfrm>
                    <a:prstGeom prst="rect">
                      <a:avLst/>
                    </a:prstGeom>
                  </pic:spPr>
                </pic:pic>
              </a:graphicData>
            </a:graphic>
          </wp:inline>
        </w:drawing>
      </w:r>
    </w:p>
    <w:p w:rsidR="0040288F" w:rsidRDefault="00616035" w:rsidP="0040288F">
      <w:r>
        <w:t xml:space="preserve">ICO timeline dates and prices are dynamic, we </w:t>
      </w:r>
      <w:r w:rsidR="00423F15">
        <w:t>reserve</w:t>
      </w:r>
      <w:r>
        <w:t xml:space="preserve"> the right to change both parameters in case we need to.</w:t>
      </w:r>
      <w:r w:rsidR="00423F15">
        <w:t xml:space="preserve">  Please </w:t>
      </w:r>
      <w:r w:rsidR="00C779CF">
        <w:t>always make sure to check on our website for the latest updates.</w:t>
      </w:r>
    </w:p>
    <w:p w:rsidR="00FE04C0" w:rsidRDefault="00FE04C0" w:rsidP="00FE04C0"/>
    <w:p w:rsidR="00012492" w:rsidRDefault="00012492" w:rsidP="00FE04C0"/>
    <w:p w:rsidR="008871A8" w:rsidRDefault="00754F19" w:rsidP="00535AB6">
      <w:pPr>
        <w:pStyle w:val="Heading1"/>
      </w:pPr>
      <w:bookmarkStart w:id="19" w:name="_Toc513664353"/>
      <w:r>
        <w:lastRenderedPageBreak/>
        <w:t xml:space="preserve">The Investment </w:t>
      </w:r>
      <w:r w:rsidR="00F7578E">
        <w:t>Bank</w:t>
      </w:r>
      <w:bookmarkEnd w:id="19"/>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20" w:name="_Toc513664354"/>
      <w:r>
        <w:t>Investment Fund</w:t>
      </w:r>
      <w:bookmarkEnd w:id="20"/>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21" w:name="_Toc513664355"/>
      <w:r>
        <w:t xml:space="preserve">Asset Price Analysis Software – Brain of </w:t>
      </w:r>
      <w:r w:rsidR="008364C0">
        <w:t>Our</w:t>
      </w:r>
      <w:r>
        <w:t xml:space="preserve"> Investment Fund</w:t>
      </w:r>
      <w:bookmarkEnd w:id="21"/>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2" w:name="_Toc513664356"/>
      <w:r>
        <w:t>How Come Others Fail at Trading</w:t>
      </w:r>
      <w:r w:rsidR="00DF691B">
        <w:t>?</w:t>
      </w:r>
      <w:bookmarkEnd w:id="22"/>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3" w:name="_Toc513664357"/>
      <w:r>
        <w:t>How Come We Will Succeed</w:t>
      </w:r>
      <w:r w:rsidR="00DF691B">
        <w:t>?</w:t>
      </w:r>
      <w:bookmarkEnd w:id="23"/>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bookmarkStart w:id="24" w:name="_Toc513664358"/>
      <w:r>
        <w:t>How to Convince You?</w:t>
      </w:r>
      <w:bookmarkEnd w:id="24"/>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5" w:name="_Toc513664359"/>
      <w:r w:rsidRPr="000173C9">
        <w:t>What Type of Trading Will Onasander Perform</w:t>
      </w:r>
      <w:r w:rsidR="00DF691B">
        <w:t>?</w:t>
      </w:r>
      <w:bookmarkEnd w:id="25"/>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6" w:name="_Toc513664360"/>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7" w:name="_Toc513664361"/>
      <w:r>
        <w:t xml:space="preserve">Will </w:t>
      </w:r>
      <w:r w:rsidR="00CB27F8">
        <w:t>Onasander</w:t>
      </w:r>
      <w:r>
        <w:t xml:space="preserve"> Have Clients</w:t>
      </w:r>
      <w:r w:rsidR="00DF691B">
        <w:t>?</w:t>
      </w:r>
      <w:bookmarkEnd w:id="27"/>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8" w:name="_Toc513664362"/>
      <w:r w:rsidRPr="00CB27F8">
        <w:t xml:space="preserve">Will </w:t>
      </w:r>
      <w:r w:rsidR="00525F31">
        <w:t>the Fund be Only</w:t>
      </w:r>
      <w:r w:rsidR="003C2892">
        <w:t xml:space="preserve"> Online</w:t>
      </w:r>
      <w:r w:rsidR="00DF691B">
        <w:t>?</w:t>
      </w:r>
      <w:bookmarkEnd w:id="28"/>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9" w:name="_Toc513664363"/>
      <w:r w:rsidRPr="00A718A5">
        <w:t>What Financial Products Will Be Offered</w:t>
      </w:r>
      <w:r w:rsidR="00DF691B">
        <w:t>?</w:t>
      </w:r>
      <w:bookmarkEnd w:id="29"/>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30" w:name="_Toc513664364"/>
      <w:r w:rsidRPr="004D56DF">
        <w:t>What Financial Products Will Be Offered in The Future</w:t>
      </w:r>
      <w:r w:rsidR="00DF691B">
        <w:t>?</w:t>
      </w:r>
      <w:bookmarkEnd w:id="30"/>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31" w:name="_Toc513664365"/>
      <w:r>
        <w:t>What Markets Will Onasander Trade On</w:t>
      </w:r>
      <w:r w:rsidR="00DF691B">
        <w:t>?</w:t>
      </w:r>
      <w:bookmarkEnd w:id="31"/>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bookmarkStart w:id="32" w:name="_Toc513664366"/>
      <w:r>
        <w:t>What Will Be Decentralized About This Investment Bank?</w:t>
      </w:r>
      <w:bookmarkEnd w:id="32"/>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33" w:name="_Toc513664367"/>
      <w:r>
        <w:lastRenderedPageBreak/>
        <w:t>Onasander Timeline</w:t>
      </w:r>
      <w:bookmarkEnd w:id="33"/>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78206F">
        <w:rPr>
          <w:noProof/>
          <w:sz w:val="24"/>
          <w:szCs w:val="24"/>
        </w:rPr>
        <w:t>September</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78206F">
        <w:rPr>
          <w:noProof/>
          <w:sz w:val="24"/>
          <w:szCs w:val="24"/>
        </w:rPr>
        <w:t>November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6" w:name="_Toc513664368"/>
      <w:r>
        <w:lastRenderedPageBreak/>
        <w:t>The Offer</w:t>
      </w:r>
      <w:bookmarkEnd w:id="36"/>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7" w:name="_Toc513664369"/>
      <w:r>
        <w:t>10% Dividend</w:t>
      </w:r>
      <w:bookmarkEnd w:id="37"/>
      <w:r>
        <w:t xml:space="preserve">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bookmarkStart w:id="38" w:name="_Toc513664370"/>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p w:rsidR="00F906FD" w:rsidRDefault="00F906FD" w:rsidP="00F906FD">
      <w:pPr>
        <w:pStyle w:val="Heading1"/>
      </w:pPr>
      <w:bookmarkStart w:id="39" w:name="_Toc513664371"/>
      <w:r>
        <w:lastRenderedPageBreak/>
        <w:t>The Business</w:t>
      </w:r>
      <w:bookmarkEnd w:id="39"/>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40" w:name="_Toc513664372"/>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bookmarkStart w:id="41" w:name="_Toc513664373"/>
      <w:r>
        <w:t>Office Locations</w:t>
      </w:r>
      <w:bookmarkEnd w:id="41"/>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42" w:name="_Toc513664374"/>
      <w:r>
        <w:lastRenderedPageBreak/>
        <w:t>Management</w:t>
      </w:r>
      <w:r w:rsidR="00FC695B">
        <w:t xml:space="preserve"> Team</w:t>
      </w:r>
      <w:bookmarkEnd w:id="42"/>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43" w:name="_Toc513664375"/>
      <w:r>
        <w:t>Positions Available After ICO</w:t>
      </w:r>
      <w:bookmarkEnd w:id="43"/>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44" w:name="_Toc513664376"/>
      <w:r>
        <w:lastRenderedPageBreak/>
        <w:t>Technical Details</w:t>
      </w:r>
      <w:bookmarkEnd w:id="44"/>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5" w:name="_Toc513664377"/>
      <w:r>
        <w:t>Cryptocurrencies</w:t>
      </w:r>
      <w:bookmarkEnd w:id="45"/>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6" w:name="_Toc513664378"/>
      <w:r>
        <w:t>Ethereum Coin - ETH</w:t>
      </w:r>
      <w:bookmarkEnd w:id="46"/>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7" w:name="_Toc513664379"/>
      <w:r>
        <w:t>Blockchain</w:t>
      </w:r>
      <w:bookmarkEnd w:id="47"/>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8" w:name="_Toc513664380"/>
      <w:r>
        <w:t>Smart Contracts</w:t>
      </w:r>
      <w:bookmarkEnd w:id="48"/>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9" w:name="_Toc513664381"/>
      <w:r>
        <w:t>Wallets</w:t>
      </w:r>
      <w:bookmarkEnd w:id="49"/>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50" w:name="_Toc513664382"/>
      <w:r>
        <w:t>Exchange</w:t>
      </w:r>
      <w:bookmarkEnd w:id="50"/>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51" w:name="_Toc513664383"/>
      <w:r>
        <w:t xml:space="preserve">How Will </w:t>
      </w:r>
      <w:r w:rsidR="00C92591">
        <w:t xml:space="preserve">the </w:t>
      </w:r>
      <w:r w:rsidR="007E124F">
        <w:t>Onasander</w:t>
      </w:r>
      <w:r>
        <w:t xml:space="preserve"> Token Work</w:t>
      </w:r>
      <w:r w:rsidR="00C4001D">
        <w:t>?</w:t>
      </w:r>
      <w:bookmarkEnd w:id="51"/>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52" w:name="_Toc513664384"/>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2"/>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53" w:name="_Toc513664385"/>
      <w:r w:rsidR="00922B81">
        <w:t>Steps Required to Purchase Our Tokens?</w:t>
      </w:r>
      <w:bookmarkEnd w:id="53"/>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54" w:name="_Toc513664386"/>
      <w:r>
        <w:t>Token Price</w:t>
      </w:r>
      <w:bookmarkEnd w:id="54"/>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55" w:name="_Toc513664387"/>
      <w:r>
        <w:t>Onasander Smart Contract Specification</w:t>
      </w:r>
      <w:bookmarkEnd w:id="55"/>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9" w:history="1">
        <w:r w:rsidRPr="00D55344">
          <w:rPr>
            <w:rStyle w:val="Hyperlink"/>
          </w:rPr>
          <w:t>www.Onasander.com</w:t>
        </w:r>
      </w:hyperlink>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6" w:name="_Toc513664388"/>
      <w:r>
        <w:t>Final Token Distribution</w:t>
      </w:r>
      <w:bookmarkEnd w:id="56"/>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15FAF" w:rsidRDefault="001F16E2" w:rsidP="00D15FAF">
      <w:pPr>
        <w:pStyle w:val="Heading1"/>
      </w:pPr>
      <w:bookmarkStart w:id="57" w:name="_Toc513664389"/>
      <w:r>
        <w:lastRenderedPageBreak/>
        <w:t>Summary</w:t>
      </w:r>
      <w:bookmarkEnd w:id="57"/>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8" w:name="_Toc513664390"/>
      <w:r w:rsidRPr="002D65F1">
        <w:lastRenderedPageBreak/>
        <w:t>Disclaimer and Terms of Use</w:t>
      </w:r>
      <w:bookmarkEnd w:id="58"/>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p w:rsidR="009830CC" w:rsidRDefault="009830CC" w:rsidP="009830CC"/>
    <w:p w:rsidR="00894DA3" w:rsidRDefault="00894DA3" w:rsidP="00894DA3">
      <w:pPr>
        <w:pStyle w:val="Heading1"/>
      </w:pPr>
      <w:bookmarkStart w:id="59" w:name="_Toc513664391"/>
      <w:r w:rsidRPr="00894DA3">
        <w:lastRenderedPageBreak/>
        <w:t>Appendix 1 – Bearish Onasander Market Calls</w:t>
      </w:r>
      <w:bookmarkEnd w:id="59"/>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60" w:name="_Toc513664392"/>
      <w:r w:rsidRPr="004C50C2">
        <w:t>Onasander Market Analysis 20</w:t>
      </w:r>
      <w:r>
        <w:t>1</w:t>
      </w:r>
      <w:r w:rsidRPr="004C50C2">
        <w:t xml:space="preserve">8 – </w:t>
      </w:r>
      <w:r w:rsidR="0000291F">
        <w:t xml:space="preserve">Current </w:t>
      </w:r>
      <w:r w:rsidRPr="004C50C2">
        <w:t xml:space="preserve">Chart and </w:t>
      </w:r>
      <w:r>
        <w:t>Analysis</w:t>
      </w:r>
      <w:bookmarkEnd w:id="60"/>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61" w:name="_Toc513664393"/>
      <w:r>
        <w:lastRenderedPageBreak/>
        <w:t xml:space="preserve">Onasander Market Analysis 2008 – Chart and </w:t>
      </w:r>
      <w:r w:rsidR="00C4001D">
        <w:t>Past</w:t>
      </w:r>
      <w:r>
        <w:t xml:space="preserve"> Trades</w:t>
      </w:r>
      <w:bookmarkEnd w:id="61"/>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2"/>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3"/>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62" w:name="_Toc513664394"/>
      <w:r>
        <w:lastRenderedPageBreak/>
        <w:t xml:space="preserve">Onasander Market Analysis 2000 – Chart and </w:t>
      </w:r>
      <w:r w:rsidR="00531FA7">
        <w:t>Past</w:t>
      </w:r>
      <w:r>
        <w:t xml:space="preserve"> Trades</w:t>
      </w:r>
      <w:bookmarkEnd w:id="62"/>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4"/>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5"/>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63" w:name="_Toc513664395"/>
      <w:r w:rsidRPr="00D31862">
        <w:lastRenderedPageBreak/>
        <w:t>Appendix 2 – Bullish Onasander Market Calls</w:t>
      </w:r>
      <w:bookmarkEnd w:id="63"/>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4" w:name="_Toc513664396"/>
      <w:r w:rsidRPr="009E4C1D">
        <w:t xml:space="preserve">Onasander Market Analysis 2018 – </w:t>
      </w:r>
      <w:r w:rsidR="00296712">
        <w:t xml:space="preserve">Current </w:t>
      </w:r>
      <w:r w:rsidRPr="009E4C1D">
        <w:t>Chart and Analysis</w:t>
      </w:r>
      <w:bookmarkEnd w:id="64"/>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6"/>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7" w:history="1">
        <w:r w:rsidRPr="00C422E9">
          <w:rPr>
            <w:rStyle w:val="Hyperlink"/>
            <w:i/>
            <w:iCs/>
            <w:sz w:val="18"/>
            <w:szCs w:val="18"/>
          </w:rPr>
          <w:t>https://originstamp.org/u/4618f9f1-c283-a445-9ddb-9ea70d18e76d</w:t>
        </w:r>
      </w:hyperlink>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65" w:name="_Toc513664397"/>
      <w:r>
        <w:lastRenderedPageBreak/>
        <w:t xml:space="preserve">Onasander Market Analysis 2009 – Chart and </w:t>
      </w:r>
      <w:r w:rsidR="0057359A">
        <w:t>Past</w:t>
      </w:r>
      <w:r>
        <w:t xml:space="preserve"> Trades</w:t>
      </w:r>
      <w:bookmarkEnd w:id="65"/>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8"/>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9"/>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6" w:name="_Toc513664398"/>
      <w:r>
        <w:lastRenderedPageBreak/>
        <w:t xml:space="preserve">Onasander Market Analysis 2003 – Chart and </w:t>
      </w:r>
      <w:r w:rsidR="0057359A">
        <w:t>Past</w:t>
      </w:r>
      <w:r>
        <w:t xml:space="preserve"> Trades</w:t>
      </w:r>
      <w:bookmarkEnd w:id="66"/>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0"/>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1"/>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7" w:name="_Toc513664399"/>
      <w:r>
        <w:lastRenderedPageBreak/>
        <w:t xml:space="preserve">Appendix </w:t>
      </w:r>
      <w:r w:rsidR="000D4ED6">
        <w:t>3</w:t>
      </w:r>
      <w:r>
        <w:t xml:space="preserve"> - Miscellaneous Documents</w:t>
      </w:r>
      <w:bookmarkEnd w:id="67"/>
    </w:p>
    <w:p w:rsidR="003F7F36" w:rsidRDefault="003F7F36" w:rsidP="003F7F36">
      <w:pPr>
        <w:pStyle w:val="Heading2"/>
      </w:pPr>
      <w:bookmarkStart w:id="68" w:name="_Toc513664400"/>
      <w:r>
        <w:t>Start Up Summary</w:t>
      </w:r>
      <w:bookmarkEnd w:id="68"/>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9" w:name="_Toc513664401"/>
      <w:r>
        <w:lastRenderedPageBreak/>
        <w:t>Start Up Expenses</w:t>
      </w:r>
      <w:bookmarkEnd w:id="69"/>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70" w:name="_Toc513664402"/>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0"/>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r w:rsidR="00D7325B">
        <w:rPr>
          <w:noProof/>
        </w:rPr>
        <w:drawing>
          <wp:inline distT="0" distB="0" distL="0" distR="0">
            <wp:extent cx="1463116" cy="1463116"/>
            <wp:effectExtent l="0" t="0" r="3810" b="3810"/>
            <wp:docPr id="11" name="Picture 11" descr="file:///E:/Onasander/GitHub/Design/QR%20Codes/Resume%20Link/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E:/Onasander/GitHub/Design/QR%20Codes/Resume%20Link/cropp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6889" cy="1476889"/>
                    </a:xfrm>
                    <a:prstGeom prst="rect">
                      <a:avLst/>
                    </a:prstGeom>
                    <a:noFill/>
                    <a:ln>
                      <a:noFill/>
                    </a:ln>
                  </pic:spPr>
                </pic:pic>
              </a:graphicData>
            </a:graphic>
          </wp:inline>
        </w:drawing>
      </w:r>
    </w:p>
    <w:p w:rsidR="00E0095D" w:rsidRDefault="00E0095D" w:rsidP="00394365">
      <w:r>
        <w:t>ANDRZEJ WEGRZYN</w:t>
      </w:r>
      <w:r>
        <w:br/>
        <w:t>FUNDER &amp; CEO</w:t>
      </w:r>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5"/>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6"/>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71" w:name="_Toc513664403"/>
      <w:r>
        <w:lastRenderedPageBreak/>
        <w:t>Appendix 4 – Contact Information</w:t>
      </w:r>
      <w:bookmarkEnd w:id="71"/>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7"/>
                    </pic:cNvPr>
                    <pic:cNvPicPr/>
                  </pic:nvPicPr>
                  <pic:blipFill>
                    <a:blip r:embed="rId38"/>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9"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bookmarkStart w:id="72" w:name="_GoBack"/>
      <w:bookmarkEnd w:id="72"/>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0"/>
                    </pic:cNvPr>
                    <pic:cNvPicPr/>
                  </pic:nvPicPr>
                  <pic:blipFill>
                    <a:blip r:embed="rId41"/>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2"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3"/>
                    </pic:cNvPr>
                    <pic:cNvPicPr/>
                  </pic:nvPicPr>
                  <pic:blipFill>
                    <a:blip r:embed="rId44"/>
                    <a:stretch>
                      <a:fillRect/>
                    </a:stretch>
                  </pic:blipFill>
                  <pic:spPr>
                    <a:xfrm>
                      <a:off x="0" y="0"/>
                      <a:ext cx="238424" cy="228490"/>
                    </a:xfrm>
                    <a:prstGeom prst="rect">
                      <a:avLst/>
                    </a:prstGeom>
                  </pic:spPr>
                </pic:pic>
              </a:graphicData>
            </a:graphic>
          </wp:anchor>
        </w:drawing>
      </w:r>
      <w:r w:rsidR="00617FAA">
        <w:t xml:space="preserve">Facebook: </w:t>
      </w:r>
      <w:hyperlink r:id="rId45"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6"/>
                    </pic:cNvPr>
                    <pic:cNvPicPr/>
                  </pic:nvPicPr>
                  <pic:blipFill>
                    <a:blip r:embed="rId47"/>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8"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9"/>
                    </pic:cNvPr>
                    <pic:cNvPicPr/>
                  </pic:nvPicPr>
                  <pic:blipFill>
                    <a:blip r:embed="rId50"/>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1"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2"/>
                    </pic:cNvPr>
                    <pic:cNvPicPr/>
                  </pic:nvPicPr>
                  <pic:blipFill>
                    <a:blip r:embed="rId53"/>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4"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5"/>
                    </pic:cNvPr>
                    <pic:cNvPicPr/>
                  </pic:nvPicPr>
                  <pic:blipFill>
                    <a:blip r:embed="rId56"/>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7"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8" w:history="1">
        <w:r w:rsidR="00695FA5" w:rsidRPr="00B1357E">
          <w:rPr>
            <w:rStyle w:val="Hyperlink"/>
          </w:rPr>
          <w:t>https://plus.google.com/109672890307005343634</w:t>
        </w:r>
      </w:hyperlink>
    </w:p>
    <w:p w:rsidR="00FA4548" w:rsidRDefault="00D16A85" w:rsidP="00617FAA">
      <w:r>
        <w:rPr>
          <w:noProof/>
        </w:rPr>
        <w:drawing>
          <wp:anchor distT="0" distB="0" distL="114300" distR="114300" simplePos="0" relativeHeight="251686912" behindDoc="0" locked="0" layoutInCell="1" allowOverlap="1">
            <wp:simplePos x="0" y="0"/>
            <wp:positionH relativeFrom="column">
              <wp:posOffset>-58522</wp:posOffset>
            </wp:positionH>
            <wp:positionV relativeFrom="paragraph">
              <wp:posOffset>410871</wp:posOffset>
            </wp:positionV>
            <wp:extent cx="1382395" cy="1382395"/>
            <wp:effectExtent l="0" t="0" r="8255"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59"/>
                    <a:stretch>
                      <a:fillRect/>
                    </a:stretch>
                  </pic:blipFill>
                  <pic:spPr>
                    <a:xfrm>
                      <a:off x="0" y="0"/>
                      <a:ext cx="1382395" cy="1382395"/>
                    </a:xfrm>
                    <a:prstGeom prst="rect">
                      <a:avLst/>
                    </a:prstGeom>
                  </pic:spPr>
                </pic:pic>
              </a:graphicData>
            </a:graphic>
          </wp:anchor>
        </w:drawing>
      </w:r>
      <w:r>
        <w:br/>
        <w:t>Whitepaper Link QR Code:</w:t>
      </w:r>
      <w:r>
        <w:br/>
      </w:r>
    </w:p>
    <w:p w:rsidR="00D16A85" w:rsidRDefault="00D16A85" w:rsidP="00617FAA"/>
    <w:p w:rsidR="00D16A85" w:rsidRDefault="00D16A85" w:rsidP="00617FAA"/>
    <w:p w:rsidR="00D16A85" w:rsidRDefault="00D16A85" w:rsidP="00617FAA"/>
    <w:p w:rsidR="00695FA5" w:rsidRDefault="00D16A85" w:rsidP="00617FAA">
      <w:r>
        <w:t>Smart Contract Address QR Code:</w:t>
      </w:r>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328245</wp:posOffset>
            </wp:positionV>
            <wp:extent cx="1265530" cy="126553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mart contract from MIST.png"/>
                    <pic:cNvPicPr/>
                  </pic:nvPicPr>
                  <pic:blipFill>
                    <a:blip r:embed="rId14"/>
                    <a:stretch>
                      <a:fillRect/>
                    </a:stretch>
                  </pic:blipFill>
                  <pic:spPr>
                    <a:xfrm>
                      <a:off x="0" y="0"/>
                      <a:ext cx="1265530" cy="1265530"/>
                    </a:xfrm>
                    <a:prstGeom prst="rect">
                      <a:avLst/>
                    </a:prstGeom>
                  </pic:spPr>
                </pic:pic>
              </a:graphicData>
            </a:graphic>
            <wp14:sizeRelH relativeFrom="margin">
              <wp14:pctWidth>0</wp14:pctWidth>
            </wp14:sizeRelH>
            <wp14:sizeRelV relativeFrom="margin">
              <wp14:pctHeight>0</wp14:pctHeight>
            </wp14:sizeRelV>
          </wp:anchor>
        </w:drawing>
      </w:r>
    </w:p>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60"/>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45C" w:rsidRDefault="002E145C" w:rsidP="00535AB6">
      <w:r>
        <w:separator/>
      </w:r>
    </w:p>
  </w:endnote>
  <w:endnote w:type="continuationSeparator" w:id="0">
    <w:p w:rsidR="002E145C" w:rsidRDefault="002E145C"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25B" w:rsidRPr="0036579F" w:rsidRDefault="00D7325B">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45C" w:rsidRDefault="002E145C" w:rsidP="00535AB6">
      <w:r>
        <w:separator/>
      </w:r>
    </w:p>
  </w:footnote>
  <w:footnote w:type="continuationSeparator" w:id="0">
    <w:p w:rsidR="002E145C" w:rsidRDefault="002E145C"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407B3"/>
    <w:rsid w:val="00043190"/>
    <w:rsid w:val="00054E16"/>
    <w:rsid w:val="00055032"/>
    <w:rsid w:val="00060060"/>
    <w:rsid w:val="00060FA1"/>
    <w:rsid w:val="00061DA9"/>
    <w:rsid w:val="00065186"/>
    <w:rsid w:val="00072187"/>
    <w:rsid w:val="000761B0"/>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2FB8"/>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41F"/>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0E49"/>
    <w:rsid w:val="00261326"/>
    <w:rsid w:val="00261851"/>
    <w:rsid w:val="00261A51"/>
    <w:rsid w:val="00266B80"/>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5B5"/>
    <w:rsid w:val="002B170F"/>
    <w:rsid w:val="002B38E3"/>
    <w:rsid w:val="002B4381"/>
    <w:rsid w:val="002B7077"/>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307B"/>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3123"/>
    <w:rsid w:val="004153E0"/>
    <w:rsid w:val="00415F0B"/>
    <w:rsid w:val="00416901"/>
    <w:rsid w:val="00421675"/>
    <w:rsid w:val="004233AF"/>
    <w:rsid w:val="00423F15"/>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68FE"/>
    <w:rsid w:val="004C7697"/>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655"/>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27611"/>
    <w:rsid w:val="0073123D"/>
    <w:rsid w:val="007321D5"/>
    <w:rsid w:val="00733611"/>
    <w:rsid w:val="00733B0D"/>
    <w:rsid w:val="00733E07"/>
    <w:rsid w:val="00741608"/>
    <w:rsid w:val="00745411"/>
    <w:rsid w:val="00745D13"/>
    <w:rsid w:val="00747F65"/>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A21BB"/>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D7FF7"/>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3382"/>
    <w:rsid w:val="008A6A6B"/>
    <w:rsid w:val="008A7AE7"/>
    <w:rsid w:val="008B3690"/>
    <w:rsid w:val="008B7458"/>
    <w:rsid w:val="008C079B"/>
    <w:rsid w:val="008C1096"/>
    <w:rsid w:val="008C1480"/>
    <w:rsid w:val="008C1496"/>
    <w:rsid w:val="008C3A63"/>
    <w:rsid w:val="008D1A2C"/>
    <w:rsid w:val="008D603D"/>
    <w:rsid w:val="008D66AD"/>
    <w:rsid w:val="008D6FD1"/>
    <w:rsid w:val="008E377D"/>
    <w:rsid w:val="008E7153"/>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4E63"/>
    <w:rsid w:val="00915414"/>
    <w:rsid w:val="009160BD"/>
    <w:rsid w:val="0092013B"/>
    <w:rsid w:val="00922115"/>
    <w:rsid w:val="00922B81"/>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EDE"/>
    <w:rsid w:val="00A7010F"/>
    <w:rsid w:val="00A718A5"/>
    <w:rsid w:val="00A72D33"/>
    <w:rsid w:val="00A7518F"/>
    <w:rsid w:val="00A75430"/>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219C"/>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223E"/>
    <w:rsid w:val="00BF4889"/>
    <w:rsid w:val="00C00477"/>
    <w:rsid w:val="00C00686"/>
    <w:rsid w:val="00C03FD0"/>
    <w:rsid w:val="00C07D36"/>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9CF"/>
    <w:rsid w:val="00C77CBC"/>
    <w:rsid w:val="00C81BC7"/>
    <w:rsid w:val="00C84841"/>
    <w:rsid w:val="00C86944"/>
    <w:rsid w:val="00C877B9"/>
    <w:rsid w:val="00C919E1"/>
    <w:rsid w:val="00C91EE4"/>
    <w:rsid w:val="00C92591"/>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3A3"/>
    <w:rsid w:val="00DF2E9F"/>
    <w:rsid w:val="00DF3CD7"/>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75C2"/>
    <w:rsid w:val="00E21816"/>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4969"/>
    <w:rsid w:val="00EE7B28"/>
    <w:rsid w:val="00EF1F2F"/>
    <w:rsid w:val="00EF2AF7"/>
    <w:rsid w:val="00EF3433"/>
    <w:rsid w:val="00EF3C1D"/>
    <w:rsid w:val="00EF5A5E"/>
    <w:rsid w:val="00EF5DA2"/>
    <w:rsid w:val="00EF6D37"/>
    <w:rsid w:val="00F10CB3"/>
    <w:rsid w:val="00F15C12"/>
    <w:rsid w:val="00F22AEE"/>
    <w:rsid w:val="00F22FDE"/>
    <w:rsid w:val="00F2582B"/>
    <w:rsid w:val="00F25B68"/>
    <w:rsid w:val="00F31EA8"/>
    <w:rsid w:val="00F3404D"/>
    <w:rsid w:val="00F428D7"/>
    <w:rsid w:val="00F43203"/>
    <w:rsid w:val="00F4339A"/>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FB2"/>
    <w:rsid w:val="00FC695B"/>
    <w:rsid w:val="00FD0A57"/>
    <w:rsid w:val="00FD4E7B"/>
    <w:rsid w:val="00FD63EF"/>
    <w:rsid w:val="00FE04C0"/>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B88F9"/>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4.gif"/><Relationship Id="rId39" Type="http://schemas.openxmlformats.org/officeDocument/2006/relationships/hyperlink" Target="http://www.Onasander.com"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twitter.com/OnasanderICO"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s://plus.google.com/109672890307005343634"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image" Target="media/image16.gif"/><Relationship Id="rId41" Type="http://schemas.openxmlformats.org/officeDocument/2006/relationships/image" Target="media/image25.png"/><Relationship Id="rId54" Type="http://schemas.openxmlformats.org/officeDocument/2006/relationships/hyperlink" Target="https://t.me/joinchat/G52Z0g2M0gnvX6L-92UZvA"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hyperlink" Target="https://twitter.com/OnasanderICO" TargetMode="External"/><Relationship Id="rId40" Type="http://schemas.openxmlformats.org/officeDocument/2006/relationships/hyperlink" Target="https://www.facebook.com/onasander.ico.bank" TargetMode="External"/><Relationship Id="rId45" Type="http://schemas.openxmlformats.org/officeDocument/2006/relationships/hyperlink" Target="https://www.facebook.com/onasander.ico.bank" TargetMode="External"/><Relationship Id="rId53" Type="http://schemas.openxmlformats.org/officeDocument/2006/relationships/image" Target="media/image29.png"/><Relationship Id="rId58" Type="http://schemas.openxmlformats.org/officeDocument/2006/relationships/hyperlink" Target="https://plus.google.com/109672890307005343634"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gif"/><Relationship Id="rId28" Type="http://schemas.openxmlformats.org/officeDocument/2006/relationships/image" Target="media/image15.gif"/><Relationship Id="rId36" Type="http://schemas.openxmlformats.org/officeDocument/2006/relationships/image" Target="media/image23.png"/><Relationship Id="rId49" Type="http://schemas.openxmlformats.org/officeDocument/2006/relationships/hyperlink" Target="https://t.me/joinchat/G52Z0g2M0gnvX6L-92UZvA" TargetMode="External"/><Relationship Id="rId57" Type="http://schemas.openxmlformats.org/officeDocument/2006/relationships/hyperlink" Target="https://discordapp.com/invite/8tyyX8g"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8.gif"/><Relationship Id="rId44" Type="http://schemas.openxmlformats.org/officeDocument/2006/relationships/image" Target="media/image26.png"/><Relationship Id="rId52" Type="http://schemas.openxmlformats.org/officeDocument/2006/relationships/hyperlink" Target="https://discordapp.com/invite/8tyyX8g" TargetMode="External"/><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hyperlink" Target="https://originstamp.org/u/4618f9f1-c283-a445-9ddb-9ea70d18e76d" TargetMode="External"/><Relationship Id="rId30" Type="http://schemas.openxmlformats.org/officeDocument/2006/relationships/image" Target="media/image17.gif"/><Relationship Id="rId35" Type="http://schemas.openxmlformats.org/officeDocument/2006/relationships/image" Target="media/image22.png"/><Relationship Id="rId43" Type="http://schemas.openxmlformats.org/officeDocument/2006/relationships/hyperlink" Target="https://www.linkedin.com/in/onasander-ico-3862a7161/" TargetMode="External"/><Relationship Id="rId48" Type="http://schemas.openxmlformats.org/officeDocument/2006/relationships/hyperlink" Target="https://www.linkedin.com/in/onasander-ico-3862a7161/" TargetMode="External"/><Relationship Id="rId56"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hyperlink" Target="https://github.com/onasander"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github.com/onasander" TargetMode="External"/><Relationship Id="rId5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05192"/>
    <w:rsid w:val="00922F70"/>
    <w:rsid w:val="00983B3A"/>
    <w:rsid w:val="00986D4C"/>
    <w:rsid w:val="00A57F74"/>
    <w:rsid w:val="00A764E4"/>
    <w:rsid w:val="00B30865"/>
    <w:rsid w:val="00B70E4D"/>
    <w:rsid w:val="00BD3B72"/>
    <w:rsid w:val="00C60844"/>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4021EB5-7045-467A-9165-5FF703F77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3344</TotalTime>
  <Pages>40</Pages>
  <Words>9715</Words>
  <Characters>55377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930</cp:revision>
  <cp:lastPrinted>2018-05-08T17:53:00Z</cp:lastPrinted>
  <dcterms:created xsi:type="dcterms:W3CDTF">2018-03-13T23:37:00Z</dcterms:created>
  <dcterms:modified xsi:type="dcterms:W3CDTF">2018-05-10T05:00:00Z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