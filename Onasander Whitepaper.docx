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6BD554E7" w14:textId="77777777" w:rsidR="008871A8" w:rsidRDefault="00623DC1" w:rsidP="009F775C">
          <w:pPr>
            <w:pStyle w:val="Logo"/>
          </w:pPr>
          <w:r>
            <w:rPr>
              <w:noProof/>
            </w:rPr>
            <w:drawing>
              <wp:anchor distT="0" distB="0" distL="114300" distR="114300" simplePos="0" relativeHeight="251684864" behindDoc="0" locked="0" layoutInCell="1" allowOverlap="1" wp14:anchorId="62D7AC96" wp14:editId="0704EB89">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14:paraId="722710A9" w14:textId="77777777" w:rsidR="008871A8" w:rsidRPr="004C0521" w:rsidRDefault="00535AB6" w:rsidP="00535AB6">
          <w:pPr>
            <w:pStyle w:val="TOCHeading"/>
            <w:rPr>
              <w:sz w:val="40"/>
              <w:szCs w:val="40"/>
            </w:rPr>
          </w:pPr>
          <w:r w:rsidRPr="004C0521">
            <w:rPr>
              <w:sz w:val="40"/>
              <w:szCs w:val="40"/>
            </w:rPr>
            <w:t>Table of Contents</w:t>
          </w:r>
        </w:p>
        <w:p w14:paraId="5FB70F37" w14:textId="174F55A8" w:rsidR="004C0521"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21587" w:history="1">
            <w:r w:rsidR="004C0521" w:rsidRPr="00AB5386">
              <w:rPr>
                <w:rStyle w:val="Hyperlink"/>
                <w:noProof/>
              </w:rPr>
              <w:t>Executive Summary</w:t>
            </w:r>
            <w:r w:rsidR="004C0521">
              <w:rPr>
                <w:noProof/>
                <w:webHidden/>
              </w:rPr>
              <w:tab/>
            </w:r>
            <w:r w:rsidR="004C0521">
              <w:rPr>
                <w:noProof/>
                <w:webHidden/>
              </w:rPr>
              <w:fldChar w:fldCharType="begin"/>
            </w:r>
            <w:r w:rsidR="004C0521">
              <w:rPr>
                <w:noProof/>
                <w:webHidden/>
              </w:rPr>
              <w:instrText xml:space="preserve"> PAGEREF _Toc513821587 \h </w:instrText>
            </w:r>
            <w:r w:rsidR="004C0521">
              <w:rPr>
                <w:noProof/>
                <w:webHidden/>
              </w:rPr>
            </w:r>
            <w:r w:rsidR="004C0521">
              <w:rPr>
                <w:noProof/>
                <w:webHidden/>
              </w:rPr>
              <w:fldChar w:fldCharType="separate"/>
            </w:r>
            <w:r w:rsidR="00522C26">
              <w:rPr>
                <w:noProof/>
                <w:webHidden/>
              </w:rPr>
              <w:t>4</w:t>
            </w:r>
            <w:r w:rsidR="004C0521">
              <w:rPr>
                <w:noProof/>
                <w:webHidden/>
              </w:rPr>
              <w:fldChar w:fldCharType="end"/>
            </w:r>
          </w:hyperlink>
        </w:p>
        <w:p w14:paraId="0CCF9982" w14:textId="77777777" w:rsidR="004C0521" w:rsidRDefault="00626891">
          <w:pPr>
            <w:pStyle w:val="TOC2"/>
            <w:rPr>
              <w:noProof/>
              <w:color w:val="auto"/>
              <w:lang w:eastAsia="en-US"/>
            </w:rPr>
          </w:pPr>
          <w:hyperlink w:anchor="_Toc513821588" w:history="1">
            <w:r w:rsidR="004C0521" w:rsidRPr="00AB5386">
              <w:rPr>
                <w:rStyle w:val="Hyperlink"/>
                <w:noProof/>
              </w:rPr>
              <w:t>Highlights</w:t>
            </w:r>
          </w:hyperlink>
        </w:p>
        <w:p w14:paraId="1340D29E" w14:textId="77777777" w:rsidR="004C0521" w:rsidRDefault="00626891">
          <w:pPr>
            <w:pStyle w:val="TOC2"/>
            <w:rPr>
              <w:noProof/>
              <w:color w:val="auto"/>
              <w:lang w:eastAsia="en-US"/>
            </w:rPr>
          </w:pPr>
          <w:hyperlink w:anchor="_Toc513821589" w:history="1">
            <w:r w:rsidR="004C0521" w:rsidRPr="00AB5386">
              <w:rPr>
                <w:rStyle w:val="Hyperlink"/>
                <w:noProof/>
              </w:rPr>
              <w:t>Objectives</w:t>
            </w:r>
          </w:hyperlink>
        </w:p>
        <w:p w14:paraId="38DCA854" w14:textId="77777777" w:rsidR="004C0521" w:rsidRDefault="00626891">
          <w:pPr>
            <w:pStyle w:val="TOC2"/>
            <w:rPr>
              <w:noProof/>
              <w:color w:val="auto"/>
              <w:lang w:eastAsia="en-US"/>
            </w:rPr>
          </w:pPr>
          <w:hyperlink w:anchor="_Toc513821590" w:history="1">
            <w:r w:rsidR="004C0521" w:rsidRPr="00AB5386">
              <w:rPr>
                <w:rStyle w:val="Hyperlink"/>
                <w:noProof/>
              </w:rPr>
              <w:t>Mission Statement</w:t>
            </w:r>
          </w:hyperlink>
        </w:p>
        <w:p w14:paraId="04326973" w14:textId="77777777" w:rsidR="004C0521" w:rsidRDefault="00626891">
          <w:pPr>
            <w:pStyle w:val="TOC2"/>
            <w:rPr>
              <w:noProof/>
              <w:color w:val="auto"/>
              <w:lang w:eastAsia="en-US"/>
            </w:rPr>
          </w:pPr>
          <w:hyperlink w:anchor="_Toc513821591" w:history="1">
            <w:r w:rsidR="004C0521" w:rsidRPr="00AB5386">
              <w:rPr>
                <w:rStyle w:val="Hyperlink"/>
                <w:noProof/>
              </w:rPr>
              <w:t>Keys to Success</w:t>
            </w:r>
          </w:hyperlink>
        </w:p>
        <w:p w14:paraId="1D040678" w14:textId="5DB7B488" w:rsidR="004C0521" w:rsidRDefault="00626891">
          <w:pPr>
            <w:pStyle w:val="TOC1"/>
            <w:tabs>
              <w:tab w:val="right" w:leader="dot" w:pos="9350"/>
            </w:tabs>
            <w:rPr>
              <w:b w:val="0"/>
              <w:bCs w:val="0"/>
              <w:noProof/>
              <w:color w:val="auto"/>
              <w:sz w:val="22"/>
              <w:szCs w:val="22"/>
              <w:lang w:eastAsia="en-US"/>
            </w:rPr>
          </w:pPr>
          <w:hyperlink w:anchor="_Toc513821592" w:history="1">
            <w:r w:rsidR="004C0521" w:rsidRPr="00AB5386">
              <w:rPr>
                <w:rStyle w:val="Hyperlink"/>
                <w:noProof/>
              </w:rPr>
              <w:t>The ICO</w:t>
            </w:r>
            <w:r w:rsidR="004C0521">
              <w:rPr>
                <w:noProof/>
                <w:webHidden/>
              </w:rPr>
              <w:tab/>
            </w:r>
            <w:r w:rsidR="004C0521">
              <w:rPr>
                <w:noProof/>
                <w:webHidden/>
              </w:rPr>
              <w:fldChar w:fldCharType="begin"/>
            </w:r>
            <w:r w:rsidR="004C0521">
              <w:rPr>
                <w:noProof/>
                <w:webHidden/>
              </w:rPr>
              <w:instrText xml:space="preserve"> PAGEREF _Toc513821592 \h </w:instrText>
            </w:r>
            <w:r w:rsidR="004C0521">
              <w:rPr>
                <w:noProof/>
                <w:webHidden/>
              </w:rPr>
            </w:r>
            <w:r w:rsidR="004C0521">
              <w:rPr>
                <w:noProof/>
                <w:webHidden/>
              </w:rPr>
              <w:fldChar w:fldCharType="separate"/>
            </w:r>
            <w:r w:rsidR="00522C26">
              <w:rPr>
                <w:noProof/>
                <w:webHidden/>
              </w:rPr>
              <w:t>5</w:t>
            </w:r>
            <w:r w:rsidR="004C0521">
              <w:rPr>
                <w:noProof/>
                <w:webHidden/>
              </w:rPr>
              <w:fldChar w:fldCharType="end"/>
            </w:r>
          </w:hyperlink>
        </w:p>
        <w:p w14:paraId="3E78EB15" w14:textId="77777777" w:rsidR="004C0521" w:rsidRDefault="00626891">
          <w:pPr>
            <w:pStyle w:val="TOC2"/>
            <w:rPr>
              <w:noProof/>
              <w:color w:val="auto"/>
              <w:lang w:eastAsia="en-US"/>
            </w:rPr>
          </w:pPr>
          <w:hyperlink w:anchor="_Toc513821593" w:history="1">
            <w:r w:rsidR="004C0521" w:rsidRPr="00AB5386">
              <w:rPr>
                <w:rStyle w:val="Hyperlink"/>
                <w:noProof/>
              </w:rPr>
              <w:t>The Whitepaper</w:t>
            </w:r>
          </w:hyperlink>
        </w:p>
        <w:p w14:paraId="3FDF5507" w14:textId="77777777" w:rsidR="004C0521" w:rsidRDefault="00626891">
          <w:pPr>
            <w:pStyle w:val="TOC2"/>
            <w:rPr>
              <w:noProof/>
              <w:color w:val="auto"/>
              <w:lang w:eastAsia="en-US"/>
            </w:rPr>
          </w:pPr>
          <w:hyperlink w:anchor="_Toc513821594" w:history="1">
            <w:r w:rsidR="004C0521" w:rsidRPr="00AB5386">
              <w:rPr>
                <w:rStyle w:val="Hyperlink"/>
                <w:noProof/>
              </w:rPr>
              <w:t>Why Should You Even Read This?</w:t>
            </w:r>
          </w:hyperlink>
        </w:p>
        <w:p w14:paraId="75CDC38F" w14:textId="77777777" w:rsidR="004C0521" w:rsidRDefault="00626891">
          <w:pPr>
            <w:pStyle w:val="TOC2"/>
            <w:rPr>
              <w:noProof/>
              <w:color w:val="auto"/>
              <w:lang w:eastAsia="en-US"/>
            </w:rPr>
          </w:pPr>
          <w:hyperlink w:anchor="_Toc513821595" w:history="1">
            <w:r w:rsidR="004C0521" w:rsidRPr="00AB5386">
              <w:rPr>
                <w:rStyle w:val="Hyperlink"/>
                <w:noProof/>
              </w:rPr>
              <w:t>What is ICO?</w:t>
            </w:r>
          </w:hyperlink>
        </w:p>
        <w:p w14:paraId="71D432DE" w14:textId="77777777" w:rsidR="004C0521" w:rsidRDefault="00626891">
          <w:pPr>
            <w:pStyle w:val="TOC2"/>
            <w:rPr>
              <w:noProof/>
              <w:color w:val="auto"/>
              <w:lang w:eastAsia="en-US"/>
            </w:rPr>
          </w:pPr>
          <w:hyperlink w:anchor="_Toc513821596" w:history="1">
            <w:r w:rsidR="004C0521" w:rsidRPr="00AB5386">
              <w:rPr>
                <w:rStyle w:val="Hyperlink"/>
                <w:noProof/>
              </w:rPr>
              <w:t>What is Onasander ICO?</w:t>
            </w:r>
          </w:hyperlink>
        </w:p>
        <w:p w14:paraId="74B05A78" w14:textId="77777777" w:rsidR="004C0521" w:rsidRDefault="00626891">
          <w:pPr>
            <w:pStyle w:val="TOC2"/>
            <w:rPr>
              <w:noProof/>
              <w:color w:val="auto"/>
              <w:lang w:eastAsia="en-US"/>
            </w:rPr>
          </w:pPr>
          <w:hyperlink w:anchor="_Toc513821597" w:history="1">
            <w:r w:rsidR="004C0521" w:rsidRPr="00AB5386">
              <w:rPr>
                <w:rStyle w:val="Hyperlink"/>
                <w:noProof/>
              </w:rPr>
              <w:t>Why Are We Doing It Now?</w:t>
            </w:r>
          </w:hyperlink>
        </w:p>
        <w:p w14:paraId="2C8B961F" w14:textId="77777777" w:rsidR="004C0521" w:rsidRDefault="00626891">
          <w:pPr>
            <w:pStyle w:val="TOC2"/>
            <w:rPr>
              <w:noProof/>
              <w:color w:val="auto"/>
              <w:lang w:eastAsia="en-US"/>
            </w:rPr>
          </w:pPr>
          <w:hyperlink w:anchor="_Toc513821598" w:history="1">
            <w:r w:rsidR="004C0521" w:rsidRPr="00AB5386">
              <w:rPr>
                <w:rStyle w:val="Hyperlink"/>
                <w:noProof/>
              </w:rPr>
              <w:t>How Much Can Onasander ICO Make Me?</w:t>
            </w:r>
          </w:hyperlink>
        </w:p>
        <w:p w14:paraId="020AE5BA" w14:textId="77777777" w:rsidR="004C0521" w:rsidRDefault="00626891">
          <w:pPr>
            <w:pStyle w:val="TOC2"/>
            <w:rPr>
              <w:noProof/>
              <w:color w:val="auto"/>
              <w:lang w:eastAsia="en-US"/>
            </w:rPr>
          </w:pPr>
          <w:hyperlink w:anchor="_Toc513821599" w:history="1">
            <w:r w:rsidR="004C0521" w:rsidRPr="00AB5386">
              <w:rPr>
                <w:rStyle w:val="Hyperlink"/>
                <w:noProof/>
              </w:rPr>
              <w:t>Where Will ICO Money Be Invested?</w:t>
            </w:r>
          </w:hyperlink>
        </w:p>
        <w:p w14:paraId="771BC877" w14:textId="77777777" w:rsidR="004C0521" w:rsidRDefault="00626891">
          <w:pPr>
            <w:pStyle w:val="TOC2"/>
            <w:rPr>
              <w:noProof/>
              <w:color w:val="auto"/>
              <w:lang w:eastAsia="en-US"/>
            </w:rPr>
          </w:pPr>
          <w:hyperlink w:anchor="_Toc513821600" w:history="1">
            <w:r w:rsidR="004C0521" w:rsidRPr="00AB5386">
              <w:rPr>
                <w:rStyle w:val="Hyperlink"/>
                <w:noProof/>
              </w:rPr>
              <w:t>How Will ICO Reserves Be Stored?</w:t>
            </w:r>
          </w:hyperlink>
        </w:p>
        <w:p w14:paraId="7FE66A66" w14:textId="77777777" w:rsidR="004C0521" w:rsidRDefault="00626891">
          <w:pPr>
            <w:pStyle w:val="TOC2"/>
            <w:rPr>
              <w:noProof/>
              <w:color w:val="auto"/>
              <w:lang w:eastAsia="en-US"/>
            </w:rPr>
          </w:pPr>
          <w:hyperlink w:anchor="_Toc513821601" w:history="1">
            <w:r w:rsidR="004C0521" w:rsidRPr="00AB5386">
              <w:rPr>
                <w:rStyle w:val="Hyperlink"/>
                <w:noProof/>
              </w:rPr>
              <w:t>ICO In United States of America</w:t>
            </w:r>
          </w:hyperlink>
        </w:p>
        <w:p w14:paraId="458CD4D9" w14:textId="77777777" w:rsidR="004C0521" w:rsidRDefault="00626891">
          <w:pPr>
            <w:pStyle w:val="TOC2"/>
            <w:rPr>
              <w:noProof/>
              <w:color w:val="auto"/>
              <w:lang w:eastAsia="en-US"/>
            </w:rPr>
          </w:pPr>
          <w:hyperlink w:anchor="_Toc513821602" w:history="1">
            <w:r w:rsidR="004C0521" w:rsidRPr="00AB5386">
              <w:rPr>
                <w:rStyle w:val="Hyperlink"/>
                <w:noProof/>
              </w:rPr>
              <w:t>ICO Outcome</w:t>
            </w:r>
          </w:hyperlink>
        </w:p>
        <w:p w14:paraId="46CE642B" w14:textId="77777777" w:rsidR="004C0521" w:rsidRDefault="00626891">
          <w:pPr>
            <w:pStyle w:val="TOC2"/>
            <w:rPr>
              <w:noProof/>
              <w:color w:val="auto"/>
              <w:lang w:eastAsia="en-US"/>
            </w:rPr>
          </w:pPr>
          <w:hyperlink w:anchor="_Toc513821603" w:history="1">
            <w:r w:rsidR="004C0521" w:rsidRPr="00AB5386">
              <w:rPr>
                <w:rStyle w:val="Hyperlink"/>
                <w:noProof/>
              </w:rPr>
              <w:t>ICO Address</w:t>
            </w:r>
          </w:hyperlink>
        </w:p>
        <w:p w14:paraId="76E5AF91" w14:textId="77777777" w:rsidR="004C0521" w:rsidRDefault="00626891">
          <w:pPr>
            <w:pStyle w:val="TOC2"/>
            <w:rPr>
              <w:noProof/>
              <w:color w:val="auto"/>
              <w:lang w:eastAsia="en-US"/>
            </w:rPr>
          </w:pPr>
          <w:hyperlink w:anchor="_Toc513821604" w:history="1">
            <w:r w:rsidR="004C0521" w:rsidRPr="00AB5386">
              <w:rPr>
                <w:rStyle w:val="Hyperlink"/>
                <w:noProof/>
              </w:rPr>
              <w:t>ICO Pricing and Schedule</w:t>
            </w:r>
          </w:hyperlink>
        </w:p>
        <w:p w14:paraId="648D47BB" w14:textId="77777777" w:rsidR="004C0521" w:rsidRDefault="00626891">
          <w:pPr>
            <w:pStyle w:val="TOC2"/>
            <w:rPr>
              <w:noProof/>
              <w:color w:val="auto"/>
              <w:lang w:eastAsia="en-US"/>
            </w:rPr>
          </w:pPr>
          <w:hyperlink w:anchor="_Toc513821605" w:history="1">
            <w:r w:rsidR="004C0521" w:rsidRPr="00AB5386">
              <w:rPr>
                <w:rStyle w:val="Hyperlink"/>
                <w:noProof/>
              </w:rPr>
              <w:t>ICO Timeline</w:t>
            </w:r>
          </w:hyperlink>
        </w:p>
        <w:p w14:paraId="1B05CD18" w14:textId="69D699D8" w:rsidR="004C0521" w:rsidRDefault="00626891">
          <w:pPr>
            <w:pStyle w:val="TOC1"/>
            <w:tabs>
              <w:tab w:val="right" w:leader="dot" w:pos="9350"/>
            </w:tabs>
            <w:rPr>
              <w:b w:val="0"/>
              <w:bCs w:val="0"/>
              <w:noProof/>
              <w:color w:val="auto"/>
              <w:sz w:val="22"/>
              <w:szCs w:val="22"/>
              <w:lang w:eastAsia="en-US"/>
            </w:rPr>
          </w:pPr>
          <w:hyperlink w:anchor="_Toc513821606" w:history="1">
            <w:r w:rsidR="004C0521" w:rsidRPr="00AB5386">
              <w:rPr>
                <w:rStyle w:val="Hyperlink"/>
                <w:noProof/>
              </w:rPr>
              <w:t>The Investment Bank</w:t>
            </w:r>
            <w:r w:rsidR="004C0521">
              <w:rPr>
                <w:noProof/>
                <w:webHidden/>
              </w:rPr>
              <w:tab/>
            </w:r>
            <w:r w:rsidR="004C0521">
              <w:rPr>
                <w:noProof/>
                <w:webHidden/>
              </w:rPr>
              <w:fldChar w:fldCharType="begin"/>
            </w:r>
            <w:r w:rsidR="004C0521">
              <w:rPr>
                <w:noProof/>
                <w:webHidden/>
              </w:rPr>
              <w:instrText xml:space="preserve"> PAGEREF _Toc513821606 \h </w:instrText>
            </w:r>
            <w:r w:rsidR="004C0521">
              <w:rPr>
                <w:noProof/>
                <w:webHidden/>
              </w:rPr>
            </w:r>
            <w:r w:rsidR="004C0521">
              <w:rPr>
                <w:noProof/>
                <w:webHidden/>
              </w:rPr>
              <w:fldChar w:fldCharType="separate"/>
            </w:r>
            <w:r w:rsidR="00522C26">
              <w:rPr>
                <w:noProof/>
                <w:webHidden/>
              </w:rPr>
              <w:t>11</w:t>
            </w:r>
            <w:r w:rsidR="004C0521">
              <w:rPr>
                <w:noProof/>
                <w:webHidden/>
              </w:rPr>
              <w:fldChar w:fldCharType="end"/>
            </w:r>
          </w:hyperlink>
        </w:p>
        <w:p w14:paraId="4899C45F" w14:textId="77777777" w:rsidR="004C0521" w:rsidRDefault="00626891">
          <w:pPr>
            <w:pStyle w:val="TOC2"/>
            <w:rPr>
              <w:noProof/>
              <w:color w:val="auto"/>
              <w:lang w:eastAsia="en-US"/>
            </w:rPr>
          </w:pPr>
          <w:hyperlink w:anchor="_Toc513821607" w:history="1">
            <w:r w:rsidR="004C0521" w:rsidRPr="00AB5386">
              <w:rPr>
                <w:rStyle w:val="Hyperlink"/>
                <w:noProof/>
              </w:rPr>
              <w:t>Investment Fund</w:t>
            </w:r>
          </w:hyperlink>
        </w:p>
        <w:p w14:paraId="4E0F4242" w14:textId="77777777" w:rsidR="004C0521" w:rsidRDefault="00626891">
          <w:pPr>
            <w:pStyle w:val="TOC2"/>
            <w:rPr>
              <w:noProof/>
              <w:color w:val="auto"/>
              <w:lang w:eastAsia="en-US"/>
            </w:rPr>
          </w:pPr>
          <w:hyperlink w:anchor="_Toc513821608" w:history="1">
            <w:r w:rsidR="004C0521" w:rsidRPr="00AB5386">
              <w:rPr>
                <w:rStyle w:val="Hyperlink"/>
                <w:noProof/>
              </w:rPr>
              <w:t>Asset Price Analysis Software – the Brain of Our Investment Fund</w:t>
            </w:r>
          </w:hyperlink>
        </w:p>
        <w:p w14:paraId="3A6DBE56" w14:textId="77777777" w:rsidR="004C0521" w:rsidRDefault="00626891">
          <w:pPr>
            <w:pStyle w:val="TOC2"/>
            <w:rPr>
              <w:noProof/>
              <w:color w:val="auto"/>
              <w:lang w:eastAsia="en-US"/>
            </w:rPr>
          </w:pPr>
          <w:hyperlink w:anchor="_Toc513821609" w:history="1">
            <w:r w:rsidR="004C0521" w:rsidRPr="00AB5386">
              <w:rPr>
                <w:rStyle w:val="Hyperlink"/>
                <w:noProof/>
              </w:rPr>
              <w:t>How Come Others Fail at Trading?</w:t>
            </w:r>
          </w:hyperlink>
        </w:p>
        <w:p w14:paraId="1F2BB359" w14:textId="77777777" w:rsidR="004C0521" w:rsidRDefault="00626891">
          <w:pPr>
            <w:pStyle w:val="TOC2"/>
            <w:rPr>
              <w:noProof/>
              <w:color w:val="auto"/>
              <w:lang w:eastAsia="en-US"/>
            </w:rPr>
          </w:pPr>
          <w:hyperlink w:anchor="_Toc513821610" w:history="1">
            <w:r w:rsidR="004C0521" w:rsidRPr="00AB5386">
              <w:rPr>
                <w:rStyle w:val="Hyperlink"/>
                <w:noProof/>
              </w:rPr>
              <w:t>How Come We Will Succeed?</w:t>
            </w:r>
          </w:hyperlink>
        </w:p>
        <w:p w14:paraId="6A8C2975" w14:textId="77777777" w:rsidR="004C0521" w:rsidRDefault="00626891">
          <w:pPr>
            <w:pStyle w:val="TOC2"/>
            <w:rPr>
              <w:noProof/>
              <w:color w:val="auto"/>
              <w:lang w:eastAsia="en-US"/>
            </w:rPr>
          </w:pPr>
          <w:hyperlink w:anchor="_Toc513821611" w:history="1">
            <w:r w:rsidR="004C0521" w:rsidRPr="00AB5386">
              <w:rPr>
                <w:rStyle w:val="Hyperlink"/>
                <w:noProof/>
              </w:rPr>
              <w:t>How to Convince You?</w:t>
            </w:r>
          </w:hyperlink>
        </w:p>
        <w:p w14:paraId="1E1F5C53" w14:textId="77777777" w:rsidR="004C0521" w:rsidRDefault="00626891">
          <w:pPr>
            <w:pStyle w:val="TOC2"/>
            <w:rPr>
              <w:noProof/>
              <w:color w:val="auto"/>
              <w:lang w:eastAsia="en-US"/>
            </w:rPr>
          </w:pPr>
          <w:hyperlink w:anchor="_Toc513821612" w:history="1">
            <w:r w:rsidR="004C0521" w:rsidRPr="00AB5386">
              <w:rPr>
                <w:rStyle w:val="Hyperlink"/>
                <w:noProof/>
              </w:rPr>
              <w:t>What Type of Trading Will Onasander Perform?</w:t>
            </w:r>
          </w:hyperlink>
        </w:p>
        <w:p w14:paraId="3425A86E" w14:textId="77777777" w:rsidR="004C0521" w:rsidRDefault="00626891">
          <w:pPr>
            <w:pStyle w:val="TOC2"/>
            <w:rPr>
              <w:noProof/>
              <w:color w:val="auto"/>
              <w:lang w:eastAsia="en-US"/>
            </w:rPr>
          </w:pPr>
          <w:hyperlink w:anchor="_Toc513821613" w:history="1">
            <w:r w:rsidR="004C0521" w:rsidRPr="00AB5386">
              <w:rPr>
                <w:rStyle w:val="Hyperlink"/>
                <w:noProof/>
              </w:rPr>
              <w:t>What Kind of Assets Will the Company Trade or Invest Into?</w:t>
            </w:r>
          </w:hyperlink>
        </w:p>
        <w:p w14:paraId="23BB5A5B" w14:textId="77777777" w:rsidR="004C0521" w:rsidRDefault="00626891">
          <w:pPr>
            <w:pStyle w:val="TOC2"/>
            <w:rPr>
              <w:noProof/>
              <w:color w:val="auto"/>
              <w:lang w:eastAsia="en-US"/>
            </w:rPr>
          </w:pPr>
          <w:hyperlink w:anchor="_Toc513821614" w:history="1">
            <w:r w:rsidR="004C0521" w:rsidRPr="00AB5386">
              <w:rPr>
                <w:rStyle w:val="Hyperlink"/>
                <w:noProof/>
              </w:rPr>
              <w:t>Will Onasander Have Clients?</w:t>
            </w:r>
          </w:hyperlink>
        </w:p>
        <w:p w14:paraId="65861917" w14:textId="77777777" w:rsidR="004C0521" w:rsidRDefault="00626891">
          <w:pPr>
            <w:pStyle w:val="TOC2"/>
            <w:rPr>
              <w:noProof/>
              <w:color w:val="auto"/>
              <w:lang w:eastAsia="en-US"/>
            </w:rPr>
          </w:pPr>
          <w:hyperlink w:anchor="_Toc513821615" w:history="1">
            <w:r w:rsidR="004C0521" w:rsidRPr="00AB5386">
              <w:rPr>
                <w:rStyle w:val="Hyperlink"/>
                <w:noProof/>
              </w:rPr>
              <w:t>Will the Fund be Only Online?</w:t>
            </w:r>
          </w:hyperlink>
        </w:p>
        <w:p w14:paraId="647D84DC" w14:textId="77777777" w:rsidR="004C0521" w:rsidRDefault="00626891">
          <w:pPr>
            <w:pStyle w:val="TOC2"/>
            <w:rPr>
              <w:noProof/>
              <w:color w:val="auto"/>
              <w:lang w:eastAsia="en-US"/>
            </w:rPr>
          </w:pPr>
          <w:hyperlink w:anchor="_Toc513821616" w:history="1">
            <w:r w:rsidR="004C0521" w:rsidRPr="00AB5386">
              <w:rPr>
                <w:rStyle w:val="Hyperlink"/>
                <w:noProof/>
              </w:rPr>
              <w:t>What Financial Products Will Be Offered?</w:t>
            </w:r>
          </w:hyperlink>
        </w:p>
        <w:p w14:paraId="3E5ECF47" w14:textId="77777777" w:rsidR="004C0521" w:rsidRDefault="00626891">
          <w:pPr>
            <w:pStyle w:val="TOC2"/>
            <w:rPr>
              <w:noProof/>
              <w:color w:val="auto"/>
              <w:lang w:eastAsia="en-US"/>
            </w:rPr>
          </w:pPr>
          <w:hyperlink w:anchor="_Toc513821617" w:history="1">
            <w:r w:rsidR="004C0521" w:rsidRPr="00AB5386">
              <w:rPr>
                <w:rStyle w:val="Hyperlink"/>
                <w:noProof/>
              </w:rPr>
              <w:t>What Financial Products Will Be Offered in The Future?</w:t>
            </w:r>
          </w:hyperlink>
        </w:p>
        <w:p w14:paraId="5642AB16" w14:textId="77777777" w:rsidR="004C0521" w:rsidRDefault="00626891">
          <w:pPr>
            <w:pStyle w:val="TOC2"/>
            <w:rPr>
              <w:noProof/>
              <w:color w:val="auto"/>
              <w:lang w:eastAsia="en-US"/>
            </w:rPr>
          </w:pPr>
          <w:hyperlink w:anchor="_Toc513821618" w:history="1">
            <w:r w:rsidR="004C0521" w:rsidRPr="00AB5386">
              <w:rPr>
                <w:rStyle w:val="Hyperlink"/>
                <w:noProof/>
              </w:rPr>
              <w:t>What Markets Will Onasander Trade On?</w:t>
            </w:r>
          </w:hyperlink>
        </w:p>
        <w:p w14:paraId="56AA5218" w14:textId="77777777" w:rsidR="004C0521" w:rsidRDefault="00626891">
          <w:pPr>
            <w:pStyle w:val="TOC2"/>
            <w:rPr>
              <w:noProof/>
              <w:color w:val="auto"/>
              <w:lang w:eastAsia="en-US"/>
            </w:rPr>
          </w:pPr>
          <w:hyperlink w:anchor="_Toc513821619" w:history="1">
            <w:r w:rsidR="004C0521" w:rsidRPr="00AB5386">
              <w:rPr>
                <w:rStyle w:val="Hyperlink"/>
                <w:noProof/>
              </w:rPr>
              <w:t>What Will Be Decentralized About This Investment Bank?</w:t>
            </w:r>
          </w:hyperlink>
        </w:p>
        <w:p w14:paraId="5F1C3A29" w14:textId="77777777" w:rsidR="004C0521" w:rsidRDefault="00626891">
          <w:pPr>
            <w:pStyle w:val="TOC2"/>
            <w:rPr>
              <w:noProof/>
              <w:color w:val="auto"/>
              <w:lang w:eastAsia="en-US"/>
            </w:rPr>
          </w:pPr>
          <w:hyperlink w:anchor="_Toc513821620" w:history="1">
            <w:r w:rsidR="004C0521" w:rsidRPr="00AB5386">
              <w:rPr>
                <w:rStyle w:val="Hyperlink"/>
                <w:noProof/>
              </w:rPr>
              <w:t>Onasander Timeline</w:t>
            </w:r>
          </w:hyperlink>
        </w:p>
        <w:p w14:paraId="58F00FC2" w14:textId="6431745D" w:rsidR="004C0521" w:rsidRDefault="00626891">
          <w:pPr>
            <w:pStyle w:val="TOC1"/>
            <w:tabs>
              <w:tab w:val="right" w:leader="dot" w:pos="9350"/>
            </w:tabs>
            <w:rPr>
              <w:b w:val="0"/>
              <w:bCs w:val="0"/>
              <w:noProof/>
              <w:color w:val="auto"/>
              <w:sz w:val="22"/>
              <w:szCs w:val="22"/>
              <w:lang w:eastAsia="en-US"/>
            </w:rPr>
          </w:pPr>
          <w:hyperlink w:anchor="_Toc513821621" w:history="1">
            <w:r w:rsidR="004C0521" w:rsidRPr="00AB5386">
              <w:rPr>
                <w:rStyle w:val="Hyperlink"/>
                <w:noProof/>
              </w:rPr>
              <w:t>The Offer</w:t>
            </w:r>
            <w:r w:rsidR="004C0521">
              <w:rPr>
                <w:noProof/>
                <w:webHidden/>
              </w:rPr>
              <w:tab/>
            </w:r>
            <w:r w:rsidR="004C0521">
              <w:rPr>
                <w:noProof/>
                <w:webHidden/>
              </w:rPr>
              <w:fldChar w:fldCharType="begin"/>
            </w:r>
            <w:r w:rsidR="004C0521">
              <w:rPr>
                <w:noProof/>
                <w:webHidden/>
              </w:rPr>
              <w:instrText xml:space="preserve"> PAGEREF _Toc513821621 \h </w:instrText>
            </w:r>
            <w:r w:rsidR="004C0521">
              <w:rPr>
                <w:noProof/>
                <w:webHidden/>
              </w:rPr>
            </w:r>
            <w:r w:rsidR="004C0521">
              <w:rPr>
                <w:noProof/>
                <w:webHidden/>
              </w:rPr>
              <w:fldChar w:fldCharType="separate"/>
            </w:r>
            <w:r w:rsidR="00522C26">
              <w:rPr>
                <w:noProof/>
                <w:webHidden/>
              </w:rPr>
              <w:t>17</w:t>
            </w:r>
            <w:r w:rsidR="004C0521">
              <w:rPr>
                <w:noProof/>
                <w:webHidden/>
              </w:rPr>
              <w:fldChar w:fldCharType="end"/>
            </w:r>
          </w:hyperlink>
        </w:p>
        <w:p w14:paraId="0C996FA7" w14:textId="77777777" w:rsidR="004C0521" w:rsidRDefault="00626891">
          <w:pPr>
            <w:pStyle w:val="TOC2"/>
            <w:rPr>
              <w:noProof/>
              <w:color w:val="auto"/>
              <w:lang w:eastAsia="en-US"/>
            </w:rPr>
          </w:pPr>
          <w:hyperlink w:anchor="_Toc513821622" w:history="1">
            <w:r w:rsidR="004C0521" w:rsidRPr="00AB5386">
              <w:rPr>
                <w:rStyle w:val="Hyperlink"/>
                <w:noProof/>
              </w:rPr>
              <w:t>10% Dividend</w:t>
            </w:r>
          </w:hyperlink>
        </w:p>
        <w:p w14:paraId="755D1BE7" w14:textId="77777777" w:rsidR="004C0521" w:rsidRDefault="00626891">
          <w:pPr>
            <w:pStyle w:val="TOC2"/>
            <w:rPr>
              <w:noProof/>
              <w:color w:val="auto"/>
              <w:lang w:eastAsia="en-US"/>
            </w:rPr>
          </w:pPr>
          <w:hyperlink w:anchor="_Toc513821623" w:history="1">
            <w:r w:rsidR="004C0521" w:rsidRPr="00AB5386">
              <w:rPr>
                <w:rStyle w:val="Hyperlink"/>
                <w:noProof/>
              </w:rPr>
              <w:t>How Will Company Gains Benefit Token Holders?</w:t>
            </w:r>
          </w:hyperlink>
        </w:p>
        <w:p w14:paraId="10045CA4" w14:textId="2AA8FCB5" w:rsidR="004C0521" w:rsidRDefault="00626891">
          <w:pPr>
            <w:pStyle w:val="TOC1"/>
            <w:tabs>
              <w:tab w:val="right" w:leader="dot" w:pos="9350"/>
            </w:tabs>
            <w:rPr>
              <w:b w:val="0"/>
              <w:bCs w:val="0"/>
              <w:noProof/>
              <w:color w:val="auto"/>
              <w:sz w:val="22"/>
              <w:szCs w:val="22"/>
              <w:lang w:eastAsia="en-US"/>
            </w:rPr>
          </w:pPr>
          <w:hyperlink w:anchor="_Toc513821624" w:history="1">
            <w:r w:rsidR="004C0521" w:rsidRPr="00AB5386">
              <w:rPr>
                <w:rStyle w:val="Hyperlink"/>
                <w:noProof/>
              </w:rPr>
              <w:t>The Business</w:t>
            </w:r>
            <w:r w:rsidR="004C0521">
              <w:rPr>
                <w:noProof/>
                <w:webHidden/>
              </w:rPr>
              <w:tab/>
            </w:r>
            <w:r w:rsidR="004C0521">
              <w:rPr>
                <w:noProof/>
                <w:webHidden/>
              </w:rPr>
              <w:fldChar w:fldCharType="begin"/>
            </w:r>
            <w:r w:rsidR="004C0521">
              <w:rPr>
                <w:noProof/>
                <w:webHidden/>
              </w:rPr>
              <w:instrText xml:space="preserve"> PAGEREF _Toc513821624 \h </w:instrText>
            </w:r>
            <w:r w:rsidR="004C0521">
              <w:rPr>
                <w:noProof/>
                <w:webHidden/>
              </w:rPr>
            </w:r>
            <w:r w:rsidR="004C0521">
              <w:rPr>
                <w:noProof/>
                <w:webHidden/>
              </w:rPr>
              <w:fldChar w:fldCharType="separate"/>
            </w:r>
            <w:r w:rsidR="00522C26">
              <w:rPr>
                <w:noProof/>
                <w:webHidden/>
              </w:rPr>
              <w:t>18</w:t>
            </w:r>
            <w:r w:rsidR="004C0521">
              <w:rPr>
                <w:noProof/>
                <w:webHidden/>
              </w:rPr>
              <w:fldChar w:fldCharType="end"/>
            </w:r>
          </w:hyperlink>
        </w:p>
        <w:p w14:paraId="1262AC77" w14:textId="77777777" w:rsidR="004C0521" w:rsidRDefault="00626891">
          <w:pPr>
            <w:pStyle w:val="TOC2"/>
            <w:rPr>
              <w:noProof/>
              <w:color w:val="auto"/>
              <w:lang w:eastAsia="en-US"/>
            </w:rPr>
          </w:pPr>
          <w:hyperlink w:anchor="_Toc513821625" w:history="1">
            <w:r w:rsidR="004C0521" w:rsidRPr="00AB5386">
              <w:rPr>
                <w:rStyle w:val="Hyperlink"/>
                <w:noProof/>
              </w:rPr>
              <w:t>Who Will Manage Onasander?</w:t>
            </w:r>
          </w:hyperlink>
        </w:p>
        <w:p w14:paraId="6E7EFD23" w14:textId="77777777" w:rsidR="004C0521" w:rsidRDefault="00626891">
          <w:pPr>
            <w:pStyle w:val="TOC2"/>
            <w:rPr>
              <w:noProof/>
              <w:color w:val="auto"/>
              <w:lang w:eastAsia="en-US"/>
            </w:rPr>
          </w:pPr>
          <w:hyperlink w:anchor="_Toc513821626" w:history="1">
            <w:r w:rsidR="004C0521" w:rsidRPr="00AB5386">
              <w:rPr>
                <w:rStyle w:val="Hyperlink"/>
                <w:noProof/>
              </w:rPr>
              <w:t>Office Locations</w:t>
            </w:r>
          </w:hyperlink>
        </w:p>
        <w:p w14:paraId="18C2127E" w14:textId="77777777" w:rsidR="004C0521" w:rsidRDefault="00626891">
          <w:pPr>
            <w:pStyle w:val="TOC2"/>
            <w:rPr>
              <w:noProof/>
              <w:color w:val="auto"/>
              <w:lang w:eastAsia="en-US"/>
            </w:rPr>
          </w:pPr>
          <w:hyperlink w:anchor="_Toc513821627" w:history="1">
            <w:r w:rsidR="004C0521" w:rsidRPr="00AB5386">
              <w:rPr>
                <w:rStyle w:val="Hyperlink"/>
                <w:noProof/>
              </w:rPr>
              <w:t>Management Team</w:t>
            </w:r>
          </w:hyperlink>
        </w:p>
        <w:p w14:paraId="684C191A" w14:textId="77777777" w:rsidR="004C0521" w:rsidRDefault="00626891">
          <w:pPr>
            <w:pStyle w:val="TOC2"/>
            <w:rPr>
              <w:noProof/>
              <w:color w:val="auto"/>
              <w:lang w:eastAsia="en-US"/>
            </w:rPr>
          </w:pPr>
          <w:hyperlink w:anchor="_Toc513821628" w:history="1">
            <w:r w:rsidR="004C0521" w:rsidRPr="00AB5386">
              <w:rPr>
                <w:rStyle w:val="Hyperlink"/>
                <w:noProof/>
              </w:rPr>
              <w:t>Positions Available After ICO</w:t>
            </w:r>
          </w:hyperlink>
        </w:p>
        <w:p w14:paraId="4A6BF687" w14:textId="2A8CFE96" w:rsidR="004C0521" w:rsidRDefault="00626891">
          <w:pPr>
            <w:pStyle w:val="TOC1"/>
            <w:tabs>
              <w:tab w:val="right" w:leader="dot" w:pos="9350"/>
            </w:tabs>
            <w:rPr>
              <w:b w:val="0"/>
              <w:bCs w:val="0"/>
              <w:noProof/>
              <w:color w:val="auto"/>
              <w:sz w:val="22"/>
              <w:szCs w:val="22"/>
              <w:lang w:eastAsia="en-US"/>
            </w:rPr>
          </w:pPr>
          <w:hyperlink w:anchor="_Toc513821629" w:history="1">
            <w:r w:rsidR="004C0521" w:rsidRPr="00AB5386">
              <w:rPr>
                <w:rStyle w:val="Hyperlink"/>
                <w:noProof/>
              </w:rPr>
              <w:t>Technical Details</w:t>
            </w:r>
            <w:r w:rsidR="004C0521">
              <w:rPr>
                <w:noProof/>
                <w:webHidden/>
              </w:rPr>
              <w:tab/>
            </w:r>
            <w:r w:rsidR="004C0521">
              <w:rPr>
                <w:noProof/>
                <w:webHidden/>
              </w:rPr>
              <w:fldChar w:fldCharType="begin"/>
            </w:r>
            <w:r w:rsidR="004C0521">
              <w:rPr>
                <w:noProof/>
                <w:webHidden/>
              </w:rPr>
              <w:instrText xml:space="preserve"> PAGEREF _Toc513821629 \h </w:instrText>
            </w:r>
            <w:r w:rsidR="004C0521">
              <w:rPr>
                <w:noProof/>
                <w:webHidden/>
              </w:rPr>
            </w:r>
            <w:r w:rsidR="004C0521">
              <w:rPr>
                <w:noProof/>
                <w:webHidden/>
              </w:rPr>
              <w:fldChar w:fldCharType="separate"/>
            </w:r>
            <w:r w:rsidR="00522C26">
              <w:rPr>
                <w:noProof/>
                <w:webHidden/>
              </w:rPr>
              <w:t>20</w:t>
            </w:r>
            <w:r w:rsidR="004C0521">
              <w:rPr>
                <w:noProof/>
                <w:webHidden/>
              </w:rPr>
              <w:fldChar w:fldCharType="end"/>
            </w:r>
          </w:hyperlink>
        </w:p>
        <w:p w14:paraId="2ADD6B17" w14:textId="77777777" w:rsidR="004C0521" w:rsidRDefault="00626891">
          <w:pPr>
            <w:pStyle w:val="TOC2"/>
            <w:rPr>
              <w:noProof/>
              <w:color w:val="auto"/>
              <w:lang w:eastAsia="en-US"/>
            </w:rPr>
          </w:pPr>
          <w:hyperlink w:anchor="_Toc513821630" w:history="1">
            <w:r w:rsidR="004C0521" w:rsidRPr="00AB5386">
              <w:rPr>
                <w:rStyle w:val="Hyperlink"/>
                <w:noProof/>
              </w:rPr>
              <w:t>Cryptocurrencies</w:t>
            </w:r>
          </w:hyperlink>
        </w:p>
        <w:p w14:paraId="0B62273A" w14:textId="77777777" w:rsidR="004C0521" w:rsidRDefault="00626891">
          <w:pPr>
            <w:pStyle w:val="TOC2"/>
            <w:rPr>
              <w:noProof/>
              <w:color w:val="auto"/>
              <w:lang w:eastAsia="en-US"/>
            </w:rPr>
          </w:pPr>
          <w:hyperlink w:anchor="_Toc513821631" w:history="1">
            <w:r w:rsidR="004C0521" w:rsidRPr="00AB5386">
              <w:rPr>
                <w:rStyle w:val="Hyperlink"/>
                <w:noProof/>
              </w:rPr>
              <w:t>Ethereum Coin - ETH</w:t>
            </w:r>
          </w:hyperlink>
        </w:p>
        <w:p w14:paraId="4F8795B1" w14:textId="77777777" w:rsidR="004C0521" w:rsidRDefault="00626891">
          <w:pPr>
            <w:pStyle w:val="TOC2"/>
            <w:rPr>
              <w:noProof/>
              <w:color w:val="auto"/>
              <w:lang w:eastAsia="en-US"/>
            </w:rPr>
          </w:pPr>
          <w:hyperlink w:anchor="_Toc513821632" w:history="1">
            <w:r w:rsidR="004C0521" w:rsidRPr="00AB5386">
              <w:rPr>
                <w:rStyle w:val="Hyperlink"/>
                <w:noProof/>
              </w:rPr>
              <w:t>Blockchain</w:t>
            </w:r>
          </w:hyperlink>
        </w:p>
        <w:p w14:paraId="1F8674EE" w14:textId="77777777" w:rsidR="004C0521" w:rsidRDefault="00626891">
          <w:pPr>
            <w:pStyle w:val="TOC2"/>
            <w:rPr>
              <w:noProof/>
              <w:color w:val="auto"/>
              <w:lang w:eastAsia="en-US"/>
            </w:rPr>
          </w:pPr>
          <w:hyperlink w:anchor="_Toc513821633" w:history="1">
            <w:r w:rsidR="004C0521" w:rsidRPr="00AB5386">
              <w:rPr>
                <w:rStyle w:val="Hyperlink"/>
                <w:noProof/>
              </w:rPr>
              <w:t>Smart Contracts</w:t>
            </w:r>
          </w:hyperlink>
        </w:p>
        <w:p w14:paraId="044088D6" w14:textId="77777777" w:rsidR="004C0521" w:rsidRDefault="00626891">
          <w:pPr>
            <w:pStyle w:val="TOC2"/>
            <w:rPr>
              <w:noProof/>
              <w:color w:val="auto"/>
              <w:lang w:eastAsia="en-US"/>
            </w:rPr>
          </w:pPr>
          <w:hyperlink w:anchor="_Toc513821634" w:history="1">
            <w:r w:rsidR="004C0521" w:rsidRPr="00AB5386">
              <w:rPr>
                <w:rStyle w:val="Hyperlink"/>
                <w:noProof/>
              </w:rPr>
              <w:t>Wallets</w:t>
            </w:r>
          </w:hyperlink>
        </w:p>
        <w:p w14:paraId="3ACE19F6" w14:textId="77777777" w:rsidR="004C0521" w:rsidRDefault="00626891">
          <w:pPr>
            <w:pStyle w:val="TOC2"/>
            <w:rPr>
              <w:noProof/>
              <w:color w:val="auto"/>
              <w:lang w:eastAsia="en-US"/>
            </w:rPr>
          </w:pPr>
          <w:hyperlink w:anchor="_Toc513821635" w:history="1">
            <w:r w:rsidR="004C0521" w:rsidRPr="00AB5386">
              <w:rPr>
                <w:rStyle w:val="Hyperlink"/>
                <w:noProof/>
              </w:rPr>
              <w:t>Exchange</w:t>
            </w:r>
          </w:hyperlink>
        </w:p>
        <w:p w14:paraId="0FC6D041" w14:textId="77777777" w:rsidR="004C0521" w:rsidRDefault="00626891">
          <w:pPr>
            <w:pStyle w:val="TOC2"/>
            <w:rPr>
              <w:noProof/>
              <w:color w:val="auto"/>
              <w:lang w:eastAsia="en-US"/>
            </w:rPr>
          </w:pPr>
          <w:hyperlink w:anchor="_Toc513821636" w:history="1">
            <w:r w:rsidR="004C0521" w:rsidRPr="00AB5386">
              <w:rPr>
                <w:rStyle w:val="Hyperlink"/>
                <w:noProof/>
              </w:rPr>
              <w:t>How Will the Onasander Token Work?</w:t>
            </w:r>
          </w:hyperlink>
        </w:p>
        <w:p w14:paraId="593017F1" w14:textId="77777777" w:rsidR="004C0521" w:rsidRDefault="00626891">
          <w:pPr>
            <w:pStyle w:val="TOC2"/>
            <w:rPr>
              <w:noProof/>
              <w:color w:val="auto"/>
              <w:lang w:eastAsia="en-US"/>
            </w:rPr>
          </w:pPr>
          <w:hyperlink w:anchor="_Toc513821637" w:history="1">
            <w:r w:rsidR="004C0521" w:rsidRPr="00AB5386">
              <w:rPr>
                <w:rStyle w:val="Hyperlink"/>
                <w:noProof/>
              </w:rPr>
              <w:t>How Will Onasander Tokens Be Minted?</w:t>
            </w:r>
          </w:hyperlink>
        </w:p>
        <w:p w14:paraId="25135996" w14:textId="77777777" w:rsidR="004C0521" w:rsidRDefault="00626891">
          <w:pPr>
            <w:pStyle w:val="TOC2"/>
            <w:rPr>
              <w:noProof/>
              <w:color w:val="auto"/>
              <w:lang w:eastAsia="en-US"/>
            </w:rPr>
          </w:pPr>
          <w:hyperlink w:anchor="_Toc513821638" w:history="1">
            <w:r w:rsidR="004C0521" w:rsidRPr="00AB5386">
              <w:rPr>
                <w:rStyle w:val="Hyperlink"/>
                <w:noProof/>
              </w:rPr>
              <w:t>Steps Required to Purchase Our Tokens</w:t>
            </w:r>
          </w:hyperlink>
        </w:p>
        <w:p w14:paraId="72608B95" w14:textId="77777777" w:rsidR="004C0521" w:rsidRDefault="00626891">
          <w:pPr>
            <w:pStyle w:val="TOC2"/>
            <w:rPr>
              <w:noProof/>
              <w:color w:val="auto"/>
              <w:lang w:eastAsia="en-US"/>
            </w:rPr>
          </w:pPr>
          <w:hyperlink w:anchor="_Toc513821639" w:history="1">
            <w:r w:rsidR="004C0521" w:rsidRPr="00AB5386">
              <w:rPr>
                <w:rStyle w:val="Hyperlink"/>
                <w:noProof/>
              </w:rPr>
              <w:t>Purchase Tokens with Wire Transfer</w:t>
            </w:r>
          </w:hyperlink>
        </w:p>
        <w:p w14:paraId="7CD7C6E4" w14:textId="77777777" w:rsidR="004C0521" w:rsidRDefault="00626891">
          <w:pPr>
            <w:pStyle w:val="TOC2"/>
            <w:rPr>
              <w:noProof/>
              <w:color w:val="auto"/>
              <w:lang w:eastAsia="en-US"/>
            </w:rPr>
          </w:pPr>
          <w:hyperlink w:anchor="_Toc513821640" w:history="1">
            <w:r w:rsidR="004C0521" w:rsidRPr="00AB5386">
              <w:rPr>
                <w:rStyle w:val="Hyperlink"/>
                <w:noProof/>
              </w:rPr>
              <w:t>Token Price Example</w:t>
            </w:r>
          </w:hyperlink>
        </w:p>
        <w:p w14:paraId="7CF60B17" w14:textId="77777777" w:rsidR="004C0521" w:rsidRDefault="00626891">
          <w:pPr>
            <w:pStyle w:val="TOC2"/>
            <w:rPr>
              <w:noProof/>
              <w:color w:val="auto"/>
              <w:lang w:eastAsia="en-US"/>
            </w:rPr>
          </w:pPr>
          <w:hyperlink w:anchor="_Toc513821641" w:history="1">
            <w:r w:rsidR="004C0521" w:rsidRPr="00AB5386">
              <w:rPr>
                <w:rStyle w:val="Hyperlink"/>
                <w:noProof/>
              </w:rPr>
              <w:t>Onasander Smart Contract Specification</w:t>
            </w:r>
          </w:hyperlink>
        </w:p>
        <w:p w14:paraId="061471B6" w14:textId="77777777" w:rsidR="004C0521" w:rsidRDefault="00626891">
          <w:pPr>
            <w:pStyle w:val="TOC2"/>
            <w:rPr>
              <w:noProof/>
              <w:color w:val="auto"/>
              <w:lang w:eastAsia="en-US"/>
            </w:rPr>
          </w:pPr>
          <w:hyperlink w:anchor="_Toc513821642" w:history="1">
            <w:r w:rsidR="004C0521" w:rsidRPr="00AB5386">
              <w:rPr>
                <w:rStyle w:val="Hyperlink"/>
                <w:noProof/>
              </w:rPr>
              <w:t>Final Token Distribution</w:t>
            </w:r>
          </w:hyperlink>
        </w:p>
        <w:p w14:paraId="595B0C70" w14:textId="32E37721" w:rsidR="004C0521" w:rsidRDefault="00626891">
          <w:pPr>
            <w:pStyle w:val="TOC1"/>
            <w:tabs>
              <w:tab w:val="right" w:leader="dot" w:pos="9350"/>
            </w:tabs>
            <w:rPr>
              <w:b w:val="0"/>
              <w:bCs w:val="0"/>
              <w:noProof/>
              <w:color w:val="auto"/>
              <w:sz w:val="22"/>
              <w:szCs w:val="22"/>
              <w:lang w:eastAsia="en-US"/>
            </w:rPr>
          </w:pPr>
          <w:hyperlink w:anchor="_Toc513821643" w:history="1">
            <w:r w:rsidR="004C0521" w:rsidRPr="00AB5386">
              <w:rPr>
                <w:rStyle w:val="Hyperlink"/>
                <w:noProof/>
              </w:rPr>
              <w:t>Summary</w:t>
            </w:r>
            <w:r w:rsidR="004C0521">
              <w:rPr>
                <w:noProof/>
                <w:webHidden/>
              </w:rPr>
              <w:tab/>
            </w:r>
            <w:r w:rsidR="004C0521">
              <w:rPr>
                <w:noProof/>
                <w:webHidden/>
              </w:rPr>
              <w:fldChar w:fldCharType="begin"/>
            </w:r>
            <w:r w:rsidR="004C0521">
              <w:rPr>
                <w:noProof/>
                <w:webHidden/>
              </w:rPr>
              <w:instrText xml:space="preserve"> PAGEREF _Toc513821643 \h </w:instrText>
            </w:r>
            <w:r w:rsidR="004C0521">
              <w:rPr>
                <w:noProof/>
                <w:webHidden/>
              </w:rPr>
            </w:r>
            <w:r w:rsidR="004C0521">
              <w:rPr>
                <w:noProof/>
                <w:webHidden/>
              </w:rPr>
              <w:fldChar w:fldCharType="separate"/>
            </w:r>
            <w:r w:rsidR="00522C26">
              <w:rPr>
                <w:noProof/>
                <w:webHidden/>
              </w:rPr>
              <w:t>25</w:t>
            </w:r>
            <w:r w:rsidR="004C0521">
              <w:rPr>
                <w:noProof/>
                <w:webHidden/>
              </w:rPr>
              <w:fldChar w:fldCharType="end"/>
            </w:r>
          </w:hyperlink>
        </w:p>
        <w:p w14:paraId="14F8FCCE" w14:textId="3D5071B1" w:rsidR="004C0521" w:rsidRDefault="00626891">
          <w:pPr>
            <w:pStyle w:val="TOC1"/>
            <w:tabs>
              <w:tab w:val="right" w:leader="dot" w:pos="9350"/>
            </w:tabs>
            <w:rPr>
              <w:b w:val="0"/>
              <w:bCs w:val="0"/>
              <w:noProof/>
              <w:color w:val="auto"/>
              <w:sz w:val="22"/>
              <w:szCs w:val="22"/>
              <w:lang w:eastAsia="en-US"/>
            </w:rPr>
          </w:pPr>
          <w:hyperlink w:anchor="_Toc513821644" w:history="1">
            <w:r w:rsidR="004C0521" w:rsidRPr="00AB5386">
              <w:rPr>
                <w:rStyle w:val="Hyperlink"/>
                <w:noProof/>
              </w:rPr>
              <w:t>Disclaimer and Terms of Use</w:t>
            </w:r>
            <w:r w:rsidR="004C0521">
              <w:rPr>
                <w:noProof/>
                <w:webHidden/>
              </w:rPr>
              <w:tab/>
            </w:r>
            <w:r w:rsidR="004C0521">
              <w:rPr>
                <w:noProof/>
                <w:webHidden/>
              </w:rPr>
              <w:fldChar w:fldCharType="begin"/>
            </w:r>
            <w:r w:rsidR="004C0521">
              <w:rPr>
                <w:noProof/>
                <w:webHidden/>
              </w:rPr>
              <w:instrText xml:space="preserve"> PAGEREF _Toc513821644 \h </w:instrText>
            </w:r>
            <w:r w:rsidR="004C0521">
              <w:rPr>
                <w:noProof/>
                <w:webHidden/>
              </w:rPr>
            </w:r>
            <w:r w:rsidR="004C0521">
              <w:rPr>
                <w:noProof/>
                <w:webHidden/>
              </w:rPr>
              <w:fldChar w:fldCharType="separate"/>
            </w:r>
            <w:r w:rsidR="00522C26">
              <w:rPr>
                <w:noProof/>
                <w:webHidden/>
              </w:rPr>
              <w:t>26</w:t>
            </w:r>
            <w:r w:rsidR="004C0521">
              <w:rPr>
                <w:noProof/>
                <w:webHidden/>
              </w:rPr>
              <w:fldChar w:fldCharType="end"/>
            </w:r>
          </w:hyperlink>
        </w:p>
        <w:p w14:paraId="2F0735B1" w14:textId="2957F72E" w:rsidR="004C0521" w:rsidRDefault="00626891">
          <w:pPr>
            <w:pStyle w:val="TOC1"/>
            <w:tabs>
              <w:tab w:val="right" w:leader="dot" w:pos="9350"/>
            </w:tabs>
            <w:rPr>
              <w:b w:val="0"/>
              <w:bCs w:val="0"/>
              <w:noProof/>
              <w:color w:val="auto"/>
              <w:sz w:val="22"/>
              <w:szCs w:val="22"/>
              <w:lang w:eastAsia="en-US"/>
            </w:rPr>
          </w:pPr>
          <w:hyperlink w:anchor="_Toc513821645" w:history="1">
            <w:r w:rsidR="004C0521" w:rsidRPr="00AB5386">
              <w:rPr>
                <w:rStyle w:val="Hyperlink"/>
                <w:noProof/>
              </w:rPr>
              <w:t>Appendix 1 – Bearish Onasander Market Calls</w:t>
            </w:r>
            <w:r w:rsidR="004C0521">
              <w:rPr>
                <w:noProof/>
                <w:webHidden/>
              </w:rPr>
              <w:tab/>
            </w:r>
            <w:r w:rsidR="004C0521">
              <w:rPr>
                <w:noProof/>
                <w:webHidden/>
              </w:rPr>
              <w:fldChar w:fldCharType="begin"/>
            </w:r>
            <w:r w:rsidR="004C0521">
              <w:rPr>
                <w:noProof/>
                <w:webHidden/>
              </w:rPr>
              <w:instrText xml:space="preserve"> PAGEREF _Toc513821645 \h </w:instrText>
            </w:r>
            <w:r w:rsidR="004C0521">
              <w:rPr>
                <w:noProof/>
                <w:webHidden/>
              </w:rPr>
            </w:r>
            <w:r w:rsidR="004C0521">
              <w:rPr>
                <w:noProof/>
                <w:webHidden/>
              </w:rPr>
              <w:fldChar w:fldCharType="separate"/>
            </w:r>
            <w:r w:rsidR="00522C26">
              <w:rPr>
                <w:noProof/>
                <w:webHidden/>
              </w:rPr>
              <w:t>28</w:t>
            </w:r>
            <w:r w:rsidR="004C0521">
              <w:rPr>
                <w:noProof/>
                <w:webHidden/>
              </w:rPr>
              <w:fldChar w:fldCharType="end"/>
            </w:r>
          </w:hyperlink>
        </w:p>
        <w:p w14:paraId="42A38C63" w14:textId="77777777" w:rsidR="004C0521" w:rsidRDefault="00626891">
          <w:pPr>
            <w:pStyle w:val="TOC2"/>
            <w:rPr>
              <w:noProof/>
              <w:color w:val="auto"/>
              <w:lang w:eastAsia="en-US"/>
            </w:rPr>
          </w:pPr>
          <w:hyperlink w:anchor="_Toc513821646" w:history="1">
            <w:r w:rsidR="004C0521" w:rsidRPr="00AB5386">
              <w:rPr>
                <w:rStyle w:val="Hyperlink"/>
                <w:noProof/>
              </w:rPr>
              <w:t>Onasander Market Analysis 2018 – Current Chart and Analysis</w:t>
            </w:r>
          </w:hyperlink>
        </w:p>
        <w:p w14:paraId="174D7793" w14:textId="77777777" w:rsidR="004C0521" w:rsidRDefault="00626891">
          <w:pPr>
            <w:pStyle w:val="TOC2"/>
            <w:rPr>
              <w:noProof/>
              <w:color w:val="auto"/>
              <w:lang w:eastAsia="en-US"/>
            </w:rPr>
          </w:pPr>
          <w:hyperlink w:anchor="_Toc513821647" w:history="1">
            <w:r w:rsidR="004C0521" w:rsidRPr="00AB5386">
              <w:rPr>
                <w:rStyle w:val="Hyperlink"/>
                <w:noProof/>
              </w:rPr>
              <w:t>Onasander Market Analysis 2008 – Chart and Past Trades</w:t>
            </w:r>
          </w:hyperlink>
        </w:p>
        <w:p w14:paraId="11F1126E" w14:textId="77777777" w:rsidR="004C0521" w:rsidRDefault="00626891">
          <w:pPr>
            <w:pStyle w:val="TOC2"/>
            <w:rPr>
              <w:noProof/>
              <w:color w:val="auto"/>
              <w:lang w:eastAsia="en-US"/>
            </w:rPr>
          </w:pPr>
          <w:hyperlink w:anchor="_Toc513821648" w:history="1">
            <w:r w:rsidR="004C0521" w:rsidRPr="00AB5386">
              <w:rPr>
                <w:rStyle w:val="Hyperlink"/>
                <w:noProof/>
              </w:rPr>
              <w:t>Onasander Market Analysis 2000 – Chart and Past Trades</w:t>
            </w:r>
          </w:hyperlink>
        </w:p>
        <w:p w14:paraId="685CB923" w14:textId="0D8103D5" w:rsidR="004C0521" w:rsidRDefault="00626891">
          <w:pPr>
            <w:pStyle w:val="TOC1"/>
            <w:tabs>
              <w:tab w:val="right" w:leader="dot" w:pos="9350"/>
            </w:tabs>
            <w:rPr>
              <w:b w:val="0"/>
              <w:bCs w:val="0"/>
              <w:noProof/>
              <w:color w:val="auto"/>
              <w:sz w:val="22"/>
              <w:szCs w:val="22"/>
              <w:lang w:eastAsia="en-US"/>
            </w:rPr>
          </w:pPr>
          <w:hyperlink w:anchor="_Toc513821649" w:history="1">
            <w:r w:rsidR="004C0521" w:rsidRPr="00AB5386">
              <w:rPr>
                <w:rStyle w:val="Hyperlink"/>
                <w:noProof/>
              </w:rPr>
              <w:t>Appendix 2 – Bullish Onasander Market Calls</w:t>
            </w:r>
            <w:r w:rsidR="004C0521">
              <w:rPr>
                <w:noProof/>
                <w:webHidden/>
              </w:rPr>
              <w:tab/>
            </w:r>
            <w:r w:rsidR="004C0521">
              <w:rPr>
                <w:noProof/>
                <w:webHidden/>
              </w:rPr>
              <w:fldChar w:fldCharType="begin"/>
            </w:r>
            <w:r w:rsidR="004C0521">
              <w:rPr>
                <w:noProof/>
                <w:webHidden/>
              </w:rPr>
              <w:instrText xml:space="preserve"> PAGEREF _Toc513821649 \h </w:instrText>
            </w:r>
            <w:r w:rsidR="004C0521">
              <w:rPr>
                <w:noProof/>
                <w:webHidden/>
              </w:rPr>
            </w:r>
            <w:r w:rsidR="004C0521">
              <w:rPr>
                <w:noProof/>
                <w:webHidden/>
              </w:rPr>
              <w:fldChar w:fldCharType="separate"/>
            </w:r>
            <w:r w:rsidR="00522C26">
              <w:rPr>
                <w:noProof/>
                <w:webHidden/>
              </w:rPr>
              <w:t>31</w:t>
            </w:r>
            <w:r w:rsidR="004C0521">
              <w:rPr>
                <w:noProof/>
                <w:webHidden/>
              </w:rPr>
              <w:fldChar w:fldCharType="end"/>
            </w:r>
          </w:hyperlink>
        </w:p>
        <w:p w14:paraId="48374FE0" w14:textId="77777777" w:rsidR="004C0521" w:rsidRDefault="00626891">
          <w:pPr>
            <w:pStyle w:val="TOC2"/>
            <w:rPr>
              <w:noProof/>
              <w:color w:val="auto"/>
              <w:lang w:eastAsia="en-US"/>
            </w:rPr>
          </w:pPr>
          <w:hyperlink w:anchor="_Toc513821650" w:history="1">
            <w:r w:rsidR="004C0521" w:rsidRPr="00AB5386">
              <w:rPr>
                <w:rStyle w:val="Hyperlink"/>
                <w:noProof/>
              </w:rPr>
              <w:t>Onasander Market Analysis 2018 – Current Chart and Analysis</w:t>
            </w:r>
          </w:hyperlink>
        </w:p>
        <w:p w14:paraId="0D002E41" w14:textId="77777777" w:rsidR="004C0521" w:rsidRDefault="00626891">
          <w:pPr>
            <w:pStyle w:val="TOC2"/>
            <w:rPr>
              <w:noProof/>
              <w:color w:val="auto"/>
              <w:lang w:eastAsia="en-US"/>
            </w:rPr>
          </w:pPr>
          <w:hyperlink w:anchor="_Toc513821651" w:history="1">
            <w:r w:rsidR="004C0521" w:rsidRPr="00AB5386">
              <w:rPr>
                <w:rStyle w:val="Hyperlink"/>
                <w:noProof/>
              </w:rPr>
              <w:t>Onasander Market Analysis 2009 – Chart and Past Trades</w:t>
            </w:r>
          </w:hyperlink>
        </w:p>
        <w:p w14:paraId="5AFB19FA" w14:textId="77777777" w:rsidR="004C0521" w:rsidRDefault="00626891">
          <w:pPr>
            <w:pStyle w:val="TOC2"/>
            <w:rPr>
              <w:noProof/>
              <w:color w:val="auto"/>
              <w:lang w:eastAsia="en-US"/>
            </w:rPr>
          </w:pPr>
          <w:hyperlink w:anchor="_Toc513821652" w:history="1">
            <w:r w:rsidR="004C0521" w:rsidRPr="00AB5386">
              <w:rPr>
                <w:rStyle w:val="Hyperlink"/>
                <w:noProof/>
              </w:rPr>
              <w:t>Onasander Market Analysis 2003 – Chart and Past Trades</w:t>
            </w:r>
          </w:hyperlink>
        </w:p>
        <w:p w14:paraId="6E2065A8" w14:textId="3173178F" w:rsidR="004C0521" w:rsidRDefault="00626891">
          <w:pPr>
            <w:pStyle w:val="TOC1"/>
            <w:tabs>
              <w:tab w:val="right" w:leader="dot" w:pos="9350"/>
            </w:tabs>
            <w:rPr>
              <w:b w:val="0"/>
              <w:bCs w:val="0"/>
              <w:noProof/>
              <w:color w:val="auto"/>
              <w:sz w:val="22"/>
              <w:szCs w:val="22"/>
              <w:lang w:eastAsia="en-US"/>
            </w:rPr>
          </w:pPr>
          <w:hyperlink w:anchor="_Toc513821653" w:history="1">
            <w:r w:rsidR="004C0521" w:rsidRPr="00AB5386">
              <w:rPr>
                <w:rStyle w:val="Hyperlink"/>
                <w:noProof/>
              </w:rPr>
              <w:t>Appendix 3 - Miscellaneous Documents</w:t>
            </w:r>
            <w:r w:rsidR="004C0521">
              <w:rPr>
                <w:noProof/>
                <w:webHidden/>
              </w:rPr>
              <w:tab/>
            </w:r>
            <w:r w:rsidR="004C0521">
              <w:rPr>
                <w:noProof/>
                <w:webHidden/>
              </w:rPr>
              <w:fldChar w:fldCharType="begin"/>
            </w:r>
            <w:r w:rsidR="004C0521">
              <w:rPr>
                <w:noProof/>
                <w:webHidden/>
              </w:rPr>
              <w:instrText xml:space="preserve"> PAGEREF _Toc513821653 \h </w:instrText>
            </w:r>
            <w:r w:rsidR="004C0521">
              <w:rPr>
                <w:noProof/>
                <w:webHidden/>
              </w:rPr>
            </w:r>
            <w:r w:rsidR="004C0521">
              <w:rPr>
                <w:noProof/>
                <w:webHidden/>
              </w:rPr>
              <w:fldChar w:fldCharType="separate"/>
            </w:r>
            <w:r w:rsidR="00522C26">
              <w:rPr>
                <w:noProof/>
                <w:webHidden/>
              </w:rPr>
              <w:t>34</w:t>
            </w:r>
            <w:r w:rsidR="004C0521">
              <w:rPr>
                <w:noProof/>
                <w:webHidden/>
              </w:rPr>
              <w:fldChar w:fldCharType="end"/>
            </w:r>
          </w:hyperlink>
        </w:p>
        <w:p w14:paraId="6BE8D610" w14:textId="77777777" w:rsidR="004C0521" w:rsidRDefault="00626891">
          <w:pPr>
            <w:pStyle w:val="TOC2"/>
            <w:rPr>
              <w:noProof/>
              <w:color w:val="auto"/>
              <w:lang w:eastAsia="en-US"/>
            </w:rPr>
          </w:pPr>
          <w:hyperlink w:anchor="_Toc513821654" w:history="1">
            <w:r w:rsidR="004C0521" w:rsidRPr="00AB5386">
              <w:rPr>
                <w:rStyle w:val="Hyperlink"/>
                <w:noProof/>
              </w:rPr>
              <w:t>Start Up Summary</w:t>
            </w:r>
          </w:hyperlink>
        </w:p>
        <w:p w14:paraId="5E6923B7" w14:textId="77777777" w:rsidR="004C0521" w:rsidRDefault="00626891">
          <w:pPr>
            <w:pStyle w:val="TOC2"/>
            <w:rPr>
              <w:noProof/>
              <w:color w:val="auto"/>
              <w:lang w:eastAsia="en-US"/>
            </w:rPr>
          </w:pPr>
          <w:hyperlink w:anchor="_Toc513821655" w:history="1">
            <w:r w:rsidR="004C0521" w:rsidRPr="00AB5386">
              <w:rPr>
                <w:rStyle w:val="Hyperlink"/>
                <w:noProof/>
              </w:rPr>
              <w:t>Start Up Expenses</w:t>
            </w:r>
          </w:hyperlink>
        </w:p>
        <w:p w14:paraId="028BFFB9" w14:textId="77777777" w:rsidR="004C0521" w:rsidRDefault="00626891">
          <w:pPr>
            <w:pStyle w:val="TOC2"/>
            <w:rPr>
              <w:noProof/>
              <w:color w:val="auto"/>
              <w:lang w:eastAsia="en-US"/>
            </w:rPr>
          </w:pPr>
          <w:hyperlink w:anchor="_Toc513821656" w:history="1">
            <w:r w:rsidR="004C0521" w:rsidRPr="00AB5386">
              <w:rPr>
                <w:rStyle w:val="Hyperlink"/>
                <w:noProof/>
              </w:rPr>
              <w:t>Letter of Recommendation</w:t>
            </w:r>
          </w:hyperlink>
        </w:p>
        <w:p w14:paraId="4FDE0052" w14:textId="77777777" w:rsidR="004C0521" w:rsidRDefault="00626891">
          <w:pPr>
            <w:pStyle w:val="TOC2"/>
            <w:rPr>
              <w:noProof/>
              <w:color w:val="auto"/>
              <w:lang w:eastAsia="en-US"/>
            </w:rPr>
          </w:pPr>
          <w:hyperlink w:anchor="_Toc513821657" w:history="1">
            <w:r w:rsidR="004C0521" w:rsidRPr="00AB5386">
              <w:rPr>
                <w:rStyle w:val="Hyperlink"/>
                <w:noProof/>
              </w:rPr>
              <w:t>Contact Information</w:t>
            </w:r>
          </w:hyperlink>
        </w:p>
        <w:p w14:paraId="12BF38C3" w14:textId="77777777" w:rsidR="00890813" w:rsidRDefault="00535AB6" w:rsidP="00535AB6">
          <w:pPr>
            <w:rPr>
              <w:noProof/>
            </w:rPr>
          </w:pPr>
          <w:r>
            <w:rPr>
              <w:sz w:val="26"/>
              <w:szCs w:val="26"/>
            </w:rPr>
            <w:fldChar w:fldCharType="end"/>
          </w:r>
        </w:p>
      </w:sdtContent>
    </w:sdt>
    <w:bookmarkStart w:id="0" w:name="_Toc51382158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14:paraId="4CF15BB1" w14:textId="77777777" w:rsidR="00E53260" w:rsidRDefault="00E53260" w:rsidP="009D6872">
          <w:pPr>
            <w:pStyle w:val="Heading1"/>
          </w:pPr>
          <w:r>
            <w:t>Executive Summary</w:t>
          </w:r>
          <w:bookmarkEnd w:id="0"/>
        </w:p>
        <w:p w14:paraId="625780BF" w14:textId="77777777"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tradable assets of this world.  Simply put, by entire world economy.  With time and trading the </w:t>
          </w:r>
          <w:r w:rsidR="00873F53">
            <w:t>fund</w:t>
          </w:r>
          <w:r w:rsidR="0069789A">
            <w:t xml:space="preserve"> will be </w:t>
          </w:r>
          <w:r w:rsidR="00063897">
            <w:t>big</w:t>
          </w:r>
          <w:r w:rsidR="0069789A">
            <w:t xml:space="preserve"> enough to be converted into an investment bank.</w:t>
          </w:r>
        </w:p>
      </w:sdtContent>
    </w:sdt>
    <w:p w14:paraId="51F30B5C" w14:textId="77777777" w:rsidR="008871A8" w:rsidRDefault="00535AB6" w:rsidP="00BC62B9">
      <w:pPr>
        <w:pStyle w:val="Heading2"/>
      </w:pPr>
      <w:bookmarkStart w:id="1" w:name="_Toc513821588"/>
      <w:r>
        <w:t>Highlights</w:t>
      </w:r>
      <w:bookmarkEnd w:id="1"/>
    </w:p>
    <w:p w14:paraId="74079871" w14:textId="77777777" w:rsidR="008871A8" w:rsidRDefault="00FC0E14" w:rsidP="00535AB6">
      <w:r>
        <w:rPr>
          <w:noProof/>
        </w:rPr>
        <w:drawing>
          <wp:anchor distT="0" distB="0" distL="114300" distR="114300" simplePos="0" relativeHeight="251680768" behindDoc="0" locked="0" layoutInCell="1" allowOverlap="1" wp14:anchorId="62CC8F9B" wp14:editId="5CAE06EC">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w:t>
      </w:r>
      <w:r w:rsidR="00184FFF">
        <w:t>ONA</w:t>
      </w:r>
      <w:r w:rsidR="0076537C">
        <w:t xml:space="preserve">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14:paraId="627026F4" w14:textId="77777777" w:rsidR="008871A8" w:rsidRDefault="00EC47DD" w:rsidP="00EC47DD">
      <w:pPr>
        <w:pStyle w:val="Heading2"/>
      </w:pPr>
      <w:bookmarkStart w:id="2" w:name="_Toc513821589"/>
      <w:r>
        <w:rPr>
          <w:noProof/>
        </w:rPr>
        <mc:AlternateContent>
          <mc:Choice Requires="wps">
            <w:drawing>
              <wp:anchor distT="0" distB="0" distL="114300" distR="114300" simplePos="0" relativeHeight="251682816" behindDoc="0" locked="0" layoutInCell="1" allowOverlap="1" wp14:anchorId="1B4C6EDE" wp14:editId="5E45FA09">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DB55B11" w14:textId="77777777" w:rsidR="00E15140" w:rsidRPr="00D97503" w:rsidRDefault="00E15140"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4C6EDE"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14:paraId="5DB55B11" w14:textId="77777777" w:rsidR="00E15140" w:rsidRPr="00D97503" w:rsidRDefault="00E15140"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14:paraId="03933AE2" w14:textId="77777777"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14:paraId="42469438" w14:textId="77777777" w:rsidR="008871A8" w:rsidRDefault="00535AB6" w:rsidP="00BC62B9">
      <w:pPr>
        <w:pStyle w:val="Heading2"/>
      </w:pPr>
      <w:bookmarkStart w:id="3" w:name="_Toc513821590"/>
      <w:r>
        <w:t>Mission Statement</w:t>
      </w:r>
      <w:bookmarkEnd w:id="3"/>
    </w:p>
    <w:p w14:paraId="28B0F0F3" w14:textId="77777777"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14:paraId="2718747E" w14:textId="77777777" w:rsidR="008871A8" w:rsidRDefault="00535AB6" w:rsidP="00BC62B9">
      <w:pPr>
        <w:pStyle w:val="Heading2"/>
      </w:pPr>
      <w:bookmarkStart w:id="4" w:name="_Toc513821591"/>
      <w:r>
        <w:t>Keys to Success</w:t>
      </w:r>
      <w:bookmarkEnd w:id="4"/>
    </w:p>
    <w:p w14:paraId="7039D3EC" w14:textId="77777777"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14:paraId="7583EFE1" w14:textId="77777777" w:rsidR="008871A8" w:rsidRDefault="00190E80" w:rsidP="00535AB6">
      <w:pPr>
        <w:pStyle w:val="Heading1"/>
      </w:pPr>
      <w:bookmarkStart w:id="5" w:name="_Toc513821592"/>
      <w:r>
        <w:lastRenderedPageBreak/>
        <w:t>The ICO</w:t>
      </w:r>
      <w:bookmarkEnd w:id="5"/>
    </w:p>
    <w:p w14:paraId="61968159" w14:textId="77777777"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Technical Details section. </w:t>
      </w:r>
    </w:p>
    <w:p w14:paraId="65ED21D9" w14:textId="77777777" w:rsidR="008871A8" w:rsidRDefault="007643AD" w:rsidP="00BC62B9">
      <w:pPr>
        <w:pStyle w:val="Heading2"/>
      </w:pPr>
      <w:bookmarkStart w:id="6" w:name="_Toc513821593"/>
      <w:r>
        <w:t xml:space="preserve">The </w:t>
      </w:r>
      <w:r w:rsidR="00834D38">
        <w:t>Whitepaper</w:t>
      </w:r>
      <w:bookmarkEnd w:id="6"/>
    </w:p>
    <w:p w14:paraId="55387EF6" w14:textId="77777777" w:rsidR="00CA7A3D" w:rsidRDefault="00CA7A3D" w:rsidP="00CA7A3D">
      <w:r>
        <w:t>The backbone of every ICO is its whitepaper.  I read few of them, and I realized this white paper is not your ordinary whitepaper.  Most whitepapers are profe</w:t>
      </w:r>
      <w:bookmarkStart w:id="7" w:name="_GoBack"/>
      <w:bookmarkEnd w:id="7"/>
      <w:r>
        <w:t xml:space="preserv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14:paraId="736B8A3E" w14:textId="77777777"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14:paraId="7FA3556B" w14:textId="77777777" w:rsidR="00B9526F" w:rsidRDefault="00B9526F" w:rsidP="00B9526F">
      <w:pPr>
        <w:pStyle w:val="Heading2"/>
      </w:pPr>
      <w:bookmarkStart w:id="8" w:name="_Toc513821594"/>
      <w:r>
        <w:t>Why Should You Even Read This?</w:t>
      </w:r>
      <w:bookmarkEnd w:id="8"/>
    </w:p>
    <w:p w14:paraId="3810F577" w14:textId="77777777"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wrote th</w:t>
      </w:r>
      <w:r w:rsidR="001223E4">
        <w:t>is</w:t>
      </w:r>
      <w:r w:rsidR="00DD3676">
        <w:t xml:space="preserv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14:paraId="7DA598FD" w14:textId="77777777" w:rsidR="00B9526F" w:rsidRPr="00B9526F" w:rsidRDefault="00DD3676" w:rsidP="00B9526F">
      <w:r>
        <w:t xml:space="preserve">On top of all this, I am my own attorney and legal advisor who </w:t>
      </w:r>
      <w:r w:rsidR="00C74702">
        <w:t>created the legal structure for the company and register</w:t>
      </w:r>
      <w:r w:rsidR="001223E4">
        <w:t>ed</w:t>
      </w:r>
      <w:r w:rsidR="00C74702">
        <w:t xml:space="preserve"> the firm.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14:paraId="54EB1C0B" w14:textId="77777777" w:rsidR="008871A8" w:rsidRDefault="00745D13" w:rsidP="00BC62B9">
      <w:pPr>
        <w:pStyle w:val="Heading2"/>
      </w:pPr>
      <w:bookmarkStart w:id="9" w:name="_Toc513821595"/>
      <w:r>
        <w:t>What is ICO</w:t>
      </w:r>
      <w:r w:rsidR="0094061D">
        <w:t>?</w:t>
      </w:r>
      <w:bookmarkEnd w:id="9"/>
    </w:p>
    <w:p w14:paraId="5A9FAED5" w14:textId="77777777" w:rsidR="00745D13" w:rsidRDefault="00745D13" w:rsidP="00745D13">
      <w:r>
        <w:t xml:space="preserve">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w:t>
      </w:r>
      <w:r w:rsidR="005708BF">
        <w:t>FIAT</w:t>
      </w:r>
      <w:r>
        <w:t xml:space="preserve"> (read: normal) currencies.</w:t>
      </w:r>
    </w:p>
    <w:p w14:paraId="3B02FD3E" w14:textId="77777777"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14:paraId="7CBA0185" w14:textId="77777777" w:rsidR="008871A8" w:rsidRDefault="00681C31" w:rsidP="00BC62B9">
      <w:pPr>
        <w:pStyle w:val="Heading2"/>
      </w:pPr>
      <w:bookmarkStart w:id="10" w:name="_Toc513821596"/>
      <w:r>
        <w:t>What is Onasander ICO</w:t>
      </w:r>
      <w:r w:rsidR="0094061D">
        <w:t>?</w:t>
      </w:r>
      <w:bookmarkEnd w:id="10"/>
    </w:p>
    <w:p w14:paraId="06D94EE5" w14:textId="77777777" w:rsidR="00681C31" w:rsidRDefault="00681C31" w:rsidP="00535AB6">
      <w:r w:rsidRPr="00681C31">
        <w:t>It is the first decentralized investment bank ICO</w:t>
      </w:r>
      <w:r w:rsidR="00B67229">
        <w:t xml:space="preserve"> that we are planning to </w:t>
      </w:r>
      <w:r w:rsidR="00052FB5">
        <w:t>make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14:paraId="59B4592B" w14:textId="77777777"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 xml:space="preserve">for </w:t>
      </w:r>
      <w:r w:rsidR="00052FB5">
        <w:t>more details</w:t>
      </w:r>
      <w:r w:rsidR="009D30EA">
        <w:t>.  Technical ICO specification is defied in the Technical Details section.</w:t>
      </w:r>
    </w:p>
    <w:p w14:paraId="76CDA660" w14:textId="77777777" w:rsidR="008871A8" w:rsidRPr="00BC62B9" w:rsidRDefault="00CD125A" w:rsidP="00BC62B9">
      <w:pPr>
        <w:pStyle w:val="Heading2"/>
      </w:pPr>
      <w:bookmarkStart w:id="11" w:name="_Toc513821597"/>
      <w:r w:rsidRPr="00BC62B9">
        <w:t xml:space="preserve">Why Are We Doing </w:t>
      </w:r>
      <w:r w:rsidR="007643AD">
        <w:t xml:space="preserve">It </w:t>
      </w:r>
      <w:r w:rsidRPr="00BC62B9">
        <w:t>Now</w:t>
      </w:r>
      <w:r w:rsidR="0094061D">
        <w:t>?</w:t>
      </w:r>
      <w:bookmarkEnd w:id="11"/>
    </w:p>
    <w:p w14:paraId="4A74B652" w14:textId="77777777"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BF4EBF">
        <w:t>ICO and</w:t>
      </w:r>
      <w:r w:rsidR="00C56B2E">
        <w:t xml:space="preserve"> build a financial enterprise on that foundation. </w:t>
      </w:r>
    </w:p>
    <w:p w14:paraId="7A8354F5" w14:textId="77777777" w:rsidR="008871A8" w:rsidRPr="00754F19" w:rsidRDefault="001F2E68" w:rsidP="00C43174">
      <w:pPr>
        <w:pStyle w:val="Heading4"/>
      </w:pPr>
      <w:r w:rsidRPr="00754F19">
        <w:t xml:space="preserve">The Upcoming </w:t>
      </w:r>
      <w:r w:rsidR="00EC1103" w:rsidRPr="00754F19">
        <w:t>Economic</w:t>
      </w:r>
      <w:r w:rsidRPr="00754F19">
        <w:t xml:space="preserve"> Downturn</w:t>
      </w:r>
    </w:p>
    <w:p w14:paraId="1B5F2DCC" w14:textId="77777777"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14:paraId="2D6CA914" w14:textId="77777777"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14:paraId="3C9F200F" w14:textId="77777777"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14:paraId="3F9DB757" w14:textId="77777777" w:rsidR="00BF223E" w:rsidRDefault="00BA148F" w:rsidP="00BF223E">
      <w:pPr>
        <w:pStyle w:val="Heading4"/>
      </w:pPr>
      <w:r>
        <w:rPr>
          <w:noProof/>
        </w:rPr>
        <w:lastRenderedPageBreak/>
        <w:drawing>
          <wp:inline distT="0" distB="0" distL="0" distR="0" wp14:anchorId="3D961EBC" wp14:editId="4325E89D">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14:paraId="208F60EB" w14:textId="77777777"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14:paraId="3785E8D2" w14:textId="77777777"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14:paraId="274184C6" w14:textId="77777777"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r w:rsidR="00D41C6B">
        <w:t>assets and</w:t>
      </w:r>
      <w:r w:rsidR="00BB1958">
        <w:t xml:space="preserve"> repurchase those shorted assets </w:t>
      </w:r>
      <w:r w:rsidR="009F092B">
        <w:t>if</w:t>
      </w:r>
      <w:r w:rsidR="00BB1958">
        <w:t xml:space="preserve"> the</w:t>
      </w:r>
      <w:r w:rsidR="002752EA">
        <w:t>y</w:t>
      </w:r>
      <w:r w:rsidR="00BB1958">
        <w:t xml:space="preserve"> overshoot on the downside.</w:t>
      </w:r>
    </w:p>
    <w:p w14:paraId="178F7A85" w14:textId="77777777"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14:paraId="765C0AF1" w14:textId="77777777"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14:paraId="441CBC75" w14:textId="77777777" w:rsidR="009E7330" w:rsidRPr="009E7330" w:rsidRDefault="009E7330" w:rsidP="00BC62B9">
      <w:pPr>
        <w:pStyle w:val="Heading2"/>
      </w:pPr>
      <w:bookmarkStart w:id="12" w:name="_Toc513821598"/>
      <w:r w:rsidRPr="00BC62B9">
        <w:t>How Much Can Onasander ICO Make Me</w:t>
      </w:r>
      <w:r w:rsidR="0094061D">
        <w:t>?</w:t>
      </w:r>
      <w:bookmarkEnd w:id="12"/>
    </w:p>
    <w:p w14:paraId="1D76A68E" w14:textId="77777777"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w:t>
      </w:r>
      <w:r w:rsidR="00D41C6B">
        <w:t xml:space="preserve">the </w:t>
      </w:r>
      <w:r>
        <w:t xml:space="preserve">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14:paraId="6BE04517" w14:textId="77777777"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14:paraId="15C76357" w14:textId="77777777" w:rsidR="008871A8" w:rsidRDefault="00E94793" w:rsidP="00BC62B9">
      <w:pPr>
        <w:pStyle w:val="Heading2"/>
      </w:pPr>
      <w:bookmarkStart w:id="13" w:name="_Toc513821599"/>
      <w:r w:rsidRPr="00E94793">
        <w:t>Where Will ICO Money Be Invested</w:t>
      </w:r>
      <w:r w:rsidR="0094061D">
        <w:t>?</w:t>
      </w:r>
      <w:bookmarkEnd w:id="13"/>
    </w:p>
    <w:p w14:paraId="1D3ACE4F" w14:textId="77777777"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14:paraId="74096E09" w14:textId="77777777" w:rsidR="008871A8" w:rsidRDefault="00F46BB5" w:rsidP="00BC62B9">
      <w:pPr>
        <w:pStyle w:val="Heading2"/>
      </w:pPr>
      <w:bookmarkStart w:id="14" w:name="_Toc513821600"/>
      <w:r w:rsidRPr="00F46BB5">
        <w:lastRenderedPageBreak/>
        <w:t>How Will ICO Reserves Be Stored</w:t>
      </w:r>
      <w:r w:rsidR="0094061D">
        <w:t>?</w:t>
      </w:r>
      <w:bookmarkEnd w:id="14"/>
    </w:p>
    <w:p w14:paraId="28CF3819" w14:textId="77777777"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14:paraId="30A7CF0E" w14:textId="77777777" w:rsidR="00B76290" w:rsidRDefault="00B76290" w:rsidP="00B76290">
      <w:pPr>
        <w:pStyle w:val="Heading2"/>
      </w:pPr>
      <w:bookmarkStart w:id="15" w:name="_Toc513821601"/>
      <w:r>
        <w:t>ICO In United States of America</w:t>
      </w:r>
      <w:bookmarkEnd w:id="15"/>
    </w:p>
    <w:p w14:paraId="30BF19DD" w14:textId="77777777"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14:paraId="2E4FFB98" w14:textId="77777777"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14:paraId="4D73B48F" w14:textId="77777777"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14:paraId="6AE2B095" w14:textId="77777777" w:rsidR="008871A8" w:rsidRDefault="00014218" w:rsidP="00BC62B9">
      <w:pPr>
        <w:pStyle w:val="Heading2"/>
      </w:pPr>
      <w:bookmarkStart w:id="16" w:name="_Toc513821602"/>
      <w:r>
        <w:t>ICO Outcome</w:t>
      </w:r>
      <w:bookmarkEnd w:id="16"/>
    </w:p>
    <w:p w14:paraId="159D2DC8" w14:textId="77777777"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14:paraId="49F209A1" w14:textId="77777777" w:rsidR="00DD2954" w:rsidRDefault="00DD2954" w:rsidP="00DD2954">
      <w:pPr>
        <w:pStyle w:val="Heading2"/>
      </w:pPr>
      <w:bookmarkStart w:id="17" w:name="_Toc513821603"/>
      <w:r>
        <w:t>ICO Address</w:t>
      </w:r>
      <w:bookmarkEnd w:id="17"/>
    </w:p>
    <w:p w14:paraId="65683343" w14:textId="77777777"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14:anchorId="2059B278" wp14:editId="2C205A7F">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14:paraId="69838002" w14:textId="77777777" w:rsidR="00DB6EAC" w:rsidRDefault="00DB6EAC" w:rsidP="00030001">
      <w:pPr>
        <w:rPr>
          <w:rFonts w:ascii="Montserrat" w:hAnsi="Montserrat" w:hint="eastAsia"/>
          <w:color w:val="FF0000"/>
          <w:sz w:val="28"/>
          <w:szCs w:val="28"/>
          <w:shd w:val="clear" w:color="auto" w:fill="FAFAFA"/>
        </w:rPr>
      </w:pPr>
    </w:p>
    <w:p w14:paraId="74D2B16D" w14:textId="77777777" w:rsidR="00DB6EAC" w:rsidRPr="00DB6EAC" w:rsidRDefault="00DB6EAC" w:rsidP="00030001">
      <w:pPr>
        <w:rPr>
          <w:rFonts w:ascii="Montserrat" w:hAnsi="Montserrat" w:hint="eastAsia"/>
          <w:color w:val="FF0000"/>
          <w:sz w:val="28"/>
          <w:szCs w:val="28"/>
          <w:shd w:val="clear" w:color="auto" w:fill="FAFAFA"/>
        </w:rPr>
      </w:pPr>
    </w:p>
    <w:p w14:paraId="51EDA798" w14:textId="77777777" w:rsidR="00A354F7" w:rsidRDefault="00A354F7" w:rsidP="00A354F7">
      <w:pPr>
        <w:pStyle w:val="Heading2"/>
      </w:pPr>
      <w:bookmarkStart w:id="18" w:name="_Toc513821604"/>
      <w:r>
        <w:lastRenderedPageBreak/>
        <w:t xml:space="preserve">ICO </w:t>
      </w:r>
      <w:r w:rsidR="00CA2065">
        <w:t xml:space="preserve">Pricing and </w:t>
      </w:r>
      <w:r>
        <w:t>Schedule</w:t>
      </w:r>
      <w:bookmarkEnd w:id="18"/>
    </w:p>
    <w:p w14:paraId="25435BF2" w14:textId="77777777" w:rsidR="00A354F7" w:rsidRDefault="001A6BF4" w:rsidP="00A354F7">
      <w:r>
        <w:t>Onasander ICO will adhere to the following pricing</w:t>
      </w:r>
      <w:r w:rsidR="00D41C6B">
        <w:t xml:space="preserve"> and schedule</w:t>
      </w:r>
      <w:r>
        <w:t>:</w:t>
      </w:r>
    </w:p>
    <w:p w14:paraId="242B11B5" w14:textId="77777777" w:rsidR="008A3382" w:rsidRDefault="00E15140" w:rsidP="00A354F7">
      <w:r>
        <w:rPr>
          <w:noProof/>
        </w:rPr>
        <w:drawing>
          <wp:inline distT="0" distB="0" distL="0" distR="0" wp14:anchorId="703C76C0" wp14:editId="5AA4A1EE">
            <wp:extent cx="594360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43600" cy="2025650"/>
                    </a:xfrm>
                    <a:prstGeom prst="rect">
                      <a:avLst/>
                    </a:prstGeom>
                  </pic:spPr>
                </pic:pic>
              </a:graphicData>
            </a:graphic>
          </wp:inline>
        </w:drawing>
      </w:r>
    </w:p>
    <w:p w14:paraId="23530879" w14:textId="77777777" w:rsidR="00607C02" w:rsidRDefault="00607C02" w:rsidP="006C009C">
      <w:r>
        <w:t xml:space="preserve">* The first phase of the PRE-ICO is for non-United States investors only. </w:t>
      </w:r>
    </w:p>
    <w:p w14:paraId="4378DAE1" w14:textId="77777777" w:rsidR="006C009C" w:rsidRDefault="006C009C" w:rsidP="006C009C">
      <w:r>
        <w:t>ICO timeline dates and prices are dynamic, we reserve the right to change both parameters in case we need to.  Please always make sure to check on our website for the latest updates.</w:t>
      </w:r>
    </w:p>
    <w:p w14:paraId="0E71CA2D" w14:textId="77777777" w:rsidR="008871A8" w:rsidRDefault="00B66CD7" w:rsidP="00BC62B9">
      <w:pPr>
        <w:pStyle w:val="Heading2"/>
      </w:pPr>
      <w:bookmarkStart w:id="19" w:name="_Toc513821605"/>
      <w:r>
        <w:t>ICO Timeline</w:t>
      </w:r>
      <w:bookmarkEnd w:id="19"/>
    </w:p>
    <w:p w14:paraId="3E65CB0F" w14:textId="77777777"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14:paraId="622BC674" w14:textId="77777777"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14:paraId="44693F56" w14:textId="77777777"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14:paraId="14AF8F00" w14:textId="77777777" w:rsidR="0079382B" w:rsidRDefault="0079382B" w:rsidP="00B66CD7">
      <w:pPr>
        <w:pStyle w:val="ListParagraph"/>
        <w:numPr>
          <w:ilvl w:val="0"/>
          <w:numId w:val="4"/>
        </w:numPr>
      </w:pPr>
      <w:r>
        <w:t>Onasander will have funds to complete the SEC Regulation A+ application process.</w:t>
      </w:r>
    </w:p>
    <w:p w14:paraId="2E0DB4CA" w14:textId="77777777"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p>
    <w:p w14:paraId="5EDD6F4A" w14:textId="77777777"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w:t>
      </w:r>
      <w:r w:rsidR="0043544A">
        <w:t xml:space="preserve">fixed </w:t>
      </w:r>
      <w:r w:rsidR="009160BD">
        <w:t xml:space="preserve">$50,000,000 cap, and higher token valuations every ICO </w:t>
      </w:r>
      <w:r>
        <w:t>phase</w:t>
      </w:r>
      <w:r w:rsidR="009160BD">
        <w:t xml:space="preserve">.  </w:t>
      </w:r>
      <w:r w:rsidR="00887D2A">
        <w:t>In other words, we may not need to sell all of our tokens in order to reach our money target.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14:paraId="700355C7" w14:textId="77777777" w:rsidR="00F54025" w:rsidRDefault="00F54025" w:rsidP="00C43174">
      <w:pPr>
        <w:pStyle w:val="Heading4"/>
      </w:pPr>
      <w:r w:rsidRPr="00F54025">
        <w:lastRenderedPageBreak/>
        <w:t>Onasander ICO Timeline</w:t>
      </w:r>
      <w:r>
        <w:t xml:space="preserve"> Chart</w:t>
      </w:r>
    </w:p>
    <w:p w14:paraId="4AFEA2B6" w14:textId="77777777" w:rsidR="006B199A" w:rsidRDefault="006B199A" w:rsidP="006B199A">
      <w:pPr>
        <w:rPr>
          <w:noProof/>
        </w:rPr>
      </w:pPr>
    </w:p>
    <w:p w14:paraId="25B4FDDB" w14:textId="77777777" w:rsidR="00E466DA" w:rsidRPr="006B199A" w:rsidRDefault="0029272A" w:rsidP="006B199A">
      <w:r>
        <w:rPr>
          <w:noProof/>
        </w:rPr>
        <w:drawing>
          <wp:inline distT="0" distB="0" distL="0" distR="0" wp14:anchorId="78E4FCCD" wp14:editId="03C34068">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14:paraId="2B7B76F4" w14:textId="77777777" w:rsidR="00FE04C0" w:rsidRDefault="00004B83" w:rsidP="00FE04C0">
      <w:r>
        <w:t>Each ICO phase will last for 33 days.</w:t>
      </w:r>
    </w:p>
    <w:p w14:paraId="3A8F318D" w14:textId="77777777" w:rsidR="00012492" w:rsidRDefault="00012492" w:rsidP="00FE04C0"/>
    <w:p w14:paraId="226CCFEE" w14:textId="77777777" w:rsidR="008871A8" w:rsidRDefault="00754F19" w:rsidP="00535AB6">
      <w:pPr>
        <w:pStyle w:val="Heading1"/>
      </w:pPr>
      <w:bookmarkStart w:id="20" w:name="_Toc513821606"/>
      <w:r>
        <w:lastRenderedPageBreak/>
        <w:t xml:space="preserve">The Investment </w:t>
      </w:r>
      <w:r w:rsidR="00F7578E">
        <w:t>Bank</w:t>
      </w:r>
      <w:bookmarkEnd w:id="20"/>
    </w:p>
    <w:p w14:paraId="4371B1E8" w14:textId="77777777" w:rsidR="000F56E5" w:rsidRDefault="000F56E5" w:rsidP="00535AB6">
      <w:r>
        <w:t xml:space="preserve">There are only handful of investment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14:paraId="7BC2DFF4" w14:textId="77777777" w:rsidR="00E96DDA" w:rsidRDefault="00E96DDA" w:rsidP="00E96DDA">
      <w:pPr>
        <w:pStyle w:val="Heading2"/>
      </w:pPr>
      <w:bookmarkStart w:id="21" w:name="_Toc513821607"/>
      <w:r>
        <w:t>Investment Fund</w:t>
      </w:r>
      <w:bookmarkEnd w:id="21"/>
    </w:p>
    <w:p w14:paraId="7E168933" w14:textId="77777777"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w:t>
      </w:r>
      <w:r w:rsidR="001266C7">
        <w:t>deals</w:t>
      </w:r>
      <w:r w:rsidR="00385378">
        <w:t>.</w:t>
      </w:r>
    </w:p>
    <w:p w14:paraId="419A6994" w14:textId="77777777" w:rsidR="00C43174" w:rsidRDefault="00C43174" w:rsidP="00772D5B">
      <w:pPr>
        <w:pStyle w:val="Heading2"/>
      </w:pPr>
      <w:bookmarkStart w:id="22" w:name="_Toc513821608"/>
      <w:r>
        <w:t xml:space="preserve">Asset Price Analysis Software – </w:t>
      </w:r>
      <w:r w:rsidR="001266C7">
        <w:t xml:space="preserve">the </w:t>
      </w:r>
      <w:r>
        <w:t xml:space="preserve">Brain of </w:t>
      </w:r>
      <w:r w:rsidR="008364C0">
        <w:t>Our</w:t>
      </w:r>
      <w:r>
        <w:t xml:space="preserve"> Investment Fund</w:t>
      </w:r>
      <w:bookmarkEnd w:id="22"/>
    </w:p>
    <w:p w14:paraId="5BD13CF0" w14:textId="77777777"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14:paraId="051BABCB" w14:textId="77777777" w:rsidR="00C43174" w:rsidRDefault="00C43174" w:rsidP="00C43174">
      <w:pPr>
        <w:pStyle w:val="Heading4"/>
      </w:pPr>
      <w:r>
        <w:t xml:space="preserve">How </w:t>
      </w:r>
      <w:r w:rsidR="00D2361A">
        <w:t>Onasander Works</w:t>
      </w:r>
      <w:r w:rsidR="00F71385">
        <w:t>?</w:t>
      </w:r>
    </w:p>
    <w:p w14:paraId="119A2DBE" w14:textId="77777777"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14:paraId="62D97ED4" w14:textId="77777777"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14:paraId="4CE37CAE" w14:textId="77777777" w:rsidR="00DE43A3" w:rsidRDefault="00DE43A3" w:rsidP="00DE43A3">
      <w:pPr>
        <w:pStyle w:val="Heading2"/>
      </w:pPr>
      <w:bookmarkStart w:id="23" w:name="_Toc513821609"/>
      <w:r>
        <w:t>How Come Others Fail at Trading</w:t>
      </w:r>
      <w:r w:rsidR="00DF691B">
        <w:t>?</w:t>
      </w:r>
      <w:bookmarkEnd w:id="23"/>
    </w:p>
    <w:p w14:paraId="4E330E1B" w14:textId="77777777"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w:t>
      </w:r>
    </w:p>
    <w:p w14:paraId="17B0F50F" w14:textId="77777777"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w:t>
      </w:r>
      <w:r w:rsidR="002C0C6F">
        <w:t>a</w:t>
      </w:r>
      <w:r w:rsidR="00E530AA" w:rsidRPr="00B322F3">
        <w:t>bear</w:t>
      </w:r>
      <w:r w:rsidR="00E530AA">
        <w:t xml:space="preserve"> and perm</w:t>
      </w:r>
      <w:r w:rsidR="002C0C6F">
        <w:t>a</w:t>
      </w:r>
      <w:r w:rsidR="00E530AA">
        <w:t>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14:paraId="7AB5EC5B" w14:textId="77777777"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14:paraId="303949D5" w14:textId="77777777" w:rsidR="00DE43A3" w:rsidRDefault="00DE43A3" w:rsidP="00DE43A3">
      <w:r>
        <w:t xml:space="preserve">There is no exception to who fails in the financial world.  I have seen the biggest names in finance fail over the years.  Those failed </w:t>
      </w:r>
      <w:r w:rsidR="00F41CFB">
        <w:t>institutions</w:t>
      </w:r>
      <w:r>
        <w:t xml:space="preserve"> simply had no patience, and the </w:t>
      </w:r>
      <w:r w:rsidR="00A15A87">
        <w:t xml:space="preserve">financial market </w:t>
      </w:r>
      <w:r>
        <w:t>is a tool where money flows from inpatient to patient.</w:t>
      </w:r>
    </w:p>
    <w:p w14:paraId="20D24413" w14:textId="77777777" w:rsidR="00DE43A3" w:rsidRDefault="00DE43A3" w:rsidP="00DE43A3">
      <w:pPr>
        <w:pStyle w:val="Heading2"/>
      </w:pPr>
      <w:bookmarkStart w:id="24" w:name="_Toc513821610"/>
      <w:r>
        <w:t>How Come We Will Succeed</w:t>
      </w:r>
      <w:r w:rsidR="00DF691B">
        <w:t>?</w:t>
      </w:r>
      <w:bookmarkEnd w:id="24"/>
    </w:p>
    <w:p w14:paraId="3D8A629F" w14:textId="77777777" w:rsidR="00DE43A3" w:rsidRDefault="00DE43A3" w:rsidP="00DE43A3">
      <w:r>
        <w:t xml:space="preserve">We will succeed because of Onasander trading algorithms.  I made money on almost all of my trades for the past 18 years.  That is a long record.  I lived through </w:t>
      </w:r>
      <w:r w:rsidR="009745CA">
        <w:t>three</w:t>
      </w:r>
      <w:r>
        <w:t xml:space="preserve"> major recessions, where I made the most money.  All my trading knowledge and success was poured into Onsander software.  Using my trading software, investments become relatively easy. </w:t>
      </w:r>
    </w:p>
    <w:p w14:paraId="00F63FD0" w14:textId="77777777" w:rsidR="00DE43A3" w:rsidRDefault="00DE43A3" w:rsidP="00DE43A3">
      <w:r>
        <w:t>Knowing that I developed Onasander, some of you could be asking, so what’s so special about my trading that made Onasander successful?  Below is my answer</w:t>
      </w:r>
      <w:r w:rsidR="001E2DC6">
        <w:t>:</w:t>
      </w:r>
    </w:p>
    <w:p w14:paraId="01FABE12" w14:textId="77777777"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It is those two exact emotions that create what I call price extremes.  It is nothing more than price top and price bottom of a given asset in a specific time.  Th</w:t>
      </w:r>
      <w:r w:rsidR="00872E7B">
        <w:t>e</w:t>
      </w:r>
      <w:r>
        <w:t xml:space="preserve"> price of an asset swings from one extreme to the other, but at the end of the day, it never goes to the “</w:t>
      </w:r>
      <w:r w:rsidR="004F73BA">
        <w:t>M</w:t>
      </w:r>
      <w:r>
        <w:t>oon”, and it almost never goes to “zero” (it could go to zero on a specific stock or single item, but rarely as a</w:t>
      </w:r>
      <w:r w:rsidR="00300DF1">
        <w:t xml:space="preserve"> whole</w:t>
      </w:r>
      <w:r>
        <w:t xml:space="preserve">).  </w:t>
      </w:r>
    </w:p>
    <w:p w14:paraId="0B5A722A" w14:textId="77777777"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w:t>
      </w:r>
      <w:r>
        <w:t>.  This price phenomena caught my attention in my early days of my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xml:space="preserve">, and quantify where on the path to normalization the price </w:t>
      </w:r>
      <w:r w:rsidR="00C92E49">
        <w:t>is at any given moment</w:t>
      </w:r>
      <w:r w:rsidR="004F73BA">
        <w:t>.</w:t>
      </w:r>
    </w:p>
    <w:p w14:paraId="27DA6805" w14:textId="77777777"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F3DD2">
        <w:t>we</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14:paraId="00D56035" w14:textId="77777777" w:rsidR="00305FDB" w:rsidRDefault="00305FDB" w:rsidP="00305FDB">
      <w:pPr>
        <w:pStyle w:val="Heading2"/>
      </w:pPr>
      <w:bookmarkStart w:id="25" w:name="_Toc513821611"/>
      <w:r>
        <w:t>How to Convince You?</w:t>
      </w:r>
      <w:bookmarkEnd w:id="25"/>
    </w:p>
    <w:p w14:paraId="14D88A34" w14:textId="77777777"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14:paraId="523AA22A" w14:textId="77777777" w:rsidR="006A02F6" w:rsidRDefault="00940D16" w:rsidP="006A02F6">
      <w:pPr>
        <w:keepNext/>
      </w:pPr>
      <w:r>
        <w:rPr>
          <w:noProof/>
        </w:rPr>
        <w:drawing>
          <wp:inline distT="0" distB="0" distL="0" distR="0" wp14:anchorId="748A9A0A" wp14:editId="04445DAF">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E6C1038" w14:textId="77777777"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14:paraId="02B7062B" w14:textId="77777777" w:rsidR="00940D16" w:rsidRDefault="00317262" w:rsidP="00DE43A3">
      <w:r>
        <w:t>Please visit the Appendix of this whitepaper to check out our broader market view and get familiar with our trading calls.</w:t>
      </w:r>
      <w:r w:rsidR="00982DAF">
        <w:t xml:space="preserve">  All future predicting chart</w:t>
      </w:r>
      <w:r w:rsidR="00DF3DD2">
        <w:t>s</w:t>
      </w:r>
      <w:r w:rsidR="00982DAF">
        <w:t xml:space="preserve"> were timestamped on the Bitcoin blockchain for authenticity. No one will be able to say we created the</w:t>
      </w:r>
      <w:r w:rsidR="00DF3DD2">
        <w:t>se</w:t>
      </w:r>
      <w:r w:rsidR="00982DAF">
        <w:t xml:space="preserve"> charts after the prices have corrected.</w:t>
      </w:r>
    </w:p>
    <w:p w14:paraId="42746096" w14:textId="77777777" w:rsidR="00CF5AE5" w:rsidRDefault="000173C9" w:rsidP="000173C9">
      <w:pPr>
        <w:pStyle w:val="Heading2"/>
      </w:pPr>
      <w:bookmarkStart w:id="26" w:name="_Toc513821612"/>
      <w:r w:rsidRPr="000173C9">
        <w:t>What Type of Trading Will Onasander Perform</w:t>
      </w:r>
      <w:r w:rsidR="00DF691B">
        <w:t>?</w:t>
      </w:r>
      <w:bookmarkEnd w:id="26"/>
    </w:p>
    <w:p w14:paraId="05AA207B" w14:textId="77777777"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14:paraId="6AACCBD3" w14:textId="77777777"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14:paraId="02143FE3" w14:textId="77777777" w:rsidR="0051203C" w:rsidRDefault="0051203C" w:rsidP="0051203C">
      <w:pPr>
        <w:pStyle w:val="Heading2"/>
      </w:pPr>
      <w:bookmarkStart w:id="27" w:name="_Toc51382161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7"/>
    </w:p>
    <w:p w14:paraId="5DE39FF6" w14:textId="77777777"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14:paraId="007C7890" w14:textId="77777777" w:rsidR="00FF7889" w:rsidRDefault="00FF7889" w:rsidP="00FF7889">
      <w:pPr>
        <w:pStyle w:val="Heading4"/>
      </w:pPr>
      <w:r>
        <w:t>Common Trading Asset Classes</w:t>
      </w:r>
    </w:p>
    <w:p w14:paraId="4229EEC6" w14:textId="77777777" w:rsidR="00C877B9" w:rsidRDefault="00C877B9" w:rsidP="00C877B9">
      <w:pPr>
        <w:pStyle w:val="ListParagraph"/>
        <w:numPr>
          <w:ilvl w:val="0"/>
          <w:numId w:val="8"/>
        </w:numPr>
      </w:pPr>
      <w:r>
        <w:t>Global Stocks</w:t>
      </w:r>
    </w:p>
    <w:p w14:paraId="5DBA0030" w14:textId="77777777" w:rsidR="00C877B9" w:rsidRDefault="00C877B9" w:rsidP="00957967">
      <w:pPr>
        <w:pStyle w:val="ListParagraph"/>
        <w:numPr>
          <w:ilvl w:val="0"/>
          <w:numId w:val="8"/>
        </w:numPr>
      </w:pPr>
      <w:r>
        <w:t>Commodities</w:t>
      </w:r>
    </w:p>
    <w:p w14:paraId="43A62A12" w14:textId="77777777" w:rsidR="0051203C" w:rsidRDefault="0051203C" w:rsidP="0051203C">
      <w:pPr>
        <w:pStyle w:val="ListParagraph"/>
        <w:numPr>
          <w:ilvl w:val="0"/>
          <w:numId w:val="8"/>
        </w:numPr>
      </w:pPr>
      <w:r>
        <w:t>Currencies</w:t>
      </w:r>
      <w:r w:rsidR="00C877B9">
        <w:t xml:space="preserve"> – (limited)</w:t>
      </w:r>
    </w:p>
    <w:p w14:paraId="58A8DF50" w14:textId="77777777" w:rsidR="00C877B9" w:rsidRDefault="00C877B9" w:rsidP="00957967">
      <w:pPr>
        <w:pStyle w:val="ListParagraph"/>
        <w:numPr>
          <w:ilvl w:val="0"/>
          <w:numId w:val="8"/>
        </w:numPr>
      </w:pPr>
      <w:r>
        <w:t>Futures</w:t>
      </w:r>
    </w:p>
    <w:p w14:paraId="618BD3AE" w14:textId="77777777" w:rsidR="0051203C" w:rsidRDefault="0051203C" w:rsidP="0051203C">
      <w:pPr>
        <w:pStyle w:val="ListParagraph"/>
        <w:numPr>
          <w:ilvl w:val="0"/>
          <w:numId w:val="8"/>
        </w:numPr>
      </w:pPr>
      <w:r>
        <w:t>Bullion</w:t>
      </w:r>
    </w:p>
    <w:p w14:paraId="4C44AF53" w14:textId="77777777" w:rsidR="0051203C" w:rsidRDefault="0051203C" w:rsidP="0051203C">
      <w:pPr>
        <w:pStyle w:val="ListParagraph"/>
        <w:numPr>
          <w:ilvl w:val="0"/>
          <w:numId w:val="8"/>
        </w:numPr>
      </w:pPr>
      <w:r>
        <w:t>Energy</w:t>
      </w:r>
    </w:p>
    <w:p w14:paraId="0206D953" w14:textId="77777777" w:rsidR="0051203C" w:rsidRDefault="0051203C" w:rsidP="00C877B9">
      <w:pPr>
        <w:pStyle w:val="ListParagraph"/>
        <w:numPr>
          <w:ilvl w:val="0"/>
          <w:numId w:val="8"/>
        </w:numPr>
      </w:pPr>
      <w:r>
        <w:t>Crypto Currencies</w:t>
      </w:r>
    </w:p>
    <w:p w14:paraId="5BCBF448" w14:textId="77777777" w:rsidR="0031126F" w:rsidRDefault="0031126F" w:rsidP="004F4242">
      <w:pPr>
        <w:pStyle w:val="ListParagraph"/>
        <w:numPr>
          <w:ilvl w:val="0"/>
          <w:numId w:val="8"/>
        </w:numPr>
      </w:pPr>
      <w:r>
        <w:t>Strategic Real Estate</w:t>
      </w:r>
    </w:p>
    <w:p w14:paraId="3A6751AA" w14:textId="77777777" w:rsidR="00667ED7" w:rsidRDefault="00667ED7" w:rsidP="00667ED7">
      <w:pPr>
        <w:pStyle w:val="Heading2"/>
      </w:pPr>
      <w:bookmarkStart w:id="28" w:name="_Toc513821614"/>
      <w:r>
        <w:t xml:space="preserve">Will </w:t>
      </w:r>
      <w:r w:rsidR="00CB27F8">
        <w:t>Onasander</w:t>
      </w:r>
      <w:r>
        <w:t xml:space="preserve"> Have Clients</w:t>
      </w:r>
      <w:r w:rsidR="00DF691B">
        <w:t>?</w:t>
      </w:r>
      <w:bookmarkEnd w:id="28"/>
    </w:p>
    <w:p w14:paraId="28B4B9A1" w14:textId="77777777"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14:paraId="38422B48" w14:textId="77777777" w:rsidR="00667ED7" w:rsidRDefault="00CB27F8" w:rsidP="00CB27F8">
      <w:pPr>
        <w:pStyle w:val="Heading2"/>
      </w:pPr>
      <w:bookmarkStart w:id="29" w:name="_Toc513821615"/>
      <w:r w:rsidRPr="00CB27F8">
        <w:t xml:space="preserve">Will </w:t>
      </w:r>
      <w:r w:rsidR="00525F31">
        <w:t>the Fund be Only</w:t>
      </w:r>
      <w:r w:rsidR="003C2892">
        <w:t xml:space="preserve"> Online</w:t>
      </w:r>
      <w:r w:rsidR="00DF691B">
        <w:t>?</w:t>
      </w:r>
      <w:bookmarkEnd w:id="29"/>
    </w:p>
    <w:p w14:paraId="5D83422B" w14:textId="77777777"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14:paraId="0F8E63BC" w14:textId="77777777" w:rsidR="009C7AC3" w:rsidRDefault="00A718A5" w:rsidP="00A718A5">
      <w:pPr>
        <w:pStyle w:val="Heading2"/>
      </w:pPr>
      <w:bookmarkStart w:id="30" w:name="_Toc513821616"/>
      <w:r w:rsidRPr="00A718A5">
        <w:t>What Financial Products Will Be Offered</w:t>
      </w:r>
      <w:r w:rsidR="00DF691B">
        <w:t>?</w:t>
      </w:r>
      <w:bookmarkEnd w:id="30"/>
    </w:p>
    <w:p w14:paraId="6494DD4A" w14:textId="77777777"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14:paraId="3DFA505A" w14:textId="77777777" w:rsidR="0061326A" w:rsidRDefault="0061326A" w:rsidP="0061326A">
      <w:pPr>
        <w:pStyle w:val="Heading4"/>
      </w:pPr>
      <w:r>
        <w:t>Products Offered:</w:t>
      </w:r>
    </w:p>
    <w:p w14:paraId="46E958D3" w14:textId="77777777" w:rsidR="0061326A" w:rsidRDefault="0061326A" w:rsidP="0061326A">
      <w:pPr>
        <w:pStyle w:val="ListParagraph"/>
        <w:numPr>
          <w:ilvl w:val="0"/>
          <w:numId w:val="5"/>
        </w:numPr>
      </w:pPr>
      <w:r>
        <w:t>Global Stock Purchases</w:t>
      </w:r>
    </w:p>
    <w:p w14:paraId="01015F1D" w14:textId="77777777" w:rsidR="0061326A" w:rsidRDefault="0061326A" w:rsidP="0061326A">
      <w:pPr>
        <w:pStyle w:val="ListParagraph"/>
        <w:numPr>
          <w:ilvl w:val="0"/>
          <w:numId w:val="5"/>
        </w:numPr>
      </w:pPr>
      <w:r>
        <w:t>Commodi</w:t>
      </w:r>
      <w:r w:rsidR="001A61F4">
        <w:t>ty</w:t>
      </w:r>
      <w:r>
        <w:t xml:space="preserve"> Purchases</w:t>
      </w:r>
    </w:p>
    <w:p w14:paraId="2CAA8173" w14:textId="77777777" w:rsidR="0061326A" w:rsidRDefault="0061326A" w:rsidP="0061326A">
      <w:pPr>
        <w:pStyle w:val="ListParagraph"/>
        <w:numPr>
          <w:ilvl w:val="0"/>
          <w:numId w:val="5"/>
        </w:numPr>
      </w:pPr>
      <w:r>
        <w:t>Crypto Currency Purchases</w:t>
      </w:r>
    </w:p>
    <w:p w14:paraId="2434EF2C" w14:textId="77777777" w:rsidR="00A718A5" w:rsidRDefault="0061326A" w:rsidP="0061326A">
      <w:pPr>
        <w:pStyle w:val="ListParagraph"/>
        <w:numPr>
          <w:ilvl w:val="0"/>
          <w:numId w:val="5"/>
        </w:numPr>
      </w:pPr>
      <w:r>
        <w:t>Wealth Management</w:t>
      </w:r>
    </w:p>
    <w:p w14:paraId="1DC83A86" w14:textId="77777777" w:rsidR="0061326A" w:rsidRDefault="004D56DF" w:rsidP="004D56DF">
      <w:pPr>
        <w:pStyle w:val="Heading2"/>
      </w:pPr>
      <w:bookmarkStart w:id="31" w:name="_Toc513821617"/>
      <w:r w:rsidRPr="004D56DF">
        <w:t>What Financial Products Will Be Offered in The Future</w:t>
      </w:r>
      <w:r w:rsidR="00DF691B">
        <w:t>?</w:t>
      </w:r>
      <w:bookmarkEnd w:id="31"/>
    </w:p>
    <w:p w14:paraId="2579E61C" w14:textId="77777777"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14:paraId="507D7D93" w14:textId="77777777" w:rsidR="004D56DF" w:rsidRDefault="004D56DF" w:rsidP="004D56DF">
      <w:pPr>
        <w:pStyle w:val="Heading4"/>
      </w:pPr>
      <w:r>
        <w:lastRenderedPageBreak/>
        <w:t>Future Financial Products:</w:t>
      </w:r>
    </w:p>
    <w:p w14:paraId="794757D6" w14:textId="77777777" w:rsidR="004D56DF" w:rsidRDefault="004D56DF" w:rsidP="004D56DF">
      <w:pPr>
        <w:pStyle w:val="ListParagraph"/>
        <w:numPr>
          <w:ilvl w:val="0"/>
          <w:numId w:val="6"/>
        </w:numPr>
      </w:pPr>
      <w:r>
        <w:t>Global Stock Purchases</w:t>
      </w:r>
    </w:p>
    <w:p w14:paraId="4101B6C3" w14:textId="77777777" w:rsidR="004D56DF" w:rsidRDefault="004D56DF" w:rsidP="004D56DF">
      <w:pPr>
        <w:pStyle w:val="ListParagraph"/>
        <w:numPr>
          <w:ilvl w:val="0"/>
          <w:numId w:val="6"/>
        </w:numPr>
      </w:pPr>
      <w:r>
        <w:t>Commodit</w:t>
      </w:r>
      <w:r w:rsidR="00C27BB3">
        <w:t>y</w:t>
      </w:r>
      <w:r>
        <w:t xml:space="preserve"> Purchases</w:t>
      </w:r>
    </w:p>
    <w:p w14:paraId="79CD20CA" w14:textId="77777777" w:rsidR="004D56DF" w:rsidRDefault="004D56DF" w:rsidP="004D56DF">
      <w:pPr>
        <w:pStyle w:val="ListParagraph"/>
        <w:numPr>
          <w:ilvl w:val="0"/>
          <w:numId w:val="6"/>
        </w:numPr>
      </w:pPr>
      <w:r>
        <w:t>Crypto Currency Purchases</w:t>
      </w:r>
    </w:p>
    <w:p w14:paraId="4D6FF04D" w14:textId="77777777" w:rsidR="004D56DF" w:rsidRDefault="004D56DF" w:rsidP="004D56DF">
      <w:pPr>
        <w:pStyle w:val="ListParagraph"/>
        <w:numPr>
          <w:ilvl w:val="0"/>
          <w:numId w:val="6"/>
        </w:numPr>
      </w:pPr>
      <w:r>
        <w:t>Wealth Management</w:t>
      </w:r>
    </w:p>
    <w:p w14:paraId="5A628AD2" w14:textId="77777777" w:rsidR="004D56DF" w:rsidRDefault="004D56DF" w:rsidP="004D56DF">
      <w:pPr>
        <w:pStyle w:val="ListParagraph"/>
        <w:numPr>
          <w:ilvl w:val="0"/>
          <w:numId w:val="6"/>
        </w:numPr>
      </w:pPr>
      <w:r>
        <w:t>Investment Banking</w:t>
      </w:r>
    </w:p>
    <w:p w14:paraId="117473C2" w14:textId="77777777" w:rsidR="004D56DF" w:rsidRDefault="004D56DF" w:rsidP="004D56DF">
      <w:pPr>
        <w:pStyle w:val="ListParagraph"/>
        <w:numPr>
          <w:ilvl w:val="0"/>
          <w:numId w:val="6"/>
        </w:numPr>
      </w:pPr>
      <w:r>
        <w:t>Capital Markets</w:t>
      </w:r>
    </w:p>
    <w:p w14:paraId="3B89884F" w14:textId="77777777" w:rsidR="004D56DF" w:rsidRDefault="004D56DF" w:rsidP="004D56DF">
      <w:pPr>
        <w:pStyle w:val="ListParagraph"/>
        <w:numPr>
          <w:ilvl w:val="0"/>
          <w:numId w:val="6"/>
        </w:numPr>
      </w:pPr>
      <w:r>
        <w:t>Investment Management</w:t>
      </w:r>
    </w:p>
    <w:p w14:paraId="263F0655" w14:textId="77777777" w:rsidR="004D56DF" w:rsidRDefault="004D56DF" w:rsidP="004D56DF">
      <w:pPr>
        <w:pStyle w:val="ListParagraph"/>
        <w:numPr>
          <w:ilvl w:val="0"/>
          <w:numId w:val="6"/>
        </w:numPr>
      </w:pPr>
      <w:r>
        <w:t>Municipal Finance</w:t>
      </w:r>
    </w:p>
    <w:p w14:paraId="5AE2B73B" w14:textId="77777777" w:rsidR="004D56DF" w:rsidRDefault="004D56DF" w:rsidP="004D56DF">
      <w:pPr>
        <w:pStyle w:val="ListParagraph"/>
        <w:numPr>
          <w:ilvl w:val="0"/>
          <w:numId w:val="6"/>
        </w:numPr>
      </w:pPr>
      <w:r>
        <w:t>Commodit</w:t>
      </w:r>
      <w:r w:rsidR="00526ACE">
        <w:t>y</w:t>
      </w:r>
      <w:r>
        <w:t xml:space="preserve"> Portfolios</w:t>
      </w:r>
    </w:p>
    <w:p w14:paraId="469C2FCB" w14:textId="77777777" w:rsidR="004D56DF" w:rsidRDefault="004D56DF" w:rsidP="004D56DF">
      <w:pPr>
        <w:pStyle w:val="ListParagraph"/>
        <w:numPr>
          <w:ilvl w:val="0"/>
          <w:numId w:val="6"/>
        </w:numPr>
      </w:pPr>
      <w:r>
        <w:t xml:space="preserve">Crypto </w:t>
      </w:r>
      <w:r w:rsidR="00EF6D37">
        <w:t>C</w:t>
      </w:r>
      <w:r>
        <w:t>urrency Portfolios</w:t>
      </w:r>
    </w:p>
    <w:p w14:paraId="70E26505" w14:textId="77777777" w:rsidR="004D56DF" w:rsidRDefault="004D56DF" w:rsidP="004D56DF">
      <w:pPr>
        <w:pStyle w:val="ListParagraph"/>
        <w:numPr>
          <w:ilvl w:val="0"/>
          <w:numId w:val="6"/>
        </w:numPr>
      </w:pPr>
      <w:r>
        <w:t xml:space="preserve">Credit </w:t>
      </w:r>
      <w:r w:rsidR="00EF6D37">
        <w:t xml:space="preserve">Derivative </w:t>
      </w:r>
      <w:r>
        <w:t>Products</w:t>
      </w:r>
    </w:p>
    <w:p w14:paraId="384A6EB2" w14:textId="77777777" w:rsidR="004D56DF" w:rsidRDefault="004D56DF" w:rsidP="004D56DF">
      <w:pPr>
        <w:pStyle w:val="ListParagraph"/>
        <w:numPr>
          <w:ilvl w:val="0"/>
          <w:numId w:val="6"/>
        </w:numPr>
      </w:pPr>
      <w:r>
        <w:t>Onasander ETFs</w:t>
      </w:r>
    </w:p>
    <w:p w14:paraId="1A858280" w14:textId="77777777" w:rsidR="004D56DF" w:rsidRDefault="004D56DF" w:rsidP="004D56DF">
      <w:pPr>
        <w:pStyle w:val="ListParagraph"/>
        <w:numPr>
          <w:ilvl w:val="0"/>
          <w:numId w:val="6"/>
        </w:numPr>
      </w:pPr>
      <w:r>
        <w:t>Mini Funds for Retail Investors</w:t>
      </w:r>
    </w:p>
    <w:p w14:paraId="0EEC2831" w14:textId="77777777" w:rsidR="004D56DF" w:rsidRDefault="004D56DF" w:rsidP="004D56DF">
      <w:pPr>
        <w:pStyle w:val="ListParagraph"/>
        <w:numPr>
          <w:ilvl w:val="0"/>
          <w:numId w:val="6"/>
        </w:numPr>
      </w:pPr>
      <w:r>
        <w:t>Structured Derivative Products</w:t>
      </w:r>
    </w:p>
    <w:p w14:paraId="14CEA26A" w14:textId="77777777" w:rsidR="004D56DF" w:rsidRDefault="00C877B9" w:rsidP="004D56DF">
      <w:pPr>
        <w:pStyle w:val="ListParagraph"/>
        <w:numPr>
          <w:ilvl w:val="0"/>
          <w:numId w:val="6"/>
        </w:numPr>
      </w:pPr>
      <w:r>
        <w:t>World Wide Web Properties (websites and domains)</w:t>
      </w:r>
    </w:p>
    <w:p w14:paraId="56398257" w14:textId="77777777" w:rsidR="004D56DF" w:rsidRDefault="004D56DF" w:rsidP="004D56DF">
      <w:pPr>
        <w:pStyle w:val="ListParagraph"/>
        <w:numPr>
          <w:ilvl w:val="0"/>
          <w:numId w:val="6"/>
        </w:numPr>
      </w:pPr>
      <w:r>
        <w:t>Crypto ETFs</w:t>
      </w:r>
    </w:p>
    <w:p w14:paraId="774A2888" w14:textId="77777777" w:rsidR="004D56DF" w:rsidRDefault="004D56DF" w:rsidP="004D56DF">
      <w:pPr>
        <w:pStyle w:val="ListParagraph"/>
        <w:numPr>
          <w:ilvl w:val="0"/>
          <w:numId w:val="6"/>
        </w:numPr>
      </w:pPr>
      <w:r>
        <w:t>REITS</w:t>
      </w:r>
    </w:p>
    <w:p w14:paraId="7301DCF1" w14:textId="77777777" w:rsidR="00612730" w:rsidRDefault="00612730" w:rsidP="00612730">
      <w:pPr>
        <w:pStyle w:val="Heading2"/>
      </w:pPr>
      <w:bookmarkStart w:id="32" w:name="_Toc513821618"/>
      <w:r>
        <w:t>What Markets Will Onasander Trade On</w:t>
      </w:r>
      <w:r w:rsidR="00DF691B">
        <w:t>?</w:t>
      </w:r>
      <w:bookmarkEnd w:id="32"/>
    </w:p>
    <w:p w14:paraId="29860D5A" w14:textId="77777777"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14:paraId="16BAFCA8" w14:textId="77777777" w:rsidR="00B21F2C" w:rsidRDefault="00476300" w:rsidP="00476300">
      <w:pPr>
        <w:pStyle w:val="Heading2"/>
      </w:pPr>
      <w:bookmarkStart w:id="33" w:name="_Toc513821619"/>
      <w:r>
        <w:t>What Will Be Decentralized About This Investment Bank?</w:t>
      </w:r>
      <w:bookmarkEnd w:id="33"/>
    </w:p>
    <w:p w14:paraId="1E7B6D09" w14:textId="77777777" w:rsidR="00B55CB5" w:rsidRDefault="00BA0AFC" w:rsidP="00B55CB5">
      <w:r>
        <w:t xml:space="preserve">This bank will be registered as a normal investment fund with office locations and clients.  The decentralized parts will include: </w:t>
      </w:r>
    </w:p>
    <w:p w14:paraId="0012A7FF" w14:textId="77777777" w:rsidR="00BA0AFC" w:rsidRDefault="00BA0AFC" w:rsidP="00BA0AFC">
      <w:pPr>
        <w:pStyle w:val="Heading4"/>
      </w:pPr>
      <w:r>
        <w:t>Decentralized:</w:t>
      </w:r>
    </w:p>
    <w:p w14:paraId="66C39E2D" w14:textId="77777777" w:rsidR="00BA0AFC" w:rsidRDefault="00BA0AFC" w:rsidP="00BA0AFC">
      <w:pPr>
        <w:pStyle w:val="ListParagraph"/>
        <w:numPr>
          <w:ilvl w:val="0"/>
          <w:numId w:val="6"/>
        </w:numPr>
      </w:pPr>
      <w:r>
        <w:t>Buying our Financial Products will be done through Smart Contracts</w:t>
      </w:r>
    </w:p>
    <w:p w14:paraId="79981B8F" w14:textId="77777777" w:rsidR="00BA0AFC" w:rsidRDefault="00BA0AFC" w:rsidP="00BA0AFC">
      <w:pPr>
        <w:pStyle w:val="ListParagraph"/>
        <w:numPr>
          <w:ilvl w:val="0"/>
          <w:numId w:val="6"/>
        </w:numPr>
      </w:pPr>
      <w:r>
        <w:t>Investing in our bank will be cryptocurrency token based</w:t>
      </w:r>
    </w:p>
    <w:p w14:paraId="5B66240D" w14:textId="77777777"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14:paraId="7881DE29" w14:textId="77777777" w:rsidR="00BA0AFC" w:rsidRDefault="00BA0AFC" w:rsidP="00BA0AFC">
      <w:pPr>
        <w:pStyle w:val="ListParagraph"/>
        <w:numPr>
          <w:ilvl w:val="0"/>
          <w:numId w:val="6"/>
        </w:numPr>
      </w:pPr>
      <w:r>
        <w:t xml:space="preserve">Each client of the bank will be </w:t>
      </w:r>
      <w:r w:rsidR="00143FD1">
        <w:t xml:space="preserve">a </w:t>
      </w:r>
      <w:r>
        <w:t>“node” on a blockchain network</w:t>
      </w:r>
    </w:p>
    <w:p w14:paraId="2934CA20" w14:textId="77777777" w:rsidR="00BA0AFC" w:rsidRDefault="00BA0AFC" w:rsidP="00BA0AFC">
      <w:pPr>
        <w:pStyle w:val="ListParagraph"/>
        <w:numPr>
          <w:ilvl w:val="0"/>
          <w:numId w:val="6"/>
        </w:numPr>
      </w:pPr>
      <w:r>
        <w:t>Dividend distribution will be completed through Smart Contracts</w:t>
      </w:r>
    </w:p>
    <w:p w14:paraId="693AF195" w14:textId="77777777" w:rsidR="00BA0AFC" w:rsidRDefault="00BA0AFC" w:rsidP="00957967">
      <w:pPr>
        <w:pStyle w:val="ListParagraph"/>
        <w:numPr>
          <w:ilvl w:val="0"/>
          <w:numId w:val="6"/>
        </w:numPr>
      </w:pPr>
      <w:r>
        <w:t>Crowd</w:t>
      </w:r>
      <w:r w:rsidR="00C56600">
        <w:t xml:space="preserve"> S</w:t>
      </w:r>
      <w:r>
        <w:t>ale itself will run on decentralized Smart Contract</w:t>
      </w:r>
    </w:p>
    <w:p w14:paraId="1552D7AB" w14:textId="77777777"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14:paraId="26287C3C" w14:textId="77777777" w:rsidR="005D5493" w:rsidRDefault="005D5493" w:rsidP="00957967">
      <w:pPr>
        <w:pStyle w:val="ListParagraph"/>
        <w:numPr>
          <w:ilvl w:val="0"/>
          <w:numId w:val="6"/>
        </w:numPr>
      </w:pPr>
      <w:r>
        <w:t>Future company voting system could run on Smart Contracts</w:t>
      </w:r>
    </w:p>
    <w:p w14:paraId="7A32DDB7" w14:textId="77777777" w:rsidR="00E51253" w:rsidRDefault="00E51253" w:rsidP="00E51253">
      <w:pPr>
        <w:pStyle w:val="ListParagraph"/>
      </w:pPr>
    </w:p>
    <w:p w14:paraId="0C70A01B" w14:textId="77777777" w:rsidR="00BA0AFC" w:rsidRPr="00BA0AFC" w:rsidRDefault="00BA0AFC" w:rsidP="00BA0AFC"/>
    <w:p w14:paraId="57BAF191" w14:textId="77777777" w:rsidR="00B745C6" w:rsidRDefault="00B745C6" w:rsidP="00B745C6">
      <w:pPr>
        <w:pStyle w:val="Heading2"/>
      </w:pPr>
      <w:bookmarkStart w:id="34" w:name="_Toc513821620"/>
      <w:r>
        <w:lastRenderedPageBreak/>
        <w:t>Onasander Timeline</w:t>
      </w:r>
      <w:bookmarkEnd w:id="34"/>
      <w:r w:rsidR="00BE5E0B">
        <w:br/>
      </w:r>
    </w:p>
    <w:p w14:paraId="39D225A3" w14:textId="77777777"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14:paraId="4DFAAF83" w14:textId="77777777"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14:paraId="252C1181" w14:textId="77777777"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14:paraId="26A83E55" w14:textId="77777777"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14:paraId="1F6C0CC3" w14:textId="77777777"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14:paraId="0F324C11" w14:textId="77777777"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14:paraId="179CD6A2" w14:textId="77777777"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14:paraId="76E2D000" w14:textId="77777777"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14:paraId="76529751" w14:textId="77777777"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14:paraId="5984006D" w14:textId="77777777"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14:paraId="38113522" w14:textId="77777777"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14:paraId="07302389" w14:textId="77777777"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14:paraId="5CCFEB80" w14:textId="77777777"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5" w:name="_Hlk513663648"/>
      <w:r w:rsidR="006A3D40">
        <w:rPr>
          <w:noProof/>
          <w:sz w:val="24"/>
          <w:szCs w:val="24"/>
        </w:rPr>
        <w:t>February 2019</w:t>
      </w:r>
      <w:bookmarkEnd w:id="35"/>
    </w:p>
    <w:p w14:paraId="2F8A7833" w14:textId="77777777"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14:paraId="6E32092D" w14:textId="77777777"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14:paraId="1096FC96" w14:textId="77777777"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14:paraId="0B64B613" w14:textId="77777777"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14:paraId="31A9B77E" w14:textId="77777777"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14:paraId="56F12647" w14:textId="77777777"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14:paraId="7C5652E6" w14:textId="77777777"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14:paraId="16B72AFB" w14:textId="77777777"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14:paraId="0BF8A88B" w14:textId="77777777"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6" w:name="_Hlk513663696"/>
      <w:r w:rsidR="005434C5">
        <w:rPr>
          <w:sz w:val="24"/>
          <w:szCs w:val="24"/>
        </w:rPr>
        <w:t>April 2019</w:t>
      </w:r>
      <w:bookmarkEnd w:id="36"/>
    </w:p>
    <w:p w14:paraId="5D66894D" w14:textId="77777777"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14:paraId="41AE40A4" w14:textId="77777777"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14:paraId="54F29C1C" w14:textId="77777777"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14:paraId="7A5BB16A" w14:textId="77777777" w:rsidR="008571F6" w:rsidRDefault="00B52024" w:rsidP="00962657">
      <w:pPr>
        <w:pStyle w:val="ListParagraph"/>
        <w:numPr>
          <w:ilvl w:val="0"/>
          <w:numId w:val="19"/>
        </w:numPr>
        <w:rPr>
          <w:noProof/>
        </w:rPr>
      </w:pPr>
      <w:r>
        <w:t>Expend Wealth Management Line of Business</w:t>
      </w:r>
      <w:r w:rsidR="00763E76">
        <w:t xml:space="preserve"> – March 2020</w:t>
      </w:r>
    </w:p>
    <w:p w14:paraId="2AB22825" w14:textId="77777777" w:rsidR="008571F6" w:rsidRDefault="008571F6" w:rsidP="00DF7C4C">
      <w:pPr>
        <w:pStyle w:val="ListParagraph"/>
        <w:numPr>
          <w:ilvl w:val="0"/>
          <w:numId w:val="19"/>
        </w:numPr>
        <w:rPr>
          <w:noProof/>
        </w:rPr>
      </w:pPr>
      <w:r>
        <w:t>Create Onasander Financial Products – Q4 2020</w:t>
      </w:r>
    </w:p>
    <w:p w14:paraId="0FBAD801" w14:textId="77777777" w:rsidR="008571F6" w:rsidRDefault="008571F6" w:rsidP="00962657">
      <w:pPr>
        <w:pStyle w:val="ListParagraph"/>
        <w:numPr>
          <w:ilvl w:val="0"/>
          <w:numId w:val="19"/>
        </w:numPr>
        <w:rPr>
          <w:noProof/>
        </w:rPr>
      </w:pPr>
      <w:r>
        <w:t>Offer Onasander Products to Clients – Q1 2021</w:t>
      </w:r>
    </w:p>
    <w:p w14:paraId="0DFD598F" w14:textId="77777777" w:rsidR="008571F6" w:rsidRDefault="008571F6" w:rsidP="00DF7C4C">
      <w:pPr>
        <w:pStyle w:val="ListParagraph"/>
        <w:numPr>
          <w:ilvl w:val="0"/>
          <w:numId w:val="19"/>
        </w:numPr>
        <w:rPr>
          <w:noProof/>
        </w:rPr>
      </w:pPr>
      <w:r>
        <w:rPr>
          <w:noProof/>
        </w:rPr>
        <w:t>Hire Investment Bank Experts – September 2021</w:t>
      </w:r>
    </w:p>
    <w:p w14:paraId="4B618975" w14:textId="77777777" w:rsidR="008571F6" w:rsidRDefault="008571F6" w:rsidP="008571F6">
      <w:pPr>
        <w:pStyle w:val="ListParagraph"/>
        <w:numPr>
          <w:ilvl w:val="0"/>
          <w:numId w:val="19"/>
        </w:numPr>
      </w:pPr>
      <w:r>
        <w:rPr>
          <w:noProof/>
        </w:rPr>
        <w:t>Create Investment Bank Conversion Strategy – January 2022</w:t>
      </w:r>
    </w:p>
    <w:p w14:paraId="77E3246B" w14:textId="77777777" w:rsidR="008571F6" w:rsidRDefault="008571F6" w:rsidP="008571F6">
      <w:pPr>
        <w:pStyle w:val="ListParagraph"/>
        <w:numPr>
          <w:ilvl w:val="0"/>
          <w:numId w:val="19"/>
        </w:numPr>
      </w:pPr>
      <w:r>
        <w:t>Prepare the Company for an Investment Bank Conversion – May 2022</w:t>
      </w:r>
    </w:p>
    <w:p w14:paraId="5FF911AF" w14:textId="77777777"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14:paraId="7128474E" w14:textId="77777777"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14:paraId="31446848" w14:textId="77777777" w:rsidR="0065676D" w:rsidRDefault="0065676D" w:rsidP="00DF7C4C">
      <w:pPr>
        <w:pStyle w:val="ListParagraph"/>
        <w:numPr>
          <w:ilvl w:val="0"/>
          <w:numId w:val="19"/>
        </w:numPr>
        <w:rPr>
          <w:noProof/>
        </w:rPr>
      </w:pPr>
      <w:r>
        <w:rPr>
          <w:noProof/>
        </w:rPr>
        <w:t>IPO of the Investement Bank</w:t>
      </w:r>
      <w:r w:rsidR="007B5669">
        <w:rPr>
          <w:noProof/>
        </w:rPr>
        <w:t xml:space="preserve"> – June 202</w:t>
      </w:r>
      <w:r w:rsidR="00E26F12">
        <w:rPr>
          <w:noProof/>
        </w:rPr>
        <w:t>8</w:t>
      </w:r>
    </w:p>
    <w:p w14:paraId="28617031" w14:textId="77777777" w:rsidR="002973F6" w:rsidRPr="002973F6" w:rsidRDefault="002973F6" w:rsidP="002973F6">
      <w:pPr>
        <w:pStyle w:val="Heading1"/>
      </w:pPr>
      <w:bookmarkStart w:id="37" w:name="_Toc513821621"/>
      <w:r>
        <w:lastRenderedPageBreak/>
        <w:t>The Offer</w:t>
      </w:r>
      <w:bookmarkEnd w:id="37"/>
    </w:p>
    <w:p w14:paraId="3D19E011" w14:textId="77777777"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14:paraId="24B5C4F8" w14:textId="77777777" w:rsidR="009335E5" w:rsidRDefault="009335E5" w:rsidP="009335E5">
      <w:pPr>
        <w:pStyle w:val="Heading2"/>
      </w:pPr>
      <w:bookmarkStart w:id="38" w:name="_Toc513821622"/>
      <w:r>
        <w:t>10% Dividend</w:t>
      </w:r>
      <w:bookmarkEnd w:id="38"/>
      <w:r>
        <w:t xml:space="preserve"> </w:t>
      </w:r>
    </w:p>
    <w:p w14:paraId="6C521AEF" w14:textId="77777777" w:rsidR="009335E5" w:rsidRDefault="009335E5" w:rsidP="009335E5">
      <w:r>
        <w:t>Onasander will pay dividends to our token holders.  The value of the dividend is 10%.   It will be paid every quarter with the following rules:</w:t>
      </w:r>
    </w:p>
    <w:p w14:paraId="24E02F8C" w14:textId="77777777" w:rsidR="009335E5" w:rsidRDefault="009335E5" w:rsidP="009335E5">
      <w:pPr>
        <w:pStyle w:val="Heading4"/>
      </w:pPr>
      <w:r>
        <w:t>Dividend Rules:</w:t>
      </w:r>
    </w:p>
    <w:p w14:paraId="478CD6EA" w14:textId="77777777" w:rsidR="00434F51" w:rsidRDefault="00434F51" w:rsidP="00434F51">
      <w:pPr>
        <w:pStyle w:val="ListParagraph"/>
        <w:numPr>
          <w:ilvl w:val="0"/>
          <w:numId w:val="17"/>
        </w:numPr>
      </w:pPr>
      <w:r>
        <w:t xml:space="preserve">The 10% payment </w:t>
      </w:r>
      <w:r w:rsidR="003524E3">
        <w:t xml:space="preserve">is based on </w:t>
      </w:r>
      <w:r>
        <w:t>Onasander quarterly profits.</w:t>
      </w:r>
    </w:p>
    <w:p w14:paraId="011DACAC" w14:textId="77777777" w:rsidR="009335E5" w:rsidRDefault="00AC2891" w:rsidP="009335E5">
      <w:pPr>
        <w:pStyle w:val="ListParagraph"/>
        <w:numPr>
          <w:ilvl w:val="0"/>
          <w:numId w:val="17"/>
        </w:numPr>
      </w:pPr>
      <w:r>
        <w:t>Token holders must own tokens at the time of dividend payment</w:t>
      </w:r>
      <w:r w:rsidR="008B3690">
        <w:t>.</w:t>
      </w:r>
    </w:p>
    <w:p w14:paraId="6A75F7E8" w14:textId="77777777" w:rsidR="008B3690" w:rsidRDefault="008B3690" w:rsidP="00957967">
      <w:pPr>
        <w:pStyle w:val="ListParagraph"/>
        <w:numPr>
          <w:ilvl w:val="0"/>
          <w:numId w:val="17"/>
        </w:numPr>
      </w:pPr>
      <w:r>
        <w:t>Dividends are paid only for quarters in which Onasander made profits.</w:t>
      </w:r>
    </w:p>
    <w:p w14:paraId="4AB46CAD" w14:textId="77777777" w:rsidR="00AC2891" w:rsidRDefault="00AC2891" w:rsidP="009335E5">
      <w:pPr>
        <w:pStyle w:val="ListParagraph"/>
        <w:numPr>
          <w:ilvl w:val="0"/>
          <w:numId w:val="17"/>
        </w:numPr>
      </w:pPr>
      <w:r>
        <w:t xml:space="preserve">Onasander tokens must be owned by the token holder during the quarter for which the dividend is being paid.  </w:t>
      </w:r>
    </w:p>
    <w:p w14:paraId="06BA15A6" w14:textId="77777777"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fall outside of a given quarter)</w:t>
      </w:r>
      <w:r w:rsidR="008B3690">
        <w:t>.</w:t>
      </w:r>
    </w:p>
    <w:p w14:paraId="2BDD2AE4" w14:textId="77777777"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14:paraId="5EC33F66" w14:textId="77777777" w:rsidR="008365E7" w:rsidRDefault="008365E7" w:rsidP="008365E7">
      <w:pPr>
        <w:pStyle w:val="Heading2"/>
      </w:pPr>
      <w:bookmarkStart w:id="39" w:name="_Toc51382162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9"/>
    </w:p>
    <w:p w14:paraId="03640C57" w14:textId="77777777"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14:paraId="303A28BE" w14:textId="77777777" w:rsidR="008365E7" w:rsidRDefault="008365E7" w:rsidP="008365E7">
      <w:pPr>
        <w:pStyle w:val="Heading4"/>
      </w:pPr>
      <w:r>
        <w:t>Ways Investors Will Make Money with Us</w:t>
      </w:r>
    </w:p>
    <w:p w14:paraId="4239D146" w14:textId="77777777"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14:paraId="3F1E3283" w14:textId="77777777"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14:paraId="04849B64" w14:textId="77777777"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14:paraId="6E4A0FF6" w14:textId="77777777"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w:t>
      </w:r>
      <w:r w:rsidR="004E09E6">
        <w:t>token</w:t>
      </w:r>
      <w:r>
        <w:t xml:space="preserve"> holders. </w:t>
      </w:r>
    </w:p>
    <w:p w14:paraId="2A5338E5" w14:textId="77777777"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14:paraId="55BA6BA7" w14:textId="77777777" w:rsidR="009335E5" w:rsidRPr="009335E5" w:rsidRDefault="009335E5" w:rsidP="009335E5"/>
    <w:p w14:paraId="6BC0C3ED" w14:textId="77777777" w:rsidR="00F906FD" w:rsidRDefault="00F906FD" w:rsidP="00F906FD">
      <w:pPr>
        <w:pStyle w:val="Heading1"/>
      </w:pPr>
      <w:bookmarkStart w:id="40" w:name="_Toc513821624"/>
      <w:r>
        <w:lastRenderedPageBreak/>
        <w:t>The Business</w:t>
      </w:r>
      <w:bookmarkEnd w:id="40"/>
    </w:p>
    <w:p w14:paraId="5D294844" w14:textId="77777777"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14:paraId="13C64B92" w14:textId="77777777" w:rsidR="00CA1F02" w:rsidRDefault="00CA1F02" w:rsidP="00CA1F02">
      <w:bookmarkStart w:id="41" w:name="_Toc51382162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1"/>
      <w:r>
        <w:br/>
        <w:t>The management of the company can be divided in three separate phases</w:t>
      </w:r>
      <w:r w:rsidR="00717586">
        <w:t xml:space="preserve">: Initial Phase, Established Phase, and </w:t>
      </w:r>
      <w:r w:rsidR="0033653E">
        <w:t>Fully-Grown</w:t>
      </w:r>
      <w:r w:rsidR="00717586">
        <w:t xml:space="preserve"> Investment Bank.  </w:t>
      </w:r>
    </w:p>
    <w:p w14:paraId="394DE4F9" w14:textId="77777777" w:rsidR="00CA1F02" w:rsidRDefault="00CA1F02" w:rsidP="00CA1F02">
      <w:pPr>
        <w:pStyle w:val="Heading4"/>
      </w:pPr>
      <w:r>
        <w:t>Initial Phase</w:t>
      </w:r>
    </w:p>
    <w:p w14:paraId="7C56027D" w14:textId="77777777"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14:paraId="0AAA740B" w14:textId="77777777" w:rsidR="00CA1F02" w:rsidRDefault="00CA1F02" w:rsidP="00CA1F02">
      <w:pPr>
        <w:pStyle w:val="Heading4"/>
      </w:pPr>
      <w:r>
        <w:t>Established Phase</w:t>
      </w:r>
    </w:p>
    <w:p w14:paraId="48327C93" w14:textId="77777777" w:rsidR="00CA1F02" w:rsidRDefault="00CA1F02" w:rsidP="00CA1F02">
      <w:r>
        <w:t xml:space="preserve">Once the company is fully established I will not run day to day operations.  I will only be the </w:t>
      </w:r>
      <w:r w:rsidR="00C37FD6">
        <w:t>F</w:t>
      </w:r>
      <w:r w:rsidR="00324F28">
        <w:t>o</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14:paraId="53E1DE2E" w14:textId="77777777" w:rsidR="00CA1F02" w:rsidRDefault="00CA1F02" w:rsidP="00CA1F02">
      <w:pPr>
        <w:pStyle w:val="Heading4"/>
      </w:pPr>
      <w:r>
        <w:t>Fully Grown Investment Bank</w:t>
      </w:r>
    </w:p>
    <w:p w14:paraId="1B156F31" w14:textId="77777777" w:rsidR="00CA1F02" w:rsidRDefault="00CA1F02" w:rsidP="003D2DA7">
      <w:r>
        <w:t xml:space="preserve">In this phase the bank will most likely be a publicly traded company, and </w:t>
      </w:r>
      <w:r w:rsidR="00C936C0">
        <w:t xml:space="preserve">it </w:t>
      </w:r>
      <w:r>
        <w:t xml:space="preserve">will behave like one, where shareholders </w:t>
      </w:r>
      <w:r w:rsidR="008E6E0F">
        <w:t xml:space="preserve">and ONA token holders </w:t>
      </w:r>
      <w:r>
        <w:t xml:space="preserve">decide the faith of the bank.  </w:t>
      </w:r>
    </w:p>
    <w:p w14:paraId="20577488" w14:textId="77777777" w:rsidR="00CD6849" w:rsidRDefault="00CD6849" w:rsidP="00CD6849">
      <w:pPr>
        <w:pStyle w:val="Heading2"/>
      </w:pPr>
      <w:bookmarkStart w:id="42" w:name="_Toc513821626"/>
      <w:r>
        <w:t>Office Locations</w:t>
      </w:r>
      <w:bookmarkEnd w:id="42"/>
    </w:p>
    <w:p w14:paraId="561E550E" w14:textId="77777777"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w:t>
      </w:r>
      <w:r w:rsidR="00085E66">
        <w:t xml:space="preserve">at </w:t>
      </w:r>
      <w:r w:rsidR="00A805E7">
        <w:t>Hong Kong.</w:t>
      </w:r>
    </w:p>
    <w:p w14:paraId="64B1D725" w14:textId="77777777"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14:paraId="15979736" w14:textId="77777777" w:rsidR="00925B06" w:rsidRPr="00CD6849" w:rsidRDefault="00925B06" w:rsidP="00CD6849"/>
    <w:p w14:paraId="7390B440" w14:textId="77777777" w:rsidR="00363D95" w:rsidRDefault="00363D95" w:rsidP="00363D95">
      <w:pPr>
        <w:pStyle w:val="Heading2"/>
      </w:pPr>
      <w:bookmarkStart w:id="43" w:name="_Toc513821627"/>
      <w:r>
        <w:lastRenderedPageBreak/>
        <w:t>Management</w:t>
      </w:r>
      <w:r w:rsidR="00FC695B">
        <w:t xml:space="preserve"> Team</w:t>
      </w:r>
      <w:bookmarkEnd w:id="43"/>
    </w:p>
    <w:p w14:paraId="115FFFF4" w14:textId="77777777" w:rsidR="00363D95" w:rsidRDefault="00363D95" w:rsidP="00363D95">
      <w:pPr>
        <w:pStyle w:val="Heading4"/>
      </w:pPr>
      <w:r>
        <w:t xml:space="preserve">Andrzej Wegrzyn – </w:t>
      </w:r>
      <w:r w:rsidR="004379BA">
        <w:t>Founder &amp;</w:t>
      </w:r>
      <w:r w:rsidR="005F0EC1">
        <w:t xml:space="preserve"> </w:t>
      </w:r>
      <w:r>
        <w:t>CEO</w:t>
      </w:r>
    </w:p>
    <w:p w14:paraId="2AEADB21" w14:textId="77777777"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14:paraId="0EE55044" w14:textId="77777777" w:rsidR="00363D95" w:rsidRDefault="00363D95" w:rsidP="00363D95">
      <w:pPr>
        <w:pStyle w:val="Heading4"/>
      </w:pPr>
      <w:r>
        <w:t>Anna Kretovit</w:t>
      </w:r>
      <w:r w:rsidR="00501F08">
        <w:t>c</w:t>
      </w:r>
      <w:r>
        <w:t>z – Finance and Accounting</w:t>
      </w:r>
    </w:p>
    <w:p w14:paraId="0E44FAED" w14:textId="77777777" w:rsidR="00363D95" w:rsidRDefault="00363D95" w:rsidP="00363D95">
      <w:r>
        <w:t xml:space="preserve">Anna comes from a corporate background.  She ran companies in New York City and was a Chief Financial Officer at </w:t>
      </w:r>
      <w:r w:rsidR="006E6CCD" w:rsidRPr="006E6CCD">
        <w:t>Michael Cohen Group</w:t>
      </w:r>
      <w:r w:rsidR="006E6CCD">
        <w:t xml:space="preserve"> (</w:t>
      </w:r>
      <w:r>
        <w:t>US Grant</w:t>
      </w:r>
      <w:r w:rsidR="006E6CCD">
        <w:t>s)</w:t>
      </w:r>
      <w:r>
        <w:t>.  She holds a CPA license and will be our go to person when it comes to running our accounting</w:t>
      </w:r>
      <w:r w:rsidR="00981DC6">
        <w:t>, taxation,</w:t>
      </w:r>
      <w:r>
        <w:t xml:space="preserve"> and internal finance.</w:t>
      </w:r>
    </w:p>
    <w:p w14:paraId="075B0EBF" w14:textId="77777777" w:rsidR="00363D95" w:rsidRDefault="00363D95" w:rsidP="00363D95">
      <w:pPr>
        <w:pStyle w:val="Heading4"/>
      </w:pPr>
      <w:r>
        <w:t>Robert Muer – IT Security and Development</w:t>
      </w:r>
    </w:p>
    <w:p w14:paraId="4B517526" w14:textId="77777777"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14:paraId="0F0822C0" w14:textId="77777777" w:rsidR="00363D95" w:rsidRDefault="00363D95" w:rsidP="00363D95">
      <w:pPr>
        <w:pStyle w:val="Heading4"/>
      </w:pPr>
      <w:r>
        <w:t>Adam Wagner – Developer &amp; IT Lead</w:t>
      </w:r>
    </w:p>
    <w:p w14:paraId="4629E176" w14:textId="77777777"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14:paraId="4FBB512B" w14:textId="77777777" w:rsidR="00363D95" w:rsidRDefault="00363D95" w:rsidP="00363D95">
      <w:pPr>
        <w:pStyle w:val="Heading2"/>
      </w:pPr>
      <w:bookmarkStart w:id="44" w:name="_Toc513821628"/>
      <w:r>
        <w:t>Positions Available After ICO</w:t>
      </w:r>
      <w:bookmarkEnd w:id="44"/>
    </w:p>
    <w:p w14:paraId="6025CEA3" w14:textId="77777777" w:rsidR="00A21733" w:rsidRPr="00A21733" w:rsidRDefault="00A21733" w:rsidP="00A21733">
      <w:r>
        <w:t>On</w:t>
      </w:r>
      <w:r w:rsidR="0038173B">
        <w:t>c</w:t>
      </w:r>
      <w:r>
        <w:t>e we execute our ICO, we will be looking to fill few important positions</w:t>
      </w:r>
      <w:r w:rsidR="004E1240">
        <w:t xml:space="preserve"> to complete our 2018-2019 agenda. We setup many tasks on our project plan, therefor we will need to hire top talent for the following positions:</w:t>
      </w:r>
    </w:p>
    <w:p w14:paraId="25753243" w14:textId="77777777" w:rsidR="00A32E41" w:rsidRPr="00A32E41" w:rsidRDefault="00A32E41" w:rsidP="00A32E41">
      <w:pPr>
        <w:pStyle w:val="Heading4"/>
      </w:pPr>
      <w:r>
        <w:t>Positions:</w:t>
      </w:r>
    </w:p>
    <w:p w14:paraId="1C15EF29" w14:textId="77777777" w:rsidR="00363D95" w:rsidRDefault="00363D95" w:rsidP="00363D95">
      <w:pPr>
        <w:pStyle w:val="ListParagraph"/>
        <w:numPr>
          <w:ilvl w:val="0"/>
          <w:numId w:val="9"/>
        </w:numPr>
      </w:pPr>
      <w:r>
        <w:t>Business Developer</w:t>
      </w:r>
    </w:p>
    <w:p w14:paraId="1084C1ED" w14:textId="77777777" w:rsidR="00363D95" w:rsidRDefault="00363D95" w:rsidP="00363D95">
      <w:pPr>
        <w:pStyle w:val="ListParagraph"/>
        <w:numPr>
          <w:ilvl w:val="0"/>
          <w:numId w:val="9"/>
        </w:numPr>
      </w:pPr>
      <w:r>
        <w:t>Jr. Business Analyst</w:t>
      </w:r>
    </w:p>
    <w:p w14:paraId="50106641" w14:textId="77777777" w:rsidR="00363D95" w:rsidRDefault="00363D95" w:rsidP="00363D95">
      <w:pPr>
        <w:pStyle w:val="ListParagraph"/>
        <w:numPr>
          <w:ilvl w:val="0"/>
          <w:numId w:val="9"/>
        </w:numPr>
      </w:pPr>
      <w:r>
        <w:t>Legal Advisor</w:t>
      </w:r>
    </w:p>
    <w:p w14:paraId="202FBE8E" w14:textId="77777777" w:rsidR="00363D95" w:rsidRDefault="00363D95" w:rsidP="00363D95">
      <w:pPr>
        <w:pStyle w:val="ListParagraph"/>
        <w:numPr>
          <w:ilvl w:val="0"/>
          <w:numId w:val="9"/>
        </w:numPr>
      </w:pPr>
      <w:r>
        <w:t>Marketing Strategist</w:t>
      </w:r>
    </w:p>
    <w:p w14:paraId="62AE197D" w14:textId="77777777" w:rsidR="00363D95" w:rsidRDefault="00EC130E" w:rsidP="00363D95">
      <w:pPr>
        <w:pStyle w:val="ListParagraph"/>
        <w:numPr>
          <w:ilvl w:val="0"/>
          <w:numId w:val="9"/>
        </w:numPr>
      </w:pPr>
      <w:r>
        <w:t>Smart Contract</w:t>
      </w:r>
      <w:r w:rsidR="00363D95">
        <w:t xml:space="preserve"> Developer</w:t>
      </w:r>
    </w:p>
    <w:p w14:paraId="4C14AA53" w14:textId="77777777" w:rsidR="00363D95" w:rsidRDefault="00363D95" w:rsidP="00CA1F02">
      <w:pPr>
        <w:pStyle w:val="ListParagraph"/>
        <w:numPr>
          <w:ilvl w:val="0"/>
          <w:numId w:val="9"/>
        </w:numPr>
      </w:pPr>
      <w:r>
        <w:t>Software Engineer</w:t>
      </w:r>
    </w:p>
    <w:p w14:paraId="4FD70ACB" w14:textId="77777777" w:rsidR="00AF3641" w:rsidRDefault="00CA0E51" w:rsidP="005E0968">
      <w:pPr>
        <w:pStyle w:val="ListParagraph"/>
        <w:numPr>
          <w:ilvl w:val="0"/>
          <w:numId w:val="9"/>
        </w:numPr>
      </w:pPr>
      <w:r>
        <w:t>Financial Advisor</w:t>
      </w:r>
    </w:p>
    <w:p w14:paraId="07C5E305" w14:textId="77777777" w:rsidR="00CA0E51" w:rsidRDefault="00AF3641" w:rsidP="005E0968">
      <w:pPr>
        <w:pStyle w:val="ListParagraph"/>
        <w:numPr>
          <w:ilvl w:val="0"/>
          <w:numId w:val="9"/>
        </w:numPr>
      </w:pPr>
      <w:r>
        <w:t>Jr. Financial Planner</w:t>
      </w:r>
      <w:r w:rsidR="009E5144">
        <w:t xml:space="preserve"> </w:t>
      </w:r>
      <w:r w:rsidR="00CA0E51">
        <w:br/>
      </w:r>
    </w:p>
    <w:p w14:paraId="4DA2DF0D" w14:textId="77777777" w:rsidR="009C238C" w:rsidRDefault="009C238C" w:rsidP="009C238C">
      <w:pPr>
        <w:ind w:left="360"/>
      </w:pPr>
    </w:p>
    <w:p w14:paraId="7C53E450" w14:textId="77777777" w:rsidR="00236103" w:rsidRPr="00363D95" w:rsidRDefault="00236103" w:rsidP="00CA1F02">
      <w:pPr>
        <w:pStyle w:val="ListParagraph"/>
      </w:pPr>
    </w:p>
    <w:p w14:paraId="396AD529" w14:textId="77777777" w:rsidR="00E72FBC" w:rsidRDefault="00E72FBC" w:rsidP="00E72FBC">
      <w:pPr>
        <w:pStyle w:val="Heading1"/>
      </w:pPr>
      <w:bookmarkStart w:id="45" w:name="_Toc513821629"/>
      <w:r>
        <w:lastRenderedPageBreak/>
        <w:t>Technical Details</w:t>
      </w:r>
      <w:bookmarkEnd w:id="45"/>
    </w:p>
    <w:p w14:paraId="528068B9" w14:textId="77777777"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14:paraId="233E7174" w14:textId="77777777" w:rsidR="00F51E0A" w:rsidRDefault="00F51E0A" w:rsidP="00F51E0A">
      <w:pPr>
        <w:pStyle w:val="Heading2"/>
      </w:pPr>
      <w:bookmarkStart w:id="46" w:name="_Toc513821630"/>
      <w:r>
        <w:t>Cryptocurrencies</w:t>
      </w:r>
      <w:bookmarkEnd w:id="46"/>
    </w:p>
    <w:p w14:paraId="2D93265D" w14:textId="77777777"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14:paraId="0133929C" w14:textId="77777777" w:rsidR="00F51E0A" w:rsidRDefault="00F51E0A" w:rsidP="00F51E0A">
      <w:pPr>
        <w:pStyle w:val="Heading2"/>
      </w:pPr>
      <w:bookmarkStart w:id="47" w:name="_Toc513821631"/>
      <w:r>
        <w:t>Ethereum Coin - ETH</w:t>
      </w:r>
      <w:bookmarkEnd w:id="47"/>
    </w:p>
    <w:p w14:paraId="328C0F76" w14:textId="77777777" w:rsidR="00F51E0A" w:rsidRDefault="00F51E0A" w:rsidP="00F51E0A">
      <w:r>
        <w:t>Ethereum is a cryptocurrency, and an open software platform based on blockchain technology that enables developers to build and deploy decentralized applications.</w:t>
      </w:r>
    </w:p>
    <w:p w14:paraId="423A02D3" w14:textId="77777777" w:rsidR="00F51E0A" w:rsidRDefault="00F51E0A" w:rsidP="00F51E0A">
      <w:pPr>
        <w:pStyle w:val="Heading2"/>
      </w:pPr>
      <w:bookmarkStart w:id="48" w:name="_Toc513821632"/>
      <w:r>
        <w:t>Blockchain</w:t>
      </w:r>
      <w:bookmarkEnd w:id="48"/>
    </w:p>
    <w:p w14:paraId="468B3FA4" w14:textId="77777777" w:rsidR="00F51E0A" w:rsidRDefault="00F51E0A" w:rsidP="00F51E0A">
      <w:r>
        <w:t>A digital ledger in which transactions made in Bitcoin or another crypto currency are recorded chronologically and publicly.</w:t>
      </w:r>
    </w:p>
    <w:p w14:paraId="671556C9" w14:textId="77777777" w:rsidR="00F51E0A" w:rsidRDefault="00F51E0A" w:rsidP="00F51E0A">
      <w:pPr>
        <w:pStyle w:val="Heading2"/>
      </w:pPr>
      <w:bookmarkStart w:id="49" w:name="_Toc513821633"/>
      <w:r>
        <w:t>Smart Contracts</w:t>
      </w:r>
      <w:bookmarkEnd w:id="49"/>
    </w:p>
    <w:p w14:paraId="38AF3F8D" w14:textId="77777777"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14:paraId="3625D898" w14:textId="77777777" w:rsidR="00F51E0A" w:rsidRDefault="00F51E0A" w:rsidP="00F51E0A">
      <w:pPr>
        <w:pStyle w:val="Heading2"/>
      </w:pPr>
      <w:bookmarkStart w:id="50" w:name="_Toc513821634"/>
      <w:r>
        <w:t>Wallets</w:t>
      </w:r>
      <w:bookmarkEnd w:id="50"/>
    </w:p>
    <w:p w14:paraId="64F306EC" w14:textId="77777777"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14:paraId="5A5D856B" w14:textId="77777777" w:rsidR="00F51E0A" w:rsidRDefault="00F51E0A" w:rsidP="00F51E0A">
      <w:pPr>
        <w:pStyle w:val="Heading2"/>
      </w:pPr>
      <w:bookmarkStart w:id="51" w:name="_Toc513821635"/>
      <w:r>
        <w:t>Exchange</w:t>
      </w:r>
      <w:bookmarkEnd w:id="51"/>
    </w:p>
    <w:p w14:paraId="50D4331C" w14:textId="77777777" w:rsidR="00F51E0A" w:rsidRDefault="00F51E0A" w:rsidP="00F51E0A">
      <w:r>
        <w:t>Website where you are able to buy and sell Onasander</w:t>
      </w:r>
      <w:r w:rsidR="005918C7">
        <w:t xml:space="preserve"> and other</w:t>
      </w:r>
      <w:r>
        <w:t xml:space="preserve"> tokens.</w:t>
      </w:r>
    </w:p>
    <w:p w14:paraId="77B99FD2" w14:textId="77777777" w:rsidR="00055032" w:rsidRDefault="00055032" w:rsidP="00055032">
      <w:pPr>
        <w:pStyle w:val="Heading2"/>
      </w:pPr>
      <w:bookmarkStart w:id="52" w:name="_Toc513821636"/>
      <w:r>
        <w:t xml:space="preserve">How Will </w:t>
      </w:r>
      <w:r w:rsidR="00C92591">
        <w:t xml:space="preserve">the </w:t>
      </w:r>
      <w:r w:rsidR="007E124F">
        <w:t>Onasander</w:t>
      </w:r>
      <w:r>
        <w:t xml:space="preserve"> Token Work</w:t>
      </w:r>
      <w:r w:rsidR="00C4001D">
        <w:t>?</w:t>
      </w:r>
      <w:bookmarkEnd w:id="52"/>
    </w:p>
    <w:p w14:paraId="273535A6" w14:textId="77777777"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14:paraId="3F57EC9C" w14:textId="77777777"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14:paraId="2B1CE534" w14:textId="77777777" w:rsidR="00F51E0A" w:rsidRDefault="00F51E0A" w:rsidP="00F51E0A">
      <w:pPr>
        <w:pStyle w:val="Heading2"/>
      </w:pPr>
      <w:bookmarkStart w:id="53" w:name="_Toc51382163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3"/>
    </w:p>
    <w:p w14:paraId="0E91CF24" w14:textId="77777777"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14:paraId="0AC443FD" w14:textId="77777777"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14:paraId="26710552" w14:textId="77777777" w:rsidR="00F51E0A" w:rsidRDefault="00F51E0A" w:rsidP="00F51E0A">
      <w:pPr>
        <w:pStyle w:val="Heading4"/>
      </w:pPr>
      <w:r>
        <w:t>Hardware Wallets</w:t>
      </w:r>
    </w:p>
    <w:p w14:paraId="58E5EE68" w14:textId="77777777" w:rsidR="00F51E0A" w:rsidRDefault="00F51E0A" w:rsidP="00F51E0A">
      <w:pPr>
        <w:pStyle w:val="ListParagraph"/>
        <w:numPr>
          <w:ilvl w:val="0"/>
          <w:numId w:val="10"/>
        </w:numPr>
      </w:pPr>
      <w:r>
        <w:t xml:space="preserve">Ledger Nano S </w:t>
      </w:r>
    </w:p>
    <w:p w14:paraId="07F800E6" w14:textId="77777777" w:rsidR="00F51E0A" w:rsidRDefault="00F51E0A" w:rsidP="00F51E0A">
      <w:pPr>
        <w:pStyle w:val="ListParagraph"/>
        <w:numPr>
          <w:ilvl w:val="0"/>
          <w:numId w:val="10"/>
        </w:numPr>
      </w:pPr>
      <w:r>
        <w:t xml:space="preserve">Trezor </w:t>
      </w:r>
    </w:p>
    <w:p w14:paraId="5047275C" w14:textId="77777777" w:rsidR="00F51E0A" w:rsidRDefault="00F51E0A" w:rsidP="00F51E0A">
      <w:pPr>
        <w:pStyle w:val="ListParagraph"/>
        <w:numPr>
          <w:ilvl w:val="0"/>
          <w:numId w:val="10"/>
        </w:numPr>
      </w:pPr>
      <w:r>
        <w:t>KeepKey</w:t>
      </w:r>
    </w:p>
    <w:p w14:paraId="54BDC9EA" w14:textId="77777777" w:rsidR="00F51E0A" w:rsidRDefault="00F51E0A" w:rsidP="00F51E0A">
      <w:pPr>
        <w:pStyle w:val="Heading4"/>
      </w:pPr>
      <w:r>
        <w:t>Desktop Wallets</w:t>
      </w:r>
    </w:p>
    <w:p w14:paraId="0FF7F984" w14:textId="77777777" w:rsidR="00F51E0A" w:rsidRDefault="00F51E0A" w:rsidP="00F51E0A">
      <w:pPr>
        <w:pStyle w:val="ListParagraph"/>
        <w:numPr>
          <w:ilvl w:val="0"/>
          <w:numId w:val="11"/>
        </w:numPr>
      </w:pPr>
      <w:r>
        <w:t>Exodus</w:t>
      </w:r>
    </w:p>
    <w:p w14:paraId="372BF8D2" w14:textId="77777777" w:rsidR="00F51E0A" w:rsidRDefault="00F51E0A" w:rsidP="00F51E0A">
      <w:pPr>
        <w:pStyle w:val="ListParagraph"/>
        <w:numPr>
          <w:ilvl w:val="0"/>
          <w:numId w:val="11"/>
        </w:numPr>
      </w:pPr>
      <w:r>
        <w:t>Mist</w:t>
      </w:r>
    </w:p>
    <w:p w14:paraId="2CF56F26" w14:textId="77777777" w:rsidR="00F51E0A" w:rsidRDefault="00F51E0A" w:rsidP="00F51E0A">
      <w:pPr>
        <w:pStyle w:val="ListParagraph"/>
        <w:numPr>
          <w:ilvl w:val="0"/>
          <w:numId w:val="11"/>
        </w:numPr>
      </w:pPr>
      <w:r>
        <w:t>MetaMask</w:t>
      </w:r>
    </w:p>
    <w:p w14:paraId="5EB5DCFE" w14:textId="77777777" w:rsidR="00CB1CAD" w:rsidRDefault="00CB1CAD" w:rsidP="00F51E0A">
      <w:pPr>
        <w:pStyle w:val="ListParagraph"/>
        <w:numPr>
          <w:ilvl w:val="0"/>
          <w:numId w:val="11"/>
        </w:numPr>
      </w:pPr>
      <w:r>
        <w:t>Ethereum Wallet</w:t>
      </w:r>
    </w:p>
    <w:p w14:paraId="01EBF476" w14:textId="77777777" w:rsidR="00F51E0A" w:rsidRDefault="00F51E0A" w:rsidP="00F51E0A">
      <w:pPr>
        <w:pStyle w:val="Heading4"/>
      </w:pPr>
      <w:r>
        <w:t>Web Wallets</w:t>
      </w:r>
    </w:p>
    <w:p w14:paraId="540E13D4" w14:textId="77777777"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14:paraId="3B1B985D" w14:textId="77777777"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14:paraId="2CB10B4B" w14:textId="77777777" w:rsidR="00F51E0A" w:rsidRDefault="00F51E0A" w:rsidP="00F51E0A">
      <w:pPr>
        <w:pStyle w:val="Heading4"/>
      </w:pPr>
    </w:p>
    <w:p w14:paraId="1F0AF81E" w14:textId="77777777" w:rsidR="00F51E0A" w:rsidRDefault="00F51E0A" w:rsidP="00F51E0A">
      <w:pPr>
        <w:pStyle w:val="Heading4"/>
      </w:pPr>
      <w:r>
        <w:t>Mobile Wallets</w:t>
      </w:r>
    </w:p>
    <w:p w14:paraId="02DD4F66" w14:textId="77777777" w:rsidR="00F51E0A" w:rsidRDefault="00F51E0A" w:rsidP="00F51E0A">
      <w:pPr>
        <w:pStyle w:val="ListParagraph"/>
        <w:numPr>
          <w:ilvl w:val="0"/>
          <w:numId w:val="15"/>
        </w:numPr>
      </w:pPr>
      <w:r>
        <w:t>Jaxx</w:t>
      </w:r>
    </w:p>
    <w:p w14:paraId="7F3BADE1" w14:textId="77777777" w:rsidR="00F51E0A" w:rsidRDefault="00F51E0A" w:rsidP="00F51E0A">
      <w:pPr>
        <w:pStyle w:val="ListParagraph"/>
        <w:numPr>
          <w:ilvl w:val="0"/>
          <w:numId w:val="15"/>
        </w:numPr>
      </w:pPr>
      <w:r>
        <w:t>imToken</w:t>
      </w:r>
    </w:p>
    <w:p w14:paraId="2F8A88ED" w14:textId="77777777" w:rsidR="00F51E0A" w:rsidRDefault="00F51E0A" w:rsidP="00F51E0A">
      <w:pPr>
        <w:pStyle w:val="ListParagraph"/>
        <w:numPr>
          <w:ilvl w:val="0"/>
          <w:numId w:val="15"/>
        </w:numPr>
      </w:pPr>
      <w:r>
        <w:t>CoinBase</w:t>
      </w:r>
    </w:p>
    <w:p w14:paraId="70B3C423" w14:textId="77777777" w:rsidR="00F51E0A" w:rsidRDefault="00F51E0A" w:rsidP="00F51E0A">
      <w:pPr>
        <w:pStyle w:val="Heading4"/>
      </w:pPr>
      <w:r>
        <w:t>Paper Wallets</w:t>
      </w:r>
    </w:p>
    <w:p w14:paraId="3B785CF7" w14:textId="77777777" w:rsidR="000A03C1" w:rsidRDefault="00F51E0A" w:rsidP="00957967">
      <w:pPr>
        <w:pStyle w:val="ListParagraph"/>
        <w:numPr>
          <w:ilvl w:val="0"/>
          <w:numId w:val="14"/>
        </w:numPr>
      </w:pPr>
      <w:r>
        <w:t xml:space="preserve">ETHAdress </w:t>
      </w:r>
    </w:p>
    <w:p w14:paraId="13933917" w14:textId="77777777"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14:paraId="1201D42A" w14:textId="77777777"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14:paraId="6B351A8F" w14:textId="77777777" w:rsidR="00F51E0A" w:rsidRPr="007A5112" w:rsidRDefault="00E957E7" w:rsidP="008C1480">
      <w:pPr>
        <w:pStyle w:val="Heading4"/>
        <w:rPr>
          <w:sz w:val="18"/>
          <w:szCs w:val="18"/>
        </w:rPr>
      </w:pPr>
      <w:r>
        <w:rPr>
          <w:sz w:val="18"/>
          <w:szCs w:val="18"/>
        </w:rPr>
        <w:t>Onasander</w:t>
      </w:r>
      <w:r w:rsidR="00F51E0A" w:rsidRPr="007A5112">
        <w:rPr>
          <w:sz w:val="18"/>
          <w:szCs w:val="18"/>
        </w:rPr>
        <w:t xml:space="preserve">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14:paraId="6F48CED7" w14:textId="77777777" w:rsidR="00EA29D7" w:rsidRDefault="003966F6" w:rsidP="00EA29D7">
      <w:pPr>
        <w:pStyle w:val="Heading2"/>
      </w:pPr>
      <w:r>
        <w:br/>
      </w:r>
      <w:bookmarkStart w:id="54" w:name="_Toc513821638"/>
      <w:r w:rsidR="00922B81">
        <w:t>Steps Required to Purchase Our Tokens</w:t>
      </w:r>
      <w:bookmarkEnd w:id="54"/>
    </w:p>
    <w:p w14:paraId="573407B7" w14:textId="77777777"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14:paraId="0218C9D5" w14:textId="77777777"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14:paraId="0C039566" w14:textId="77777777" w:rsidR="00EA29D7" w:rsidRDefault="00957967" w:rsidP="00EA29D7">
      <w:pPr>
        <w:pStyle w:val="Heading4"/>
      </w:pPr>
      <w:r>
        <w:t xml:space="preserve">1. </w:t>
      </w:r>
      <w:r w:rsidR="00EA29D7">
        <w:t>Create Your Ethereum Wallet</w:t>
      </w:r>
    </w:p>
    <w:p w14:paraId="00871332" w14:textId="77777777" w:rsidR="00EA29D7" w:rsidRDefault="00EA29D7" w:rsidP="00EA29D7">
      <w:r>
        <w:t>Please refer to the wallets section in this document to choose your favorite ETH Wallet.</w:t>
      </w:r>
    </w:p>
    <w:p w14:paraId="58F824EB" w14:textId="77777777" w:rsidR="00EA29D7" w:rsidRDefault="00957967" w:rsidP="00EA29D7">
      <w:pPr>
        <w:pStyle w:val="Heading4"/>
      </w:pPr>
      <w:r>
        <w:t xml:space="preserve">2.  </w:t>
      </w:r>
      <w:r w:rsidR="00EA29D7">
        <w:t>Purchase Your First Ethereum (ETH)</w:t>
      </w:r>
    </w:p>
    <w:p w14:paraId="42AD2C0F" w14:textId="77777777"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w:t>
      </w:r>
      <w:r w:rsidR="002F249B">
        <w:t>is</w:t>
      </w:r>
      <w:r>
        <w:t xml:space="preserve"> Coinbase.</w:t>
      </w:r>
      <w:r w:rsidR="003C358A">
        <w:t xml:space="preserve">  Coinbase will exchange your money for ETH and send them to your wallet.</w:t>
      </w:r>
    </w:p>
    <w:p w14:paraId="08800DF3" w14:textId="77777777"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14:paraId="33A3D63B" w14:textId="77777777"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14:paraId="2F5E5CB1" w14:textId="77777777"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14:paraId="5216C22C" w14:textId="77777777" w:rsidR="00C303BE" w:rsidRDefault="00EA29D7" w:rsidP="00EA29D7">
      <w:r>
        <w:t xml:space="preserve">The next step requires you to visit our website www.Onasander.com and </w:t>
      </w:r>
      <w:r w:rsidR="001638DD">
        <w:t xml:space="preserve">obtain Onasander Contract </w:t>
      </w:r>
      <w:r w:rsidR="00654FAF">
        <w:t>Address or</w:t>
      </w:r>
      <w:r w:rsidR="00AA1B00">
        <w:t xml:space="preserve"> copy the address below. </w:t>
      </w:r>
      <w:r>
        <w:t xml:space="preserve"> On our website you will see the following information:</w:t>
      </w:r>
    </w:p>
    <w:p w14:paraId="4E2403F3" w14:textId="77777777"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14:paraId="56B865AE" w14:textId="77777777"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14:anchorId="4DCAB35A" wp14:editId="744F670C">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14:paraId="7B21AD55" w14:textId="77777777" w:rsidR="00DF4CD8" w:rsidRDefault="00DF4CD8" w:rsidP="001F16E2">
      <w:pPr>
        <w:pStyle w:val="Heading2"/>
      </w:pPr>
      <w:bookmarkStart w:id="55" w:name="_Toc513821639"/>
      <w:r>
        <w:t>Purchase Tokens with Wire Transfer</w:t>
      </w:r>
      <w:bookmarkEnd w:id="55"/>
    </w:p>
    <w:p w14:paraId="56039003" w14:textId="77777777" w:rsidR="00DF4CD8" w:rsidRPr="00DF4CD8" w:rsidRDefault="00710A40" w:rsidP="00DF4CD8">
      <w:r>
        <w:t xml:space="preserve">For </w:t>
      </w:r>
      <w:r w:rsidR="00312BFB">
        <w:t xml:space="preserve">investors who want to purchase our tokens with </w:t>
      </w:r>
      <w:r w:rsidR="006E3A21">
        <w:t xml:space="preserve">the </w:t>
      </w:r>
      <w:r w:rsidR="00312BFB">
        <w:t xml:space="preserve">wire transfer </w:t>
      </w:r>
      <w:r w:rsidR="00105521">
        <w:t xml:space="preserve">option, </w:t>
      </w:r>
      <w:r w:rsidR="00312BFB">
        <w:t xml:space="preserve">we invite you to visit our website </w:t>
      </w:r>
      <w:hyperlink r:id="rId19" w:history="1">
        <w:r w:rsidR="00312BFB" w:rsidRPr="009B3E65">
          <w:rPr>
            <w:rStyle w:val="Hyperlink"/>
          </w:rPr>
          <w:t>http://www.Onasander.com</w:t>
        </w:r>
      </w:hyperlink>
      <w:r w:rsidR="00312BFB">
        <w:t xml:space="preserve"> and contact us directly.  </w:t>
      </w:r>
    </w:p>
    <w:p w14:paraId="61B89FED" w14:textId="77777777" w:rsidR="001F16E2" w:rsidRDefault="001F16E2" w:rsidP="001F16E2">
      <w:pPr>
        <w:pStyle w:val="Heading2"/>
      </w:pPr>
      <w:bookmarkStart w:id="56" w:name="_Toc513821640"/>
      <w:r>
        <w:t>Token Price</w:t>
      </w:r>
      <w:r w:rsidR="00BE0040">
        <w:t xml:space="preserve"> Example</w:t>
      </w:r>
      <w:bookmarkEnd w:id="56"/>
    </w:p>
    <w:p w14:paraId="02DC22F7" w14:textId="77777777"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14:paraId="5236055E" w14:textId="77777777" w:rsidR="00BE7C0C" w:rsidRDefault="00BE7C0C" w:rsidP="00BE7C0C">
      <w:pPr>
        <w:pStyle w:val="Heading4"/>
      </w:pPr>
      <w:r>
        <w:t xml:space="preserve">Example for May 8, 2018 </w:t>
      </w:r>
    </w:p>
    <w:p w14:paraId="7D78C45C" w14:textId="77777777" w:rsidR="001F16E2" w:rsidRDefault="00BE7C0C" w:rsidP="001F16E2">
      <w:r>
        <w:t xml:space="preserve">With the </w:t>
      </w:r>
      <w:r w:rsidR="001F16E2">
        <w:t xml:space="preserve">price of </w:t>
      </w:r>
      <w:r w:rsidR="00292949">
        <w:t>Ethereum</w:t>
      </w:r>
      <w:r w:rsidR="001F16E2">
        <w:t xml:space="preserve"> </w:t>
      </w:r>
      <w:r w:rsidR="00202DF3">
        <w:t xml:space="preserve">of </w:t>
      </w:r>
      <w:r w:rsidR="001F16E2">
        <w:t>$</w:t>
      </w:r>
      <w:r w:rsidR="00FC32CE">
        <w:t>700</w:t>
      </w:r>
      <w:r w:rsidR="001F16E2">
        <w:t xml:space="preserve">, and price of Onasander </w:t>
      </w:r>
      <w:r w:rsidR="00202DF3">
        <w:t xml:space="preserve">of </w:t>
      </w:r>
      <w:r w:rsidR="001F16E2">
        <w:t>$</w:t>
      </w:r>
      <w:r w:rsidR="002764F5">
        <w:t>0.40</w:t>
      </w:r>
      <w:r w:rsidR="001F16E2">
        <w:t xml:space="preserve">, the investor receives </w:t>
      </w:r>
      <w:r w:rsidR="002764F5" w:rsidRPr="002764F5">
        <w:t>1750</w:t>
      </w:r>
      <w:r w:rsidR="001F16E2">
        <w:t xml:space="preserve"> Onasander tokens</w:t>
      </w:r>
      <w:r w:rsidR="00F94803">
        <w:t xml:space="preserve"> for 1ETH coin</w:t>
      </w:r>
      <w:r w:rsidR="001F16E2">
        <w:t>.</w:t>
      </w:r>
      <w:r>
        <w:t xml:space="preserve">  </w:t>
      </w:r>
      <w:r w:rsidR="00201FE4">
        <w:t>P</w:t>
      </w:r>
      <w:r w:rsidR="001F16E2">
        <w:t>lease note the price of ETH changes. The example below is based on ETH price of $</w:t>
      </w:r>
      <w:r>
        <w:t>700</w:t>
      </w:r>
      <w:r w:rsidR="001F16E2">
        <w:t>.</w:t>
      </w:r>
      <w:r w:rsidR="001638DD">
        <w:t xml:space="preserve">  Real prices will be different.</w:t>
      </w:r>
    </w:p>
    <w:p w14:paraId="1D11ECC5" w14:textId="77777777" w:rsidR="001F16E2" w:rsidRDefault="001F16E2" w:rsidP="001F16E2">
      <w:r>
        <w:t>1 ETH = $</w:t>
      </w:r>
      <w:r w:rsidR="003A6886">
        <w:t>700</w:t>
      </w:r>
      <w:r>
        <w:br/>
        <w:t>1 ONA = $</w:t>
      </w:r>
      <w:r w:rsidR="00E4130C">
        <w:t>0.40</w:t>
      </w:r>
      <w:r>
        <w:br/>
        <w:t xml:space="preserve">1 </w:t>
      </w:r>
      <w:r w:rsidR="00292949">
        <w:t xml:space="preserve">ETH = </w:t>
      </w:r>
      <w:r w:rsidR="003A6886">
        <w:t>1750</w:t>
      </w:r>
      <w:r>
        <w:t xml:space="preserve"> ONA</w:t>
      </w:r>
      <w:r>
        <w:br/>
        <w:t xml:space="preserve">1 ONA = </w:t>
      </w:r>
      <w:r w:rsidR="00DC099C" w:rsidRPr="00DC099C">
        <w:t>0.00058725</w:t>
      </w:r>
      <w:r>
        <w:t xml:space="preserve"> ETH</w:t>
      </w:r>
    </w:p>
    <w:p w14:paraId="53B4F20B" w14:textId="77777777" w:rsidR="001F16E2" w:rsidRDefault="001F16E2" w:rsidP="001F16E2">
      <w:pPr>
        <w:pStyle w:val="Heading2"/>
      </w:pPr>
      <w:bookmarkStart w:id="57" w:name="_Toc513821641"/>
      <w:r>
        <w:lastRenderedPageBreak/>
        <w:t>Onasander Smart Contract Specification</w:t>
      </w:r>
      <w:bookmarkEnd w:id="57"/>
    </w:p>
    <w:p w14:paraId="5FB67DD7" w14:textId="77777777"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r>
      <w:r w:rsidR="00511534">
        <w:t>C</w:t>
      </w:r>
      <w:r w:rsidR="006218E2">
        <w:t>rowd sale</w:t>
      </w:r>
      <w:r>
        <w:t xml:space="preserve"> Hard CAP of $</w:t>
      </w:r>
      <w:r w:rsidR="00E67BEF">
        <w:t>50,000,000</w:t>
      </w:r>
      <w:r>
        <w:t xml:space="preserve">.  </w:t>
      </w:r>
      <w:r w:rsidR="00511534">
        <w:t>S</w:t>
      </w:r>
      <w:r>
        <w:t xml:space="preserve">ale </w:t>
      </w:r>
      <w:r w:rsidR="00511534">
        <w:t xml:space="preserve">stops </w:t>
      </w:r>
      <w:r>
        <w:t>automatically at maximum value</w:t>
      </w:r>
      <w:r w:rsidR="00511534">
        <w:t xml:space="preserve"> if under SEC regulations</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 xml:space="preserve">Minimum Buy </w:t>
      </w:r>
      <w:r w:rsidR="00E5207F">
        <w:t>I</w:t>
      </w:r>
      <w:r w:rsidR="00C435C1">
        <w:t>n: 0.1 ETH</w:t>
      </w:r>
      <w:r w:rsidR="009879A7">
        <w:br/>
        <w:t xml:space="preserve">Smart Contract: </w:t>
      </w:r>
      <w:r w:rsidR="009879A7" w:rsidRPr="009879A7">
        <w:t>https://etherscan.io/address/0x5884c40dded55b5649a1aaa677a750ead35e3043</w:t>
      </w:r>
      <w:r w:rsidR="00C31184">
        <w:br/>
      </w:r>
      <w:r w:rsidR="00C31184">
        <w:br/>
      </w:r>
      <w:r w:rsidR="00D42AD5">
        <w:t xml:space="preserve">The </w:t>
      </w:r>
      <w:r>
        <w:t>Max</w:t>
      </w:r>
      <w:r w:rsidR="00AA3A9B">
        <w:t xml:space="preserve">imum </w:t>
      </w:r>
      <w:r w:rsidR="00D42AD5">
        <w:t>A</w:t>
      </w:r>
      <w:r>
        <w:t xml:space="preserve">vailable </w:t>
      </w:r>
      <w:r w:rsidR="00D42AD5">
        <w:t>S</w:t>
      </w:r>
      <w:r>
        <w:t>upply</w:t>
      </w:r>
      <w:r w:rsidR="00B66E80">
        <w:t xml:space="preserve"> </w:t>
      </w:r>
      <w:r w:rsidR="00D42AD5">
        <w:t>will</w:t>
      </w:r>
      <w:r w:rsidR="00AA3A9B">
        <w:t xml:space="preserve">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14:paraId="770685E2" w14:textId="77777777" w:rsidR="001F16E2" w:rsidRDefault="001F16E2" w:rsidP="00BA23D4">
      <w:pPr>
        <w:pStyle w:val="Heading2"/>
      </w:pPr>
      <w:bookmarkStart w:id="58" w:name="_Toc513821642"/>
      <w:r>
        <w:t>Final Token Distribution</w:t>
      </w:r>
      <w:bookmarkEnd w:id="58"/>
    </w:p>
    <w:p w14:paraId="504B14B4" w14:textId="77777777" w:rsidR="001F16E2" w:rsidRDefault="00AF1555" w:rsidP="001F16E2">
      <w:r>
        <w:t>The c</w:t>
      </w:r>
      <w:r w:rsidR="00F504C6">
        <w:t>hart below represents how Onasander tokens will be distributed.</w:t>
      </w:r>
      <w:r w:rsidR="00BA6472">
        <w:br/>
      </w:r>
      <w:r w:rsidR="00940DE6">
        <w:rPr>
          <w:noProof/>
        </w:rPr>
        <w:drawing>
          <wp:inline distT="0" distB="0" distL="0" distR="0" wp14:anchorId="25313205" wp14:editId="6B58AAA1">
            <wp:extent cx="5281574" cy="2867558"/>
            <wp:effectExtent l="0" t="0" r="1460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6622EB" w14:textId="77777777" w:rsidR="00D15FAF" w:rsidRDefault="001F16E2" w:rsidP="00D15FAF">
      <w:pPr>
        <w:pStyle w:val="Heading1"/>
      </w:pPr>
      <w:bookmarkStart w:id="59" w:name="_Toc513821643"/>
      <w:r>
        <w:lastRenderedPageBreak/>
        <w:t>Summary</w:t>
      </w:r>
      <w:bookmarkEnd w:id="59"/>
    </w:p>
    <w:p w14:paraId="48566FEE" w14:textId="77777777"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14:paraId="3710E04B" w14:textId="77777777"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14:paraId="1D796721" w14:textId="77777777"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14:paraId="55761436" w14:textId="77777777"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14:paraId="2DF23070" w14:textId="77777777" w:rsidR="005824BF" w:rsidRDefault="001F16E2" w:rsidP="00C52B8B">
      <w:r>
        <w:t>Welcome aboard</w:t>
      </w:r>
      <w:r w:rsidR="00D14AAC">
        <w:t>.</w:t>
      </w:r>
      <w:r w:rsidR="00C52B8B">
        <w:t xml:space="preserve">  </w:t>
      </w:r>
      <w:r w:rsidR="00D14AAC">
        <w:t>Y</w:t>
      </w:r>
      <w:r w:rsidR="00292949">
        <w:t>ou</w:t>
      </w:r>
      <w:r>
        <w:t xml:space="preserve"> will be the builders of tomorrow. </w:t>
      </w:r>
    </w:p>
    <w:p w14:paraId="3F3903D7" w14:textId="77777777" w:rsidR="004F0125" w:rsidRDefault="008926C3" w:rsidP="00C52B8B">
      <w:r>
        <w:rPr>
          <w:noProof/>
        </w:rPr>
        <w:drawing>
          <wp:anchor distT="0" distB="0" distL="114300" distR="114300" simplePos="0" relativeHeight="251691008" behindDoc="0" locked="0" layoutInCell="1" allowOverlap="1" wp14:anchorId="4396C0E6" wp14:editId="09730C4D">
            <wp:simplePos x="0" y="0"/>
            <wp:positionH relativeFrom="column">
              <wp:posOffset>3672053</wp:posOffset>
            </wp:positionH>
            <wp:positionV relativeFrom="paragraph">
              <wp:posOffset>35255</wp:posOffset>
            </wp:positionV>
            <wp:extent cx="1280160" cy="12801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ede351bd1ff617404e6993e394a015.png"/>
                    <pic:cNvPicPr/>
                  </pic:nvPicPr>
                  <pic:blipFill>
                    <a:blip r:embed="rId21"/>
                    <a:stretch>
                      <a:fillRect/>
                    </a:stretch>
                  </pic:blipFill>
                  <pic:spPr>
                    <a:xfrm>
                      <a:off x="0" y="0"/>
                      <a:ext cx="1280160" cy="1280160"/>
                    </a:xfrm>
                    <a:prstGeom prst="rect">
                      <a:avLst/>
                    </a:prstGeom>
                  </pic:spPr>
                </pic:pic>
              </a:graphicData>
            </a:graphic>
            <wp14:sizeRelH relativeFrom="page">
              <wp14:pctWidth>0</wp14:pctWidth>
            </wp14:sizeRelH>
            <wp14:sizeRelV relativeFrom="page">
              <wp14:pctHeight>0</wp14:pctHeight>
            </wp14:sizeRelV>
          </wp:anchor>
        </w:drawing>
      </w:r>
      <w:r w:rsidR="0082355A">
        <w:rPr>
          <w:noProof/>
        </w:rPr>
        <w:drawing>
          <wp:inline distT="0" distB="0" distL="0" distR="0" wp14:anchorId="1DABAA29" wp14:editId="5DABA59C">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09553011" w14:textId="77777777" w:rsidR="004F0125" w:rsidRDefault="004F0125" w:rsidP="00C52B8B">
      <w:r>
        <w:t>ANDRZEJ WEGRZYN</w:t>
      </w:r>
      <w:r>
        <w:br/>
        <w:t>March 21, 2018</w:t>
      </w:r>
    </w:p>
    <w:p w14:paraId="2421B14D" w14:textId="77777777" w:rsidR="005824BF" w:rsidRDefault="005824BF" w:rsidP="00C52B8B"/>
    <w:p w14:paraId="3B9BA87F" w14:textId="77777777" w:rsidR="005824BF" w:rsidRDefault="005824BF" w:rsidP="00C52B8B"/>
    <w:p w14:paraId="5D9BDB97" w14:textId="77777777" w:rsidR="00555D3A" w:rsidRDefault="00555D3A" w:rsidP="00EA6CD1"/>
    <w:p w14:paraId="3F440653" w14:textId="77777777" w:rsidR="00555D3A" w:rsidRDefault="00555D3A" w:rsidP="00EA6CD1"/>
    <w:p w14:paraId="2FB36928" w14:textId="77777777" w:rsidR="00555D3A" w:rsidRDefault="00555D3A" w:rsidP="00EA6CD1"/>
    <w:p w14:paraId="10D5F68E" w14:textId="77777777" w:rsidR="002D65F1" w:rsidRDefault="002D65F1" w:rsidP="002D65F1">
      <w:pPr>
        <w:pStyle w:val="Heading1"/>
      </w:pPr>
      <w:bookmarkStart w:id="60" w:name="_Toc513821644"/>
      <w:r w:rsidRPr="002D65F1">
        <w:lastRenderedPageBreak/>
        <w:t>Disclaimer and Terms of Use</w:t>
      </w:r>
      <w:bookmarkEnd w:id="60"/>
    </w:p>
    <w:p w14:paraId="7B6062F3" w14:textId="77777777"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14:paraId="3BC0FB6A" w14:textId="77777777" w:rsidR="009830CC" w:rsidRDefault="00EA6CD1" w:rsidP="00EA6CD1">
      <w:r>
        <w:t>We do reserve the right to cancel the ICO and refund all the money. This could only happen in case of major unforeseeable event.  In case of a refund all money would be refunded using ETHEREUM.</w:t>
      </w:r>
    </w:p>
    <w:p w14:paraId="7579E427" w14:textId="77777777" w:rsidR="009830CC" w:rsidRDefault="009830CC" w:rsidP="009830CC">
      <w:pPr>
        <w:pStyle w:val="Heading4"/>
      </w:pPr>
      <w:r>
        <w:t>Market Opinions:</w:t>
      </w:r>
    </w:p>
    <w:p w14:paraId="6032936B" w14:textId="77777777" w:rsidR="009830CC" w:rsidRDefault="009830CC" w:rsidP="009830CC">
      <w:r>
        <w:t xml:space="preserve">Any opinions, news, research, analysis, prices, or other information contained in this whitepaper is provided as general market commentary and does not constitute investment advice.  </w:t>
      </w:r>
    </w:p>
    <w:p w14:paraId="0F4E5567" w14:textId="77777777"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14:paraId="4B2F089D" w14:textId="77777777" w:rsidR="008766C5" w:rsidRDefault="008766C5" w:rsidP="008766C5">
      <w:pPr>
        <w:pStyle w:val="Heading4"/>
      </w:pPr>
      <w:r>
        <w:t>Location</w:t>
      </w:r>
    </w:p>
    <w:p w14:paraId="666A51B7" w14:textId="77777777"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14:paraId="17CDBBCA" w14:textId="77777777"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14:paraId="4AA9F3D9" w14:textId="77777777"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14:paraId="74FC9FE6" w14:textId="77777777" w:rsidR="00EA6CD1" w:rsidRPr="00151E70" w:rsidRDefault="00EA6CD1" w:rsidP="00151E70">
      <w:pPr>
        <w:pStyle w:val="Heading5"/>
        <w:rPr>
          <w:sz w:val="20"/>
          <w:szCs w:val="20"/>
        </w:rPr>
      </w:pPr>
      <w:r w:rsidRPr="00151E70">
        <w:rPr>
          <w:sz w:val="20"/>
          <w:szCs w:val="20"/>
        </w:rPr>
        <w:t>New York, New York, United States</w:t>
      </w:r>
    </w:p>
    <w:p w14:paraId="1A8F331E" w14:textId="77777777"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14:paraId="02A8C36B" w14:textId="77777777"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14:paraId="1F5D9838" w14:textId="77777777" w:rsidR="00EA6CD1" w:rsidRDefault="00EA6CD1" w:rsidP="00EA6CD1">
      <w:pPr>
        <w:pStyle w:val="Heading4"/>
      </w:pPr>
      <w:r>
        <w:t>Distribution:</w:t>
      </w:r>
    </w:p>
    <w:p w14:paraId="64A56699" w14:textId="77777777"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14:paraId="385DECA6" w14:textId="77777777"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14:paraId="064C79D2" w14:textId="77777777" w:rsidR="00E55C83" w:rsidRDefault="00FE7657" w:rsidP="00E55C83">
      <w:pPr>
        <w:pStyle w:val="Heading4"/>
      </w:pPr>
      <w:r>
        <w:t>Extension</w:t>
      </w:r>
    </w:p>
    <w:p w14:paraId="3EEA14C7" w14:textId="77777777" w:rsidR="00E55C83" w:rsidRPr="00E55C83" w:rsidRDefault="00E55C83" w:rsidP="00E55C83">
      <w:r>
        <w:t>The legal Terms and Condition</w:t>
      </w:r>
      <w:r w:rsidR="001D4A17">
        <w:t>s</w:t>
      </w:r>
      <w:r>
        <w:t xml:space="preserve"> plus the Privacy Policy from our website </w:t>
      </w:r>
      <w:hyperlink r:id="rId23" w:history="1">
        <w:r w:rsidRPr="009B3E65">
          <w:rPr>
            <w:rStyle w:val="Hyperlink"/>
          </w:rPr>
          <w:t>www.Onasander.com</w:t>
        </w:r>
      </w:hyperlink>
      <w:r>
        <w:t xml:space="preserve"> applies to this whitepaper as well.</w:t>
      </w:r>
    </w:p>
    <w:p w14:paraId="352BE591" w14:textId="77777777" w:rsidR="00292949" w:rsidRDefault="00292949" w:rsidP="00535AB6"/>
    <w:p w14:paraId="7012CC41" w14:textId="77777777" w:rsidR="00292949" w:rsidRDefault="00292949" w:rsidP="00535AB6"/>
    <w:p w14:paraId="1C32DEFD" w14:textId="77777777" w:rsidR="00FC695B" w:rsidRDefault="00FC695B" w:rsidP="0069456C"/>
    <w:p w14:paraId="66A14FAC" w14:textId="77777777" w:rsidR="0055640D" w:rsidRDefault="0055640D" w:rsidP="0069456C"/>
    <w:p w14:paraId="557A696D" w14:textId="77777777" w:rsidR="0055640D" w:rsidRDefault="0055640D" w:rsidP="0069456C"/>
    <w:p w14:paraId="542B62AC" w14:textId="77777777" w:rsidR="0055640D" w:rsidRDefault="0055640D" w:rsidP="0069456C"/>
    <w:p w14:paraId="1F7545CA" w14:textId="77777777" w:rsidR="00897CF8" w:rsidRDefault="00897CF8" w:rsidP="007614B8"/>
    <w:p w14:paraId="71032009" w14:textId="77777777" w:rsidR="00897CF8" w:rsidRDefault="00897CF8" w:rsidP="007614B8"/>
    <w:p w14:paraId="1FF0E851" w14:textId="77777777" w:rsidR="00894DA3" w:rsidRDefault="00894DA3" w:rsidP="007614B8"/>
    <w:p w14:paraId="780D2664" w14:textId="77777777" w:rsidR="00897CF8" w:rsidRDefault="00897CF8" w:rsidP="007614B8"/>
    <w:p w14:paraId="2B86C8A9" w14:textId="77777777" w:rsidR="00894DA3" w:rsidRDefault="00894DA3" w:rsidP="007614B8"/>
    <w:p w14:paraId="6CCCB875" w14:textId="77777777" w:rsidR="00897CF8" w:rsidRDefault="00897CF8" w:rsidP="007614B8"/>
    <w:p w14:paraId="04CD6222" w14:textId="77777777" w:rsidR="00894DA3" w:rsidRDefault="00894DA3" w:rsidP="007614B8"/>
    <w:p w14:paraId="563A6F1E" w14:textId="77777777" w:rsidR="00894DA3" w:rsidRDefault="00894DA3" w:rsidP="00894DA3">
      <w:pPr>
        <w:pStyle w:val="Heading1"/>
      </w:pPr>
      <w:bookmarkStart w:id="61" w:name="_Toc513821645"/>
      <w:r w:rsidRPr="00894DA3">
        <w:lastRenderedPageBreak/>
        <w:t>Appendix 1 – Bearish Onasander Market Calls</w:t>
      </w:r>
      <w:bookmarkEnd w:id="61"/>
    </w:p>
    <w:p w14:paraId="1AC5B7A7" w14:textId="77777777"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14:paraId="2E234EC5" w14:textId="77777777" w:rsidR="00CE51B9" w:rsidRDefault="004C50C2" w:rsidP="00CE51B9">
      <w:pPr>
        <w:pStyle w:val="Heading2"/>
      </w:pPr>
      <w:bookmarkStart w:id="62" w:name="_Toc513821646"/>
      <w:r w:rsidRPr="004C50C2">
        <w:t>Onasander Market Analysis 20</w:t>
      </w:r>
      <w:r>
        <w:t>1</w:t>
      </w:r>
      <w:r w:rsidRPr="004C50C2">
        <w:t xml:space="preserve">8 – </w:t>
      </w:r>
      <w:r w:rsidR="0000291F">
        <w:t xml:space="preserve">Current </w:t>
      </w:r>
      <w:r w:rsidRPr="004C50C2">
        <w:t xml:space="preserve">Chart and </w:t>
      </w:r>
      <w:r>
        <w:t>Analysis</w:t>
      </w:r>
      <w:bookmarkEnd w:id="62"/>
    </w:p>
    <w:p w14:paraId="1B91B1E3" w14:textId="77777777"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14:paraId="3F620E88" w14:textId="77777777" w:rsidR="000761B0" w:rsidRDefault="005313D2" w:rsidP="000761B0">
      <w:pPr>
        <w:keepNext/>
      </w:pPr>
      <w:r>
        <w:rPr>
          <w:noProof/>
        </w:rPr>
        <w:drawing>
          <wp:inline distT="0" distB="0" distL="0" distR="0" wp14:anchorId="1CFD2CCA" wp14:editId="37ABF01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FD452AC" w14:textId="77777777"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14:paraId="7F744D19" w14:textId="77777777" w:rsidR="00733611" w:rsidRDefault="00261A51" w:rsidP="00733611">
      <w:pPr>
        <w:pStyle w:val="Heading4"/>
      </w:pPr>
      <w:r>
        <w:t>Stocks</w:t>
      </w:r>
    </w:p>
    <w:p w14:paraId="2BBEB643" w14:textId="77777777"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14:paraId="4E62FDAF" w14:textId="77777777" w:rsidR="00261A51" w:rsidRDefault="00261A51" w:rsidP="00261A51">
      <w:pPr>
        <w:pStyle w:val="Heading4"/>
      </w:pPr>
      <w:r>
        <w:t>Real Estate</w:t>
      </w:r>
    </w:p>
    <w:p w14:paraId="46AAF824" w14:textId="77777777"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14:paraId="27FE678E" w14:textId="77777777" w:rsidR="009D55F6" w:rsidRDefault="009D55F6" w:rsidP="009D55F6">
      <w:pPr>
        <w:pStyle w:val="Heading4"/>
      </w:pPr>
      <w:r>
        <w:t>Commodities</w:t>
      </w:r>
    </w:p>
    <w:p w14:paraId="65D76A55" w14:textId="77777777"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14:paraId="14171E1E" w14:textId="77777777" w:rsidR="002E16A4" w:rsidRDefault="002E16A4" w:rsidP="002E16A4">
      <w:pPr>
        <w:pStyle w:val="Heading2"/>
      </w:pPr>
      <w:bookmarkStart w:id="63" w:name="_Toc513821647"/>
      <w:r>
        <w:lastRenderedPageBreak/>
        <w:t xml:space="preserve">Onasander Market Analysis 2008 – Chart and </w:t>
      </w:r>
      <w:r w:rsidR="00C4001D">
        <w:t>Past</w:t>
      </w:r>
      <w:r>
        <w:t xml:space="preserve"> Trades</w:t>
      </w:r>
      <w:bookmarkEnd w:id="63"/>
    </w:p>
    <w:p w14:paraId="55EB1334" w14:textId="77777777"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14:paraId="364C9579" w14:textId="77777777" w:rsidR="00137EFA" w:rsidRDefault="00D90482" w:rsidP="00137EFA">
      <w:r>
        <w:rPr>
          <w:noProof/>
        </w:rPr>
        <w:drawing>
          <wp:inline distT="0" distB="0" distL="0" distR="0" wp14:anchorId="5A2575DF" wp14:editId="6A27C09A">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4"/>
                    <a:stretch>
                      <a:fillRect/>
                    </a:stretch>
                  </pic:blipFill>
                  <pic:spPr>
                    <a:xfrm>
                      <a:off x="0" y="0"/>
                      <a:ext cx="5943600" cy="2390140"/>
                    </a:xfrm>
                    <a:prstGeom prst="rect">
                      <a:avLst/>
                    </a:prstGeom>
                  </pic:spPr>
                </pic:pic>
              </a:graphicData>
            </a:graphic>
          </wp:inline>
        </w:drawing>
      </w:r>
    </w:p>
    <w:p w14:paraId="330F05CB" w14:textId="77777777" w:rsidR="001A093F" w:rsidRDefault="00C919E1" w:rsidP="00137EFA">
      <w:r>
        <w:rPr>
          <w:noProof/>
        </w:rPr>
        <w:drawing>
          <wp:inline distT="0" distB="0" distL="0" distR="0" wp14:anchorId="1214D6EC" wp14:editId="4485E2B1">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5"/>
                    <a:stretch>
                      <a:fillRect/>
                    </a:stretch>
                  </pic:blipFill>
                  <pic:spPr>
                    <a:xfrm>
                      <a:off x="0" y="0"/>
                      <a:ext cx="5943600" cy="4498975"/>
                    </a:xfrm>
                    <a:prstGeom prst="rect">
                      <a:avLst/>
                    </a:prstGeom>
                  </pic:spPr>
                </pic:pic>
              </a:graphicData>
            </a:graphic>
          </wp:inline>
        </w:drawing>
      </w:r>
    </w:p>
    <w:p w14:paraId="625E177C" w14:textId="77777777" w:rsidR="001A093F" w:rsidRDefault="001A093F" w:rsidP="00137EFA"/>
    <w:p w14:paraId="4EB7C89D" w14:textId="77777777" w:rsidR="00290FD9" w:rsidRDefault="00290FD9" w:rsidP="00290FD9">
      <w:pPr>
        <w:pStyle w:val="Heading2"/>
      </w:pPr>
      <w:bookmarkStart w:id="64" w:name="_Toc513821648"/>
      <w:r>
        <w:lastRenderedPageBreak/>
        <w:t xml:space="preserve">Onasander Market Analysis 2000 – Chart and </w:t>
      </w:r>
      <w:r w:rsidR="00531FA7">
        <w:t>Past</w:t>
      </w:r>
      <w:r>
        <w:t xml:space="preserve"> Trades</w:t>
      </w:r>
      <w:bookmarkEnd w:id="64"/>
    </w:p>
    <w:p w14:paraId="7B97FD55" w14:textId="77777777"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14:paraId="10DE9EF7" w14:textId="77777777" w:rsidR="009077BF" w:rsidRDefault="0045453D" w:rsidP="009077BF">
      <w:r>
        <w:rPr>
          <w:noProof/>
        </w:rPr>
        <w:drawing>
          <wp:inline distT="0" distB="0" distL="0" distR="0" wp14:anchorId="5F567AAA" wp14:editId="13ACA7D9">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6"/>
                    <a:stretch>
                      <a:fillRect/>
                    </a:stretch>
                  </pic:blipFill>
                  <pic:spPr>
                    <a:xfrm>
                      <a:off x="0" y="0"/>
                      <a:ext cx="5943600" cy="2390140"/>
                    </a:xfrm>
                    <a:prstGeom prst="rect">
                      <a:avLst/>
                    </a:prstGeom>
                  </pic:spPr>
                </pic:pic>
              </a:graphicData>
            </a:graphic>
          </wp:inline>
        </w:drawing>
      </w:r>
    </w:p>
    <w:p w14:paraId="47853196" w14:textId="77777777" w:rsidR="00290FD9" w:rsidRDefault="00234867" w:rsidP="009077BF">
      <w:r>
        <w:rPr>
          <w:noProof/>
        </w:rPr>
        <w:drawing>
          <wp:inline distT="0" distB="0" distL="0" distR="0" wp14:anchorId="61AFEC5F" wp14:editId="350BEFB9">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7"/>
                    <a:stretch>
                      <a:fillRect/>
                    </a:stretch>
                  </pic:blipFill>
                  <pic:spPr>
                    <a:xfrm>
                      <a:off x="0" y="0"/>
                      <a:ext cx="5943600" cy="4498975"/>
                    </a:xfrm>
                    <a:prstGeom prst="rect">
                      <a:avLst/>
                    </a:prstGeom>
                  </pic:spPr>
                </pic:pic>
              </a:graphicData>
            </a:graphic>
          </wp:inline>
        </w:drawing>
      </w:r>
    </w:p>
    <w:p w14:paraId="5BCC28BF" w14:textId="77777777" w:rsidR="003A0666" w:rsidRDefault="003A0666" w:rsidP="003A0666">
      <w:pPr>
        <w:pStyle w:val="Heading1"/>
      </w:pPr>
      <w:bookmarkStart w:id="65" w:name="_Toc513821649"/>
      <w:r w:rsidRPr="00D31862">
        <w:lastRenderedPageBreak/>
        <w:t>Appendix 2 – Bullish Onasander Market Calls</w:t>
      </w:r>
      <w:bookmarkEnd w:id="65"/>
    </w:p>
    <w:p w14:paraId="42441EBF" w14:textId="77777777" w:rsidR="003A0666" w:rsidRDefault="003A0666" w:rsidP="003A0666">
      <w:r>
        <w:t>The following charts represent some of the cheapest markets in the last 18 years.  You can view our current market analysis and past performances during bullish market calls.</w:t>
      </w:r>
    </w:p>
    <w:p w14:paraId="4A5C6CCA" w14:textId="77777777" w:rsidR="003A0666" w:rsidRDefault="003A0666" w:rsidP="003A0666">
      <w:pPr>
        <w:pStyle w:val="Heading2"/>
      </w:pPr>
      <w:bookmarkStart w:id="66" w:name="_Toc513821650"/>
      <w:r w:rsidRPr="009E4C1D">
        <w:t xml:space="preserve">Onasander Market Analysis 2018 – </w:t>
      </w:r>
      <w:r w:rsidR="00296712">
        <w:t xml:space="preserve">Current </w:t>
      </w:r>
      <w:r w:rsidRPr="009E4C1D">
        <w:t>Chart and Analysis</w:t>
      </w:r>
      <w:bookmarkEnd w:id="66"/>
    </w:p>
    <w:p w14:paraId="56C64E55" w14:textId="77777777"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14:paraId="10B801A0" w14:textId="77777777" w:rsidR="000761B0" w:rsidRDefault="00E11598" w:rsidP="000761B0">
      <w:pPr>
        <w:keepNext/>
      </w:pPr>
      <w:r>
        <w:rPr>
          <w:noProof/>
        </w:rPr>
        <w:drawing>
          <wp:inline distT="0" distB="0" distL="0" distR="0" wp14:anchorId="25F865AC" wp14:editId="45614CAE">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8"/>
                    <a:stretch>
                      <a:fillRect/>
                    </a:stretch>
                  </pic:blipFill>
                  <pic:spPr>
                    <a:xfrm>
                      <a:off x="0" y="0"/>
                      <a:ext cx="5943600" cy="2390140"/>
                    </a:xfrm>
                    <a:prstGeom prst="rect">
                      <a:avLst/>
                    </a:prstGeom>
                  </pic:spPr>
                </pic:pic>
              </a:graphicData>
            </a:graphic>
          </wp:inline>
        </w:drawing>
      </w:r>
    </w:p>
    <w:p w14:paraId="7E231C6E" w14:textId="77777777" w:rsidR="000761B0" w:rsidRDefault="000761B0" w:rsidP="003A0666">
      <w:pPr>
        <w:rPr>
          <w:i/>
          <w:iCs/>
          <w:sz w:val="18"/>
          <w:szCs w:val="18"/>
        </w:rPr>
      </w:pPr>
      <w:r w:rsidRPr="000761B0">
        <w:rPr>
          <w:i/>
          <w:iCs/>
          <w:sz w:val="18"/>
          <w:szCs w:val="18"/>
        </w:rPr>
        <w:t xml:space="preserve">This photo was timestamped on the Bitcoin blockchain at:  </w:t>
      </w:r>
      <w:hyperlink r:id="rId29" w:history="1">
        <w:r w:rsidRPr="00C422E9">
          <w:rPr>
            <w:rStyle w:val="Hyperlink"/>
            <w:i/>
            <w:iCs/>
            <w:sz w:val="18"/>
            <w:szCs w:val="18"/>
          </w:rPr>
          <w:t>https://originstamp.org/u/4618f9f1-c283-a445-9ddb-9ea70d18e76d</w:t>
        </w:r>
      </w:hyperlink>
    </w:p>
    <w:p w14:paraId="2406A8D7" w14:textId="77777777"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14:paraId="2E8803C4" w14:textId="77777777"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14:paraId="330550DE" w14:textId="77777777"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14:paraId="6DFC263E" w14:textId="77777777" w:rsidR="003A0666" w:rsidRDefault="003A0666" w:rsidP="003A0666">
      <w:r>
        <w:t xml:space="preserve">In 2016, the world has seen few commodities reach a bottom.  Investments such as Oil, Rhodium, Coal, Nickel, Aluminum, and others did bottom, and we do not expect them to be much cheaper than in 2016.  </w:t>
      </w:r>
    </w:p>
    <w:p w14:paraId="7D54114E" w14:textId="77777777" w:rsidR="005A20BE" w:rsidRDefault="005A20BE" w:rsidP="005A20BE">
      <w:pPr>
        <w:pStyle w:val="Heading2"/>
      </w:pPr>
      <w:bookmarkStart w:id="67" w:name="_Toc513821651"/>
      <w:r>
        <w:lastRenderedPageBreak/>
        <w:t xml:space="preserve">Onasander Market Analysis 2009 – Chart and </w:t>
      </w:r>
      <w:r w:rsidR="0057359A">
        <w:t>Past</w:t>
      </w:r>
      <w:r>
        <w:t xml:space="preserve"> Trades</w:t>
      </w:r>
      <w:bookmarkEnd w:id="67"/>
    </w:p>
    <w:p w14:paraId="1D28D60C" w14:textId="77777777"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14:paraId="42A855D0" w14:textId="77777777" w:rsidR="00290FD9" w:rsidRDefault="00870100" w:rsidP="009077BF">
      <w:r>
        <w:rPr>
          <w:noProof/>
        </w:rPr>
        <w:drawing>
          <wp:inline distT="0" distB="0" distL="0" distR="0" wp14:anchorId="40C776D8" wp14:editId="3F2708D2">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30"/>
                    <a:stretch>
                      <a:fillRect/>
                    </a:stretch>
                  </pic:blipFill>
                  <pic:spPr>
                    <a:xfrm>
                      <a:off x="0" y="0"/>
                      <a:ext cx="5943600" cy="2390140"/>
                    </a:xfrm>
                    <a:prstGeom prst="rect">
                      <a:avLst/>
                    </a:prstGeom>
                  </pic:spPr>
                </pic:pic>
              </a:graphicData>
            </a:graphic>
          </wp:inline>
        </w:drawing>
      </w:r>
    </w:p>
    <w:p w14:paraId="4EF0E307" w14:textId="77777777" w:rsidR="005A20BE" w:rsidRDefault="00E96607" w:rsidP="009077BF">
      <w:r>
        <w:rPr>
          <w:noProof/>
        </w:rPr>
        <w:drawing>
          <wp:inline distT="0" distB="0" distL="0" distR="0" wp14:anchorId="578A3DA6" wp14:editId="6D6BEF94">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31"/>
                    <a:stretch>
                      <a:fillRect/>
                    </a:stretch>
                  </pic:blipFill>
                  <pic:spPr>
                    <a:xfrm>
                      <a:off x="0" y="0"/>
                      <a:ext cx="5943600" cy="4498975"/>
                    </a:xfrm>
                    <a:prstGeom prst="rect">
                      <a:avLst/>
                    </a:prstGeom>
                  </pic:spPr>
                </pic:pic>
              </a:graphicData>
            </a:graphic>
          </wp:inline>
        </w:drawing>
      </w:r>
    </w:p>
    <w:p w14:paraId="0A4274EA" w14:textId="77777777" w:rsidR="005A20BE" w:rsidRDefault="005A20BE" w:rsidP="009077BF"/>
    <w:p w14:paraId="328BE1AB" w14:textId="77777777" w:rsidR="00377248" w:rsidRDefault="00377248" w:rsidP="00377248">
      <w:pPr>
        <w:pStyle w:val="Heading2"/>
      </w:pPr>
      <w:bookmarkStart w:id="68" w:name="_Toc513821652"/>
      <w:r>
        <w:lastRenderedPageBreak/>
        <w:t xml:space="preserve">Onasander Market Analysis 2003 – Chart and </w:t>
      </w:r>
      <w:r w:rsidR="0057359A">
        <w:t>Past</w:t>
      </w:r>
      <w:r>
        <w:t xml:space="preserve"> Trades</w:t>
      </w:r>
      <w:bookmarkEnd w:id="68"/>
    </w:p>
    <w:p w14:paraId="3B5D1A7D" w14:textId="77777777"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14:paraId="7DCDFE2E" w14:textId="77777777" w:rsidR="00377248" w:rsidRDefault="001D2DB5" w:rsidP="009077BF">
      <w:r>
        <w:rPr>
          <w:noProof/>
        </w:rPr>
        <w:drawing>
          <wp:inline distT="0" distB="0" distL="0" distR="0" wp14:anchorId="60D2FEA5" wp14:editId="197FDFC7">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2"/>
                    <a:stretch>
                      <a:fillRect/>
                    </a:stretch>
                  </pic:blipFill>
                  <pic:spPr>
                    <a:xfrm>
                      <a:off x="0" y="0"/>
                      <a:ext cx="5943600" cy="2390140"/>
                    </a:xfrm>
                    <a:prstGeom prst="rect">
                      <a:avLst/>
                    </a:prstGeom>
                  </pic:spPr>
                </pic:pic>
              </a:graphicData>
            </a:graphic>
          </wp:inline>
        </w:drawing>
      </w:r>
    </w:p>
    <w:p w14:paraId="629D2392" w14:textId="77777777" w:rsidR="00377248" w:rsidRDefault="001D2DB5" w:rsidP="009077BF">
      <w:r>
        <w:rPr>
          <w:noProof/>
        </w:rPr>
        <w:drawing>
          <wp:inline distT="0" distB="0" distL="0" distR="0" wp14:anchorId="59B894FB" wp14:editId="19384A29">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3"/>
                    <a:stretch>
                      <a:fillRect/>
                    </a:stretch>
                  </pic:blipFill>
                  <pic:spPr>
                    <a:xfrm>
                      <a:off x="0" y="0"/>
                      <a:ext cx="5943600" cy="4498975"/>
                    </a:xfrm>
                    <a:prstGeom prst="rect">
                      <a:avLst/>
                    </a:prstGeom>
                  </pic:spPr>
                </pic:pic>
              </a:graphicData>
            </a:graphic>
          </wp:inline>
        </w:drawing>
      </w:r>
    </w:p>
    <w:p w14:paraId="416A716E" w14:textId="77777777" w:rsidR="005A20BE" w:rsidRDefault="005A20BE" w:rsidP="009077BF"/>
    <w:p w14:paraId="2B8E5730" w14:textId="77777777" w:rsidR="0064341A" w:rsidRDefault="0064341A" w:rsidP="00C635BE">
      <w:pPr>
        <w:pStyle w:val="Heading1"/>
      </w:pPr>
      <w:bookmarkStart w:id="69" w:name="_Toc513821653"/>
      <w:r>
        <w:lastRenderedPageBreak/>
        <w:t xml:space="preserve">Appendix </w:t>
      </w:r>
      <w:r w:rsidR="000D4ED6">
        <w:t>3</w:t>
      </w:r>
      <w:r>
        <w:t xml:space="preserve"> - Miscellaneous Documents</w:t>
      </w:r>
      <w:bookmarkEnd w:id="69"/>
    </w:p>
    <w:p w14:paraId="0EB39831" w14:textId="77777777" w:rsidR="003F7F36" w:rsidRDefault="003F7F36" w:rsidP="003F7F36">
      <w:pPr>
        <w:pStyle w:val="Heading2"/>
      </w:pPr>
      <w:bookmarkStart w:id="70" w:name="_Toc513821654"/>
      <w:r>
        <w:t>Start Up Summary</w:t>
      </w:r>
      <w:bookmarkEnd w:id="70"/>
    </w:p>
    <w:p w14:paraId="1AE25BC8" w14:textId="77777777"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14:paraId="78E7C22C" w14:textId="77777777" w:rsidR="005B14FA" w:rsidRDefault="00A96F9F" w:rsidP="00814194">
      <w:pPr>
        <w:pStyle w:val="Heading4"/>
      </w:pPr>
      <w:r>
        <w:t>PRE ICO-Start</w:t>
      </w:r>
      <w:r w:rsidR="00652363">
        <w:t xml:space="preserve"> Up</w:t>
      </w:r>
    </w:p>
    <w:p w14:paraId="6E110CDD" w14:textId="77777777"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w:t>
      </w:r>
      <w:r w:rsidR="00EF439B">
        <w:t>RE-</w:t>
      </w:r>
      <w:r w:rsidR="00A96F9F">
        <w:t>ICO</w:t>
      </w:r>
      <w:r w:rsidR="008926C3">
        <w:t xml:space="preserve"> stages</w:t>
      </w:r>
      <w:r w:rsidR="003D19D3">
        <w:t>.</w:t>
      </w:r>
      <w:r>
        <w:t xml:space="preserve">  </w:t>
      </w:r>
    </w:p>
    <w:p w14:paraId="1F27764B" w14:textId="77777777"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14:paraId="47F1E666" w14:textId="77777777" w:rsidR="006B51B8" w:rsidRDefault="005B14FA" w:rsidP="006B51B8">
      <w:r>
        <w:t>Being able to run P</w:t>
      </w:r>
      <w:r w:rsidR="00853352">
        <w:t>RE-</w:t>
      </w:r>
      <w:r>
        <w:t xml:space="preserve">ICO and use </w:t>
      </w:r>
      <w:r w:rsidR="00853352">
        <w:t>some</w:t>
      </w:r>
      <w:r>
        <w:t xml:space="preserve">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14:paraId="2620B804" w14:textId="77777777" w:rsidR="00520D2B" w:rsidRDefault="00520D2B" w:rsidP="00315AD8">
      <w:pPr>
        <w:pStyle w:val="Heading4"/>
      </w:pPr>
      <w:r>
        <w:t>POST ICO Start Up</w:t>
      </w:r>
    </w:p>
    <w:p w14:paraId="50402694" w14:textId="77777777"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14:paraId="4814CD4A" w14:textId="77777777"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14:paraId="61145B55" w14:textId="77777777" w:rsidR="00DF7A6C" w:rsidRDefault="00DF7A6C" w:rsidP="00315AD8"/>
    <w:p w14:paraId="6500C8B5" w14:textId="77777777" w:rsidR="00DF7A6C" w:rsidRPr="00315AD8" w:rsidRDefault="00DF7A6C" w:rsidP="00315AD8"/>
    <w:p w14:paraId="6A20B91E" w14:textId="77777777" w:rsidR="003F7F36" w:rsidRDefault="003F7F36" w:rsidP="003F7F36">
      <w:pPr>
        <w:pStyle w:val="Heading2"/>
      </w:pPr>
      <w:bookmarkStart w:id="71" w:name="_Toc513821655"/>
      <w:r>
        <w:lastRenderedPageBreak/>
        <w:t>Start Up Expenses</w:t>
      </w:r>
      <w:bookmarkEnd w:id="71"/>
      <w:r>
        <w:t xml:space="preserve">  </w:t>
      </w:r>
    </w:p>
    <w:p w14:paraId="046AAD49" w14:textId="77777777"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14:paraId="0B8686E4" w14:textId="77777777"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14:paraId="42F1833D" w14:textId="77777777"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14:paraId="17BA0097"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6448DA8" w14:textId="77777777" w:rsidR="00054E16" w:rsidRDefault="00054E16" w:rsidP="00054E16">
            <w:r>
              <w:t>Incorporation Expenses</w:t>
            </w:r>
          </w:p>
        </w:tc>
        <w:tc>
          <w:tcPr>
            <w:tcW w:w="4078" w:type="dxa"/>
          </w:tcPr>
          <w:p w14:paraId="4EFB3F58" w14:textId="77777777"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14:paraId="5720492C"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5B570BA" w14:textId="77777777" w:rsidR="00054E16" w:rsidRDefault="00054E16" w:rsidP="00054E16">
            <w:r>
              <w:t>Deposits</w:t>
            </w:r>
          </w:p>
        </w:tc>
        <w:tc>
          <w:tcPr>
            <w:tcW w:w="4078" w:type="dxa"/>
          </w:tcPr>
          <w:p w14:paraId="2CB2818A"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14:paraId="765481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A4061D" w14:textId="77777777" w:rsidR="00054E16" w:rsidRDefault="00054E16" w:rsidP="00054E16">
            <w:r>
              <w:t>Rent</w:t>
            </w:r>
            <w:r w:rsidR="00650BF4">
              <w:t xml:space="preserve"> (Monthly)</w:t>
            </w:r>
          </w:p>
        </w:tc>
        <w:tc>
          <w:tcPr>
            <w:tcW w:w="4078" w:type="dxa"/>
          </w:tcPr>
          <w:p w14:paraId="0B8B33F2"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14:paraId="0251BB4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EECF16" w14:textId="77777777" w:rsidR="00054E16" w:rsidRDefault="00054E16" w:rsidP="00054E16">
            <w:r>
              <w:t>Interior Modifications</w:t>
            </w:r>
          </w:p>
        </w:tc>
        <w:tc>
          <w:tcPr>
            <w:tcW w:w="4078" w:type="dxa"/>
          </w:tcPr>
          <w:p w14:paraId="3E8B553C"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14:paraId="7FCD3CE1"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489B25D" w14:textId="77777777" w:rsidR="00054E16" w:rsidRDefault="00054E16" w:rsidP="00054E16">
            <w:r>
              <w:t>Equipment/Machinery Required:</w:t>
            </w:r>
          </w:p>
        </w:tc>
        <w:tc>
          <w:tcPr>
            <w:tcW w:w="4078" w:type="dxa"/>
          </w:tcPr>
          <w:p w14:paraId="018C5609"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14:paraId="66997FD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A58AFB" w14:textId="77777777" w:rsidR="00054E16" w:rsidRDefault="00054E16" w:rsidP="00054E16">
            <w:pPr>
              <w:ind w:left="216"/>
            </w:pPr>
            <w:r>
              <w:t>Office Equipment</w:t>
            </w:r>
          </w:p>
        </w:tc>
        <w:tc>
          <w:tcPr>
            <w:tcW w:w="4078" w:type="dxa"/>
          </w:tcPr>
          <w:p w14:paraId="0CD1C5AF"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14:paraId="11855EB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9CA874B" w14:textId="77777777" w:rsidR="00054E16" w:rsidRDefault="00054E16" w:rsidP="00054E16">
            <w:pPr>
              <w:ind w:left="216"/>
            </w:pPr>
            <w:r>
              <w:t>Computers</w:t>
            </w:r>
          </w:p>
        </w:tc>
        <w:tc>
          <w:tcPr>
            <w:tcW w:w="4078" w:type="dxa"/>
          </w:tcPr>
          <w:p w14:paraId="59B50B75"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14:paraId="49EDEB3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48FA32B" w14:textId="77777777" w:rsidR="00054E16" w:rsidRDefault="00054E16" w:rsidP="00054E16">
            <w:pPr>
              <w:ind w:left="216"/>
            </w:pPr>
            <w:r>
              <w:t>Phone System</w:t>
            </w:r>
          </w:p>
        </w:tc>
        <w:tc>
          <w:tcPr>
            <w:tcW w:w="4078" w:type="dxa"/>
          </w:tcPr>
          <w:p w14:paraId="557378CB" w14:textId="77777777"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14:paraId="1FD2C4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765BDA0" w14:textId="77777777" w:rsidR="00054E16" w:rsidRDefault="00054E16" w:rsidP="00054E16">
            <w:pPr>
              <w:ind w:left="216"/>
            </w:pPr>
            <w:r>
              <w:t>Other</w:t>
            </w:r>
          </w:p>
        </w:tc>
        <w:tc>
          <w:tcPr>
            <w:tcW w:w="4078" w:type="dxa"/>
          </w:tcPr>
          <w:p w14:paraId="25288DC0" w14:textId="77777777"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14:paraId="4FC62801"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3C6AD50" w14:textId="77777777" w:rsidR="00CF1F3F" w:rsidRDefault="00CF1F3F" w:rsidP="00CF1F3F">
            <w:r>
              <w:t>Office Supplies</w:t>
            </w:r>
          </w:p>
        </w:tc>
        <w:tc>
          <w:tcPr>
            <w:tcW w:w="4078" w:type="dxa"/>
          </w:tcPr>
          <w:p w14:paraId="27F3D1D9"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14:paraId="1D09F585"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F994B6" w14:textId="77777777" w:rsidR="00CF1F3F" w:rsidRDefault="00CF1F3F" w:rsidP="00CF1F3F">
            <w:r>
              <w:t>Insurance</w:t>
            </w:r>
          </w:p>
        </w:tc>
        <w:tc>
          <w:tcPr>
            <w:tcW w:w="4078" w:type="dxa"/>
          </w:tcPr>
          <w:p w14:paraId="24CB0EF8" w14:textId="77777777"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14:paraId="1CBF32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1CB65A" w14:textId="77777777" w:rsidR="00CF1F3F" w:rsidRDefault="00CF1F3F" w:rsidP="00CF1F3F">
            <w:r>
              <w:t>Stationery/Business Cards</w:t>
            </w:r>
          </w:p>
        </w:tc>
        <w:tc>
          <w:tcPr>
            <w:tcW w:w="4078" w:type="dxa"/>
          </w:tcPr>
          <w:p w14:paraId="428C55AA"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14:paraId="7AA7F58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6E09C67C" w14:textId="77777777" w:rsidR="00CF1F3F" w:rsidRDefault="00CF1F3F" w:rsidP="00CF1F3F">
            <w:r>
              <w:t>ICO Expenses</w:t>
            </w:r>
          </w:p>
        </w:tc>
        <w:tc>
          <w:tcPr>
            <w:tcW w:w="4078" w:type="dxa"/>
          </w:tcPr>
          <w:p w14:paraId="081076BD"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0FB7771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882C663" w14:textId="77777777" w:rsidR="00CF1F3F" w:rsidRDefault="00CF1F3F" w:rsidP="00CF1F3F">
            <w:pPr>
              <w:ind w:left="216"/>
            </w:pPr>
            <w:r>
              <w:t xml:space="preserve">The Whitepaper </w:t>
            </w:r>
          </w:p>
        </w:tc>
        <w:tc>
          <w:tcPr>
            <w:tcW w:w="4078" w:type="dxa"/>
          </w:tcPr>
          <w:p w14:paraId="6C017A23"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14:paraId="6E60660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5FA5D0" w14:textId="77777777" w:rsidR="00CF1F3F" w:rsidRDefault="00CF1F3F" w:rsidP="00CF1F3F">
            <w:pPr>
              <w:ind w:left="216"/>
            </w:pPr>
            <w:r>
              <w:t>Smart Contract</w:t>
            </w:r>
          </w:p>
        </w:tc>
        <w:tc>
          <w:tcPr>
            <w:tcW w:w="4078" w:type="dxa"/>
          </w:tcPr>
          <w:p w14:paraId="4C68DFD9"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14:paraId="1A6BAF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3368DA9" w14:textId="77777777" w:rsidR="00CF1F3F" w:rsidRDefault="00CF1F3F" w:rsidP="00CF1F3F">
            <w:r>
              <w:t xml:space="preserve">   Smart Contract Audit</w:t>
            </w:r>
          </w:p>
        </w:tc>
        <w:tc>
          <w:tcPr>
            <w:tcW w:w="4078" w:type="dxa"/>
          </w:tcPr>
          <w:p w14:paraId="5EE53694"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14:paraId="3218D7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30412287" w14:textId="77777777" w:rsidR="00CF1F3F" w:rsidRDefault="00CF1F3F" w:rsidP="00CF1F3F">
            <w:r>
              <w:t xml:space="preserve">   Onasander website</w:t>
            </w:r>
          </w:p>
        </w:tc>
        <w:tc>
          <w:tcPr>
            <w:tcW w:w="4078" w:type="dxa"/>
          </w:tcPr>
          <w:p w14:paraId="4DD6521C"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14:paraId="7EFEB58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E0DA04D" w14:textId="77777777" w:rsidR="00CF1F3F" w:rsidRDefault="00CF1F3F" w:rsidP="00CF1F3F">
            <w:r>
              <w:t xml:space="preserve">   ICO Marketing</w:t>
            </w:r>
          </w:p>
        </w:tc>
        <w:tc>
          <w:tcPr>
            <w:tcW w:w="4078" w:type="dxa"/>
          </w:tcPr>
          <w:p w14:paraId="6BCBA826"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14:paraId="6284EB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86383D" w14:textId="77777777" w:rsidR="00CF1F3F" w:rsidRDefault="00CF1F3F" w:rsidP="00CF1F3F">
            <w:r>
              <w:t xml:space="preserve">   Legal Fees</w:t>
            </w:r>
          </w:p>
        </w:tc>
        <w:tc>
          <w:tcPr>
            <w:tcW w:w="4078" w:type="dxa"/>
          </w:tcPr>
          <w:p w14:paraId="142820F4"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14:paraId="3B08E37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0413849" w14:textId="77777777" w:rsidR="00CF1F3F" w:rsidRDefault="00AC1C96" w:rsidP="00CF1F3F">
            <w:r>
              <w:t xml:space="preserve">   Angel Investor Advertising</w:t>
            </w:r>
          </w:p>
        </w:tc>
        <w:tc>
          <w:tcPr>
            <w:tcW w:w="4078" w:type="dxa"/>
          </w:tcPr>
          <w:p w14:paraId="01191A0C"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14:paraId="5E26CA0F" w14:textId="77777777"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14:paraId="5F0A893F" w14:textId="77777777" w:rsidR="00CF1F3F" w:rsidRDefault="00AC1C96" w:rsidP="00CF1F3F">
            <w:r>
              <w:t xml:space="preserve">   </w:t>
            </w:r>
            <w:r w:rsidR="00D155A0">
              <w:t>Social Media Setup</w:t>
            </w:r>
          </w:p>
        </w:tc>
        <w:tc>
          <w:tcPr>
            <w:tcW w:w="4078" w:type="dxa"/>
          </w:tcPr>
          <w:p w14:paraId="32400C5B"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14:paraId="06EF1FF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1229AD6" w14:textId="77777777" w:rsidR="00CF1F3F" w:rsidRDefault="00CF1F3F" w:rsidP="00CF1F3F">
            <w:pPr>
              <w:ind w:left="216"/>
            </w:pPr>
          </w:p>
        </w:tc>
        <w:tc>
          <w:tcPr>
            <w:tcW w:w="4078" w:type="dxa"/>
          </w:tcPr>
          <w:p w14:paraId="779AC11B"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14:paraId="0FD74BE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EA95990" w14:textId="77777777" w:rsidR="00CF1F3F" w:rsidRDefault="00CF1F3F" w:rsidP="00CF1F3F">
            <w:pPr>
              <w:ind w:left="216"/>
            </w:pPr>
          </w:p>
        </w:tc>
        <w:tc>
          <w:tcPr>
            <w:tcW w:w="4078" w:type="dxa"/>
          </w:tcPr>
          <w:p w14:paraId="61DDAA33"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410D2CAA" w14:textId="77777777"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187D3E7" w14:textId="77777777" w:rsidR="00CF1F3F" w:rsidRDefault="00CF1F3F" w:rsidP="00CF1F3F">
            <w:pPr>
              <w:ind w:left="5040" w:hanging="5040"/>
            </w:pPr>
            <w:r>
              <w:t>Total Startup Expenses</w:t>
            </w:r>
          </w:p>
        </w:tc>
        <w:tc>
          <w:tcPr>
            <w:tcW w:w="4078" w:type="dxa"/>
          </w:tcPr>
          <w:p w14:paraId="62D92FD7" w14:textId="77777777"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14:paraId="31773C44" w14:textId="77777777" w:rsidR="008659FC" w:rsidRDefault="008659FC" w:rsidP="00021D80"/>
    <w:p w14:paraId="464FD39F" w14:textId="77777777" w:rsidR="00346973" w:rsidRDefault="00346973" w:rsidP="00021D80"/>
    <w:p w14:paraId="7F764935" w14:textId="77777777" w:rsidR="006F1314" w:rsidRDefault="00276C57" w:rsidP="006F1314">
      <w:pPr>
        <w:pStyle w:val="Heading2"/>
        <w:jc w:val="center"/>
      </w:pPr>
      <w:bookmarkStart w:id="72" w:name="_Toc513821656"/>
      <w:r>
        <w:rPr>
          <w:noProof/>
        </w:rPr>
        <w:lastRenderedPageBreak/>
        <w:drawing>
          <wp:anchor distT="0" distB="0" distL="114300" distR="114300" simplePos="0" relativeHeight="251669504" behindDoc="1" locked="0" layoutInCell="1" allowOverlap="1" wp14:anchorId="1F81CCBB" wp14:editId="5197E07F">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72"/>
    </w:p>
    <w:p w14:paraId="77E37D46" w14:textId="77777777" w:rsidR="006F1314" w:rsidRDefault="006F1314" w:rsidP="004B149D"/>
    <w:p w14:paraId="6D49CC8E" w14:textId="77777777" w:rsidR="00C76F89" w:rsidRDefault="004B149D" w:rsidP="004B149D">
      <w:pPr>
        <w:rPr>
          <w:noProof/>
        </w:rPr>
      </w:pPr>
      <w:r>
        <w:t>Sebastian R. Schneider</w:t>
      </w:r>
      <w:r>
        <w:br/>
        <w:t>Bodis.com LLC</w:t>
      </w:r>
      <w:r w:rsidR="00E23255">
        <w:br/>
      </w:r>
      <w:r>
        <w:t>228 Park Ave S #36792</w:t>
      </w:r>
      <w:r>
        <w:br/>
        <w:t>New York, NY 10003</w:t>
      </w:r>
    </w:p>
    <w:p w14:paraId="4339539B" w14:textId="77777777" w:rsidR="0092013B" w:rsidRDefault="004B149D" w:rsidP="00E23255">
      <w:r>
        <w:t>February 2, 201</w:t>
      </w:r>
      <w:r w:rsidR="009720D4">
        <w:t>8</w:t>
      </w:r>
    </w:p>
    <w:p w14:paraId="09492A11" w14:textId="77777777"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his hard work for Bodis LLC.</w:t>
      </w:r>
      <w:r w:rsidR="00E23255">
        <w:t xml:space="preserve"> </w:t>
      </w:r>
    </w:p>
    <w:p w14:paraId="56DF8FF6" w14:textId="77777777"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Bodis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w:t>
      </w:r>
      <w:r w:rsidR="00D37D84">
        <w:t>was</w:t>
      </w:r>
      <w:r w:rsidR="00F25B68">
        <w:t xml:space="preserve"> him who told us the prices will come down in the next 12 months and Bodis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14:paraId="59A2BCA3" w14:textId="77777777"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14:anchorId="4A8C5BAD" wp14:editId="05A5D923">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14:paraId="532BA51C" w14:textId="77777777" w:rsidR="00E0095D" w:rsidRDefault="00E0095D" w:rsidP="00394365"/>
    <w:p w14:paraId="4C6A1297" w14:textId="77777777" w:rsidR="00E0095D" w:rsidRDefault="00E0095D" w:rsidP="00E0095D"/>
    <w:p w14:paraId="1C580885" w14:textId="77777777" w:rsidR="00E0095D" w:rsidRDefault="00E0095D" w:rsidP="00E0095D">
      <w:r>
        <w:t>March 24, 2018</w:t>
      </w:r>
      <w:r>
        <w:br/>
      </w:r>
      <w:r w:rsidR="00CC352E" w:rsidRPr="00CC352E">
        <w:t>285 Fulton St</w:t>
      </w:r>
      <w:r w:rsidR="00CC352E">
        <w:tab/>
      </w:r>
      <w:r>
        <w:br/>
      </w:r>
      <w:r w:rsidR="00CC352E" w:rsidRPr="00CC352E">
        <w:t>New York, NY 10007</w:t>
      </w:r>
    </w:p>
    <w:p w14:paraId="784B8BBD" w14:textId="77777777" w:rsidR="00E0095D" w:rsidRDefault="00E0095D" w:rsidP="00E0095D">
      <w:r>
        <w:t>To:</w:t>
      </w:r>
      <w:r>
        <w:br/>
        <w:t>ICO Investors</w:t>
      </w:r>
    </w:p>
    <w:p w14:paraId="053CBF0F" w14:textId="77777777" w:rsidR="00E0095D" w:rsidRPr="00FA77C7" w:rsidRDefault="00E0095D" w:rsidP="00E0095D">
      <w:pPr>
        <w:rPr>
          <w:b/>
        </w:rPr>
      </w:pPr>
      <w:r w:rsidRPr="00FA77C7">
        <w:rPr>
          <w:b/>
        </w:rPr>
        <w:t>Dear Sir or Madame:</w:t>
      </w:r>
    </w:p>
    <w:p w14:paraId="067A5D6C" w14:textId="77777777" w:rsidR="00E0095D" w:rsidRDefault="00E0095D" w:rsidP="00E0095D">
      <w:r>
        <w:t>I am applying to be your wealth manager and investment banker. For the last 18 years I have been a trader and investor managing wealth under the Onsander fund.  I started the fund for family and friends, and that’s where I managed stocks, ETF</w:t>
      </w:r>
      <w:r w:rsidR="00201E42">
        <w:t>s</w:t>
      </w:r>
      <w:r>
        <w:t xml:space="preserve">, </w:t>
      </w:r>
      <w:r w:rsidR="00201E42">
        <w:t>internet properties</w:t>
      </w:r>
      <w:r>
        <w:t xml:space="preserve">, commodities, bullion metal, and Real Estate portfolios.  Along the way I invented an asset price analysis algorithm which allowed me to be a successful trader in all market conditions.  </w:t>
      </w:r>
    </w:p>
    <w:p w14:paraId="1F5EA9D7" w14:textId="77777777"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14:paraId="0DA65A07" w14:textId="77777777" w:rsidR="00E0095D" w:rsidRDefault="008B0E5B" w:rsidP="00E0095D">
      <w:r>
        <w:rPr>
          <w:noProof/>
        </w:rPr>
        <w:drawing>
          <wp:anchor distT="0" distB="0" distL="114300" distR="114300" simplePos="0" relativeHeight="251688960" behindDoc="0" locked="0" layoutInCell="1" allowOverlap="1" wp14:anchorId="4687CCA9" wp14:editId="62C34B08">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6"/>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 xml:space="preserve">Thank you for reading my letter.  For those who would like to speak more about my ideas I am easily available through </w:t>
      </w:r>
      <w:hyperlink r:id="rId37" w:history="1">
        <w:r w:rsidR="0024299A" w:rsidRPr="0024299A">
          <w:rPr>
            <w:rStyle w:val="Hyperlink"/>
          </w:rPr>
          <w:t>http://www.Onsander.com</w:t>
        </w:r>
      </w:hyperlink>
      <w:r w:rsidR="0024299A">
        <w:t xml:space="preserve"> </w:t>
      </w:r>
      <w:r w:rsidR="00E0095D">
        <w:t>contact information.</w:t>
      </w:r>
      <w:r w:rsidR="00E0095D">
        <w:br/>
      </w:r>
      <w:r w:rsidR="00E0095D">
        <w:br/>
        <w:t>Sincerely yours,</w:t>
      </w:r>
    </w:p>
    <w:p w14:paraId="41D86582" w14:textId="77777777" w:rsidR="00E0095D" w:rsidRDefault="00E0095D" w:rsidP="00E0095D">
      <w:r>
        <w:rPr>
          <w:noProof/>
        </w:rPr>
        <w:drawing>
          <wp:inline distT="0" distB="0" distL="0" distR="0" wp14:anchorId="7922515D" wp14:editId="3498465C">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25BAF116" w14:textId="77777777" w:rsidR="00E0095D" w:rsidRDefault="00E0095D" w:rsidP="00394365">
      <w:r>
        <w:t>ANDRZEJ WEGRZYN</w:t>
      </w:r>
      <w:r>
        <w:br/>
        <w:t>F</w:t>
      </w:r>
      <w:r w:rsidR="00713B40">
        <w:t>O</w:t>
      </w:r>
      <w:r>
        <w:t>UNDER &amp; CEO</w:t>
      </w:r>
      <w:r>
        <w:rPr>
          <w:noProof/>
        </w:rPr>
        <w:drawing>
          <wp:anchor distT="0" distB="0" distL="114300" distR="114300" simplePos="0" relativeHeight="251668480" behindDoc="1" locked="0" layoutInCell="1" allowOverlap="1" wp14:anchorId="50D00EB6" wp14:editId="58D14D68">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8"/>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14:paraId="0FBFB010" w14:textId="77777777" w:rsidR="00924766" w:rsidRDefault="00694D3C" w:rsidP="003F7F36">
      <w:r>
        <w:rPr>
          <w:noProof/>
        </w:rPr>
        <w:lastRenderedPageBreak/>
        <w:drawing>
          <wp:anchor distT="0" distB="0" distL="114300" distR="114300" simplePos="0" relativeHeight="251670528" behindDoc="0" locked="0" layoutInCell="1" allowOverlap="1" wp14:anchorId="70938132" wp14:editId="65D04303">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9"/>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14:paraId="47D20BD6" w14:textId="77777777" w:rsidR="005C36A0" w:rsidRDefault="00B91E45" w:rsidP="002341C8">
      <w:pPr>
        <w:pStyle w:val="Heading2"/>
      </w:pPr>
      <w:bookmarkStart w:id="73" w:name="_Toc513821657"/>
      <w:r>
        <w:lastRenderedPageBreak/>
        <w:t>Contact Information</w:t>
      </w:r>
      <w:bookmarkEnd w:id="73"/>
      <w:r w:rsidR="00FC3C1D">
        <w:br/>
      </w:r>
    </w:p>
    <w:p w14:paraId="601CE928" w14:textId="77777777" w:rsidR="00E27867" w:rsidRDefault="00F71EFA" w:rsidP="00617FAA">
      <w:pPr>
        <w:rPr>
          <w:noProof/>
        </w:rPr>
      </w:pPr>
      <w:r>
        <w:rPr>
          <w:noProof/>
        </w:rPr>
        <w:drawing>
          <wp:anchor distT="0" distB="0" distL="114300" distR="114300" simplePos="0" relativeHeight="251672576" behindDoc="0" locked="0" layoutInCell="1" allowOverlap="1" wp14:anchorId="01A7C101" wp14:editId="1BA400F5">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40"/>
                    </pic:cNvPr>
                    <pic:cNvPicPr/>
                  </pic:nvPicPr>
                  <pic:blipFill>
                    <a:blip r:embed="rId41"/>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42"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p>
    <w:p w14:paraId="50298A42" w14:textId="77777777" w:rsidR="00F71EFA" w:rsidRDefault="00F71EFA" w:rsidP="00617FAA">
      <w:r>
        <w:rPr>
          <w:noProof/>
        </w:rPr>
        <w:drawing>
          <wp:anchor distT="0" distB="0" distL="114300" distR="114300" simplePos="0" relativeHeight="251673600" behindDoc="0" locked="0" layoutInCell="1" allowOverlap="1" wp14:anchorId="7DC57651" wp14:editId="1B58F96D">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3"/>
                    </pic:cNvPr>
                    <pic:cNvPicPr/>
                  </pic:nvPicPr>
                  <pic:blipFill>
                    <a:blip r:embed="rId44"/>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5" w:history="1">
        <w:r w:rsidR="00617FAA" w:rsidRPr="00F71D7B">
          <w:rPr>
            <w:rStyle w:val="Hyperlink"/>
          </w:rPr>
          <w:t>https://twitter.com/OnasanderICO</w:t>
        </w:r>
      </w:hyperlink>
    </w:p>
    <w:p w14:paraId="64A9E0F0" w14:textId="77777777" w:rsidR="00F71EFA" w:rsidRDefault="009C12E5" w:rsidP="00617FAA">
      <w:r>
        <w:rPr>
          <w:noProof/>
        </w:rPr>
        <w:drawing>
          <wp:anchor distT="0" distB="0" distL="114300" distR="114300" simplePos="0" relativeHeight="251674624" behindDoc="0" locked="0" layoutInCell="1" allowOverlap="1" wp14:anchorId="3F658D5C" wp14:editId="35ECD63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6"/>
                    </pic:cNvPr>
                    <pic:cNvPicPr/>
                  </pic:nvPicPr>
                  <pic:blipFill>
                    <a:blip r:embed="rId47"/>
                    <a:stretch>
                      <a:fillRect/>
                    </a:stretch>
                  </pic:blipFill>
                  <pic:spPr>
                    <a:xfrm>
                      <a:off x="0" y="0"/>
                      <a:ext cx="238424" cy="228490"/>
                    </a:xfrm>
                    <a:prstGeom prst="rect">
                      <a:avLst/>
                    </a:prstGeom>
                  </pic:spPr>
                </pic:pic>
              </a:graphicData>
            </a:graphic>
          </wp:anchor>
        </w:drawing>
      </w:r>
      <w:r w:rsidR="00617FAA">
        <w:t xml:space="preserve">Facebook: </w:t>
      </w:r>
      <w:hyperlink r:id="rId48" w:history="1">
        <w:r w:rsidR="00617FAA" w:rsidRPr="00F71D7B">
          <w:rPr>
            <w:rStyle w:val="Hyperlink"/>
          </w:rPr>
          <w:t>https://www.facebook.com/onasander.ico.bank</w:t>
        </w:r>
      </w:hyperlink>
    </w:p>
    <w:p w14:paraId="642744A8" w14:textId="77777777" w:rsidR="009C12E5" w:rsidRDefault="00D311C4" w:rsidP="00617FAA">
      <w:r>
        <w:rPr>
          <w:noProof/>
        </w:rPr>
        <w:drawing>
          <wp:anchor distT="0" distB="0" distL="114300" distR="114300" simplePos="0" relativeHeight="251675648" behindDoc="0" locked="0" layoutInCell="1" allowOverlap="1" wp14:anchorId="59E1F27C" wp14:editId="4C207356">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9"/>
                    </pic:cNvPr>
                    <pic:cNvPicPr/>
                  </pic:nvPicPr>
                  <pic:blipFill>
                    <a:blip r:embed="rId50"/>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51" w:history="1">
        <w:r w:rsidR="009C12E5" w:rsidRPr="00F71D7B">
          <w:rPr>
            <w:rStyle w:val="Hyperlink"/>
          </w:rPr>
          <w:t>https://www.linkedin.com/in/onasander-ico-3862a7161/</w:t>
        </w:r>
      </w:hyperlink>
    </w:p>
    <w:p w14:paraId="5181C955" w14:textId="77777777" w:rsidR="00D311C4" w:rsidRDefault="007648F9" w:rsidP="00617FAA">
      <w:r>
        <w:rPr>
          <w:noProof/>
        </w:rPr>
        <w:drawing>
          <wp:anchor distT="0" distB="0" distL="114300" distR="114300" simplePos="0" relativeHeight="251676672" behindDoc="0" locked="0" layoutInCell="1" allowOverlap="1" wp14:anchorId="13F5807D" wp14:editId="4C4EF182">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2"/>
                    </pic:cNvPr>
                    <pic:cNvPicPr/>
                  </pic:nvPicPr>
                  <pic:blipFill>
                    <a:blip r:embed="rId53"/>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4" w:history="1">
        <w:r w:rsidR="00617FAA" w:rsidRPr="00F71D7B">
          <w:rPr>
            <w:rStyle w:val="Hyperlink"/>
          </w:rPr>
          <w:t>https://github.com/onasander</w:t>
        </w:r>
      </w:hyperlink>
    </w:p>
    <w:p w14:paraId="7B1595B8" w14:textId="77777777" w:rsidR="007648F9" w:rsidRDefault="00226C21" w:rsidP="00617FAA">
      <w:r>
        <w:rPr>
          <w:noProof/>
        </w:rPr>
        <w:drawing>
          <wp:anchor distT="0" distB="0" distL="114300" distR="114300" simplePos="0" relativeHeight="251677696" behindDoc="0" locked="0" layoutInCell="1" allowOverlap="1" wp14:anchorId="0B93E79D" wp14:editId="44292E47">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5"/>
                    </pic:cNvPr>
                    <pic:cNvPicPr/>
                  </pic:nvPicPr>
                  <pic:blipFill>
                    <a:blip r:embed="rId56"/>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7" w:history="1">
        <w:r w:rsidR="00617FAA" w:rsidRPr="00F71D7B">
          <w:rPr>
            <w:rStyle w:val="Hyperlink"/>
          </w:rPr>
          <w:t>https://t.me/joinchat/G52Z0g2M0gnvX6L-92UZvA</w:t>
        </w:r>
      </w:hyperlink>
    </w:p>
    <w:p w14:paraId="061DBDDE" w14:textId="77777777" w:rsidR="00226C21" w:rsidRDefault="006D2BEE" w:rsidP="00617FAA">
      <w:r>
        <w:rPr>
          <w:noProof/>
        </w:rPr>
        <w:drawing>
          <wp:anchor distT="0" distB="0" distL="114300" distR="114300" simplePos="0" relativeHeight="251678720" behindDoc="0" locked="0" layoutInCell="1" allowOverlap="1" wp14:anchorId="7AE13521" wp14:editId="2CC01CF0">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8"/>
                    </pic:cNvPr>
                    <pic:cNvPicPr/>
                  </pic:nvPicPr>
                  <pic:blipFill>
                    <a:blip r:embed="rId59"/>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60" w:history="1">
        <w:r w:rsidR="00617FAA" w:rsidRPr="00F71D7B">
          <w:rPr>
            <w:rStyle w:val="Hyperlink"/>
          </w:rPr>
          <w:t>https://discordapp.com/invite/8tyyX8g</w:t>
        </w:r>
      </w:hyperlink>
    </w:p>
    <w:p w14:paraId="3E09913D" w14:textId="77777777" w:rsidR="00B91E45" w:rsidRDefault="00303B12" w:rsidP="00617FAA">
      <w:r>
        <w:t xml:space="preserve"> </w:t>
      </w:r>
      <w:r w:rsidR="00617FAA">
        <w:t xml:space="preserve">Google+: </w:t>
      </w:r>
      <w:hyperlink r:id="rId61" w:history="1">
        <w:r w:rsidR="00695FA5" w:rsidRPr="00B1357E">
          <w:rPr>
            <w:rStyle w:val="Hyperlink"/>
          </w:rPr>
          <w:t>https://plus.google.com/109672890307005343634</w:t>
        </w:r>
      </w:hyperlink>
    </w:p>
    <w:p w14:paraId="1015B5B8" w14:textId="77777777" w:rsidR="00FA4548" w:rsidRDefault="00D16A85" w:rsidP="00617FAA">
      <w:r>
        <w:rPr>
          <w:noProof/>
        </w:rPr>
        <w:drawing>
          <wp:anchor distT="0" distB="0" distL="114300" distR="114300" simplePos="0" relativeHeight="251686912" behindDoc="0" locked="0" layoutInCell="1" allowOverlap="1" wp14:anchorId="6122F708" wp14:editId="156BD190">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21"/>
                    <a:stretch>
                      <a:fillRect/>
                    </a:stretch>
                  </pic:blipFill>
                  <pic:spPr>
                    <a:xfrm>
                      <a:off x="0" y="0"/>
                      <a:ext cx="1438365" cy="1438365"/>
                    </a:xfrm>
                    <a:prstGeom prst="rect">
                      <a:avLst/>
                    </a:prstGeom>
                  </pic:spPr>
                </pic:pic>
              </a:graphicData>
            </a:graphic>
            <wp14:sizeRelH relativeFrom="margin">
              <wp14:pctWidth>0</wp14:pctWidth>
            </wp14:sizeRelH>
            <wp14:sizeRelV relativeFrom="margin">
              <wp14:pctHeight>0</wp14:pctHeight>
            </wp14:sizeRelV>
          </wp:anchor>
        </w:drawing>
      </w:r>
      <w:r>
        <w:br/>
        <w:t>Whitepaper Link QR Code:</w:t>
      </w:r>
      <w:r>
        <w:br/>
      </w:r>
    </w:p>
    <w:p w14:paraId="2BE8FE2E" w14:textId="77777777" w:rsidR="00D16A85" w:rsidRDefault="00D16A85" w:rsidP="00617FAA"/>
    <w:p w14:paraId="246BF63E" w14:textId="77777777" w:rsidR="00D16A85" w:rsidRDefault="00D16A85" w:rsidP="00617FAA"/>
    <w:p w14:paraId="5CD25F98" w14:textId="77777777" w:rsidR="00D16A85" w:rsidRDefault="00D16A85" w:rsidP="00617FAA"/>
    <w:p w14:paraId="0DAA3778" w14:textId="77777777" w:rsidR="00695FA5" w:rsidRDefault="004100EB" w:rsidP="00617FAA">
      <w:pPr>
        <w:rPr>
          <w:noProof/>
        </w:rPr>
      </w:pPr>
      <w:r>
        <w:rPr>
          <w:noProof/>
        </w:rPr>
        <w:drawing>
          <wp:anchor distT="0" distB="0" distL="114300" distR="114300" simplePos="0" relativeHeight="251687936" behindDoc="0" locked="0" layoutInCell="1" allowOverlap="1" wp14:anchorId="64534B1D" wp14:editId="6A759483">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14:paraId="561EA3A0" w14:textId="77777777" w:rsidR="004100EB" w:rsidRDefault="004100EB" w:rsidP="00617FAA"/>
    <w:p w14:paraId="70781155" w14:textId="77777777" w:rsidR="00695FA5" w:rsidRDefault="00695FA5" w:rsidP="00617FAA"/>
    <w:p w14:paraId="493DCC69" w14:textId="77777777" w:rsidR="00695FA5" w:rsidRDefault="00695FA5" w:rsidP="00617FAA"/>
    <w:sectPr w:rsidR="00695FA5" w:rsidSect="007529C4">
      <w:headerReference w:type="default" r:id="rId62"/>
      <w:footerReference w:type="default" r:id="rId63"/>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E2504" w14:textId="77777777" w:rsidR="00626891" w:rsidRDefault="00626891" w:rsidP="00535AB6">
      <w:r>
        <w:separator/>
      </w:r>
    </w:p>
  </w:endnote>
  <w:endnote w:type="continuationSeparator" w:id="0">
    <w:p w14:paraId="1D7619C1" w14:textId="77777777" w:rsidR="00626891" w:rsidRDefault="00626891"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1AE2" w14:textId="77777777" w:rsidR="00E15140" w:rsidRPr="0036579F" w:rsidRDefault="00E15140">
    <w:pPr>
      <w:pStyle w:val="Footer"/>
      <w:rPr>
        <w:sz w:val="18"/>
        <w:szCs w:val="18"/>
      </w:rPr>
    </w:pPr>
    <w:r>
      <w:rPr>
        <w:noProof/>
      </w:rPr>
      <w:drawing>
        <wp:anchor distT="0" distB="0" distL="114300" distR="114300" simplePos="0" relativeHeight="251658240" behindDoc="0" locked="0" layoutInCell="1" allowOverlap="1" wp14:anchorId="2016E11A" wp14:editId="28C66249">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B9A1A" w14:textId="77777777" w:rsidR="00626891" w:rsidRDefault="00626891" w:rsidP="00535AB6">
      <w:r>
        <w:separator/>
      </w:r>
    </w:p>
  </w:footnote>
  <w:footnote w:type="continuationSeparator" w:id="0">
    <w:p w14:paraId="1D4673C7" w14:textId="77777777" w:rsidR="00626891" w:rsidRDefault="00626891"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14:paraId="5D954B84" w14:textId="77777777" w:rsidR="00E15140" w:rsidRDefault="00E15140">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14:paraId="437EFB18" w14:textId="77777777" w:rsidR="00E15140" w:rsidRDefault="00E1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2D7AC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306D"/>
    <w:rsid w:val="000B39B2"/>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2C26"/>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708BF"/>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26891"/>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690"/>
    <w:rsid w:val="008B4325"/>
    <w:rsid w:val="008B7458"/>
    <w:rsid w:val="008C079B"/>
    <w:rsid w:val="008C1096"/>
    <w:rsid w:val="008C1480"/>
    <w:rsid w:val="008C1496"/>
    <w:rsid w:val="008C3A63"/>
    <w:rsid w:val="008C7068"/>
    <w:rsid w:val="008D1A2C"/>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4FFB"/>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B0044F"/>
    <w:rsid w:val="00B010FA"/>
    <w:rsid w:val="00B0314D"/>
    <w:rsid w:val="00B039D6"/>
    <w:rsid w:val="00B07087"/>
    <w:rsid w:val="00B07378"/>
    <w:rsid w:val="00B07DDD"/>
    <w:rsid w:val="00B10090"/>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35BE"/>
    <w:rsid w:val="00C63B92"/>
    <w:rsid w:val="00C7455F"/>
    <w:rsid w:val="00C74702"/>
    <w:rsid w:val="00C74E6E"/>
    <w:rsid w:val="00C76987"/>
    <w:rsid w:val="00C76F89"/>
    <w:rsid w:val="00C77467"/>
    <w:rsid w:val="00C779CF"/>
    <w:rsid w:val="00C77CBC"/>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4969"/>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7657"/>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5054F"/>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www.Onasander.com"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s://discordapp.com/invite/8tyyX8g" TargetMode="External"/><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1.xml"/><Relationship Id="rId29" Type="http://schemas.openxmlformats.org/officeDocument/2006/relationships/hyperlink" Target="https://originstamp.org/u/4618f9f1-c283-a445-9ddb-9ea70d18e76d" TargetMode="External"/><Relationship Id="rId41" Type="http://schemas.openxmlformats.org/officeDocument/2006/relationships/image" Target="media/image25.png"/><Relationship Id="rId54" Type="http://schemas.openxmlformats.org/officeDocument/2006/relationships/hyperlink" Target="https://github.com/onasander"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gif"/><Relationship Id="rId37" Type="http://schemas.openxmlformats.org/officeDocument/2006/relationships/hyperlink" Target="http://www.Onsander.com" TargetMode="External"/><Relationship Id="rId40" Type="http://schemas.openxmlformats.org/officeDocument/2006/relationships/hyperlink" Target="https://twitter.com/OnasanderICO" TargetMode="External"/><Relationship Id="rId45" Type="http://schemas.openxmlformats.org/officeDocument/2006/relationships/hyperlink" Target="https://twitter.com/OnasanderICO" TargetMode="External"/><Relationship Id="rId53" Type="http://schemas.openxmlformats.org/officeDocument/2006/relationships/image" Target="media/image29.png"/><Relationship Id="rId58" Type="http://schemas.openxmlformats.org/officeDocument/2006/relationships/hyperlink" Target="https://plus.google.com/109672890307005343634" TargetMode="External"/><Relationship Id="rId66"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Onasander.com" TargetMode="External"/><Relationship Id="rId28" Type="http://schemas.openxmlformats.org/officeDocument/2006/relationships/image" Target="media/image15.gif"/><Relationship Id="rId36" Type="http://schemas.openxmlformats.org/officeDocument/2006/relationships/image" Target="media/image22.png"/><Relationship Id="rId49" Type="http://schemas.openxmlformats.org/officeDocument/2006/relationships/hyperlink" Target="https://github.com/onasander" TargetMode="External"/><Relationship Id="rId57" Type="http://schemas.openxmlformats.org/officeDocument/2006/relationships/hyperlink" Target="https://t.me/joinchat/G52Z0g2M0gnvX6L-92UZvA" TargetMode="External"/><Relationship Id="rId61" Type="http://schemas.openxmlformats.org/officeDocument/2006/relationships/hyperlink" Target="https://plus.google.com/109672890307005343634" TargetMode="External"/><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image" Target="media/image26.png"/><Relationship Id="rId52" Type="http://schemas.openxmlformats.org/officeDocument/2006/relationships/hyperlink" Target="https://t.me/joinchat/G52Z0g2M0gnvX6L-92UZvA" TargetMode="External"/><Relationship Id="rId60" Type="http://schemas.openxmlformats.org/officeDocument/2006/relationships/hyperlink" Target="https://discordapp.com/invite/8tyyX8g" TargetMode="External"/><Relationship Id="rId65"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hyperlink" Target="https://www.facebook.com/onasander.ico.bank" TargetMode="External"/><Relationship Id="rId48" Type="http://schemas.openxmlformats.org/officeDocument/2006/relationships/hyperlink" Target="https://www.facebook.com/onasander.ico.bank" TargetMode="External"/><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www.linkedin.com/in/onasander-ico-3862a7161/"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hyperlink" Target="https://www.linkedin.com/in/onasander-ico-3862a7161/" TargetMode="External"/><Relationship Id="rId5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C3CDC"/>
    <w:rsid w:val="000D787B"/>
    <w:rsid w:val="00100236"/>
    <w:rsid w:val="001307A0"/>
    <w:rsid w:val="001429C7"/>
    <w:rsid w:val="001476F0"/>
    <w:rsid w:val="001F424A"/>
    <w:rsid w:val="00206DC0"/>
    <w:rsid w:val="0023098B"/>
    <w:rsid w:val="00233EBE"/>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A4527"/>
    <w:rsid w:val="007B712E"/>
    <w:rsid w:val="007D10AE"/>
    <w:rsid w:val="008401AF"/>
    <w:rsid w:val="00905192"/>
    <w:rsid w:val="00922F70"/>
    <w:rsid w:val="00983B3A"/>
    <w:rsid w:val="00986D4C"/>
    <w:rsid w:val="00A57F74"/>
    <w:rsid w:val="00A764E4"/>
    <w:rsid w:val="00B30865"/>
    <w:rsid w:val="00B70E4D"/>
    <w:rsid w:val="00B75931"/>
    <w:rsid w:val="00BD3B72"/>
    <w:rsid w:val="00C52FCF"/>
    <w:rsid w:val="00C60844"/>
    <w:rsid w:val="00CA7D55"/>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0F116B8-8D63-4D21-B36E-0F8EBAFC5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3502</TotalTime>
  <Pages>1</Pages>
  <Words>9814</Words>
  <Characters>55944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1088</cp:revision>
  <cp:lastPrinted>2018-05-11T21:06:00Z</cp:lastPrinted>
  <dcterms:created xsi:type="dcterms:W3CDTF">2018-03-13T23:37:00Z</dcterms:created>
  <dcterms:modified xsi:type="dcterms:W3CDTF">2018-05-11T21:07:00Z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