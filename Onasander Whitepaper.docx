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623DC1" w:rsidP="009F775C">
          <w:pPr>
            <w:pStyle w:val="Logo"/>
          </w:pPr>
          <w:r>
            <w:rPr>
              <w:noProof/>
            </w:rPr>
            <w:drawing>
              <wp:anchor distT="0" distB="0" distL="114300" distR="114300" simplePos="0" relativeHeight="251684864" behindDoc="0" locked="0" layoutInCell="1" allowOverlap="1">
                <wp:simplePos x="0" y="0"/>
                <wp:positionH relativeFrom="page">
                  <wp:align>left</wp:align>
                </wp:positionH>
                <wp:positionV relativeFrom="page">
                  <wp:align>top</wp:align>
                </wp:positionV>
                <wp:extent cx="8045763" cy="10065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png"/>
                        <pic:cNvPicPr/>
                      </pic:nvPicPr>
                      <pic:blipFill>
                        <a:blip r:embed="rId10"/>
                        <a:stretch>
                          <a:fillRect/>
                        </a:stretch>
                      </pic:blipFill>
                      <pic:spPr>
                        <a:xfrm>
                          <a:off x="0" y="0"/>
                          <a:ext cx="8053873" cy="10075861"/>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Pr="004C0521" w:rsidRDefault="00535AB6" w:rsidP="00535AB6">
          <w:pPr>
            <w:pStyle w:val="TOCHeading"/>
            <w:rPr>
              <w:sz w:val="40"/>
              <w:szCs w:val="40"/>
            </w:rPr>
          </w:pPr>
          <w:r w:rsidRPr="004C0521">
            <w:rPr>
              <w:sz w:val="40"/>
              <w:szCs w:val="40"/>
            </w:rPr>
            <w:t>Table of Contents</w:t>
          </w:r>
        </w:p>
        <w:p w:rsidR="004C0521"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13821587" w:history="1">
            <w:r w:rsidR="004C0521" w:rsidRPr="00AB5386">
              <w:rPr>
                <w:rStyle w:val="Hyperlink"/>
                <w:noProof/>
              </w:rPr>
              <w:t>Executive Summary</w:t>
            </w:r>
            <w:r w:rsidR="004C0521">
              <w:rPr>
                <w:noProof/>
                <w:webHidden/>
              </w:rPr>
              <w:tab/>
            </w:r>
            <w:r w:rsidR="004C0521">
              <w:rPr>
                <w:noProof/>
                <w:webHidden/>
              </w:rPr>
              <w:fldChar w:fldCharType="begin"/>
            </w:r>
            <w:r w:rsidR="004C0521">
              <w:rPr>
                <w:noProof/>
                <w:webHidden/>
              </w:rPr>
              <w:instrText xml:space="preserve"> PAGEREF _Toc513821587 \h </w:instrText>
            </w:r>
            <w:r w:rsidR="004C0521">
              <w:rPr>
                <w:noProof/>
                <w:webHidden/>
              </w:rPr>
            </w:r>
            <w:r w:rsidR="004C0521">
              <w:rPr>
                <w:noProof/>
                <w:webHidden/>
              </w:rPr>
              <w:fldChar w:fldCharType="separate"/>
            </w:r>
            <w:r w:rsidR="004C0521">
              <w:rPr>
                <w:noProof/>
                <w:webHidden/>
              </w:rPr>
              <w:t>4</w:t>
            </w:r>
            <w:r w:rsidR="004C0521">
              <w:rPr>
                <w:noProof/>
                <w:webHidden/>
              </w:rPr>
              <w:fldChar w:fldCharType="end"/>
            </w:r>
          </w:hyperlink>
        </w:p>
        <w:p w:rsidR="004C0521" w:rsidRDefault="004C0521">
          <w:pPr>
            <w:pStyle w:val="TOC2"/>
            <w:rPr>
              <w:noProof/>
              <w:color w:val="auto"/>
              <w:lang w:eastAsia="en-US"/>
            </w:rPr>
          </w:pPr>
          <w:hyperlink w:anchor="_Toc513821588" w:history="1">
            <w:r w:rsidRPr="00AB5386">
              <w:rPr>
                <w:rStyle w:val="Hyperlink"/>
                <w:noProof/>
              </w:rPr>
              <w:t>Highlights</w:t>
            </w:r>
          </w:hyperlink>
        </w:p>
        <w:p w:rsidR="004C0521" w:rsidRDefault="004C0521">
          <w:pPr>
            <w:pStyle w:val="TOC2"/>
            <w:rPr>
              <w:noProof/>
              <w:color w:val="auto"/>
              <w:lang w:eastAsia="en-US"/>
            </w:rPr>
          </w:pPr>
          <w:hyperlink w:anchor="_Toc513821589" w:history="1">
            <w:r w:rsidRPr="00AB5386">
              <w:rPr>
                <w:rStyle w:val="Hyperlink"/>
                <w:noProof/>
              </w:rPr>
              <w:t>Objectives</w:t>
            </w:r>
          </w:hyperlink>
        </w:p>
        <w:p w:rsidR="004C0521" w:rsidRDefault="004C0521">
          <w:pPr>
            <w:pStyle w:val="TOC2"/>
            <w:rPr>
              <w:noProof/>
              <w:color w:val="auto"/>
              <w:lang w:eastAsia="en-US"/>
            </w:rPr>
          </w:pPr>
          <w:hyperlink w:anchor="_Toc513821590" w:history="1">
            <w:r w:rsidRPr="00AB5386">
              <w:rPr>
                <w:rStyle w:val="Hyperlink"/>
                <w:noProof/>
              </w:rPr>
              <w:t>Mission Statement</w:t>
            </w:r>
          </w:hyperlink>
        </w:p>
        <w:p w:rsidR="004C0521" w:rsidRDefault="004C0521">
          <w:pPr>
            <w:pStyle w:val="TOC2"/>
            <w:rPr>
              <w:noProof/>
              <w:color w:val="auto"/>
              <w:lang w:eastAsia="en-US"/>
            </w:rPr>
          </w:pPr>
          <w:hyperlink w:anchor="_Toc513821591" w:history="1">
            <w:r w:rsidRPr="00AB5386">
              <w:rPr>
                <w:rStyle w:val="Hyperlink"/>
                <w:noProof/>
              </w:rPr>
              <w:t>Keys to Success</w:t>
            </w:r>
          </w:hyperlink>
        </w:p>
        <w:p w:rsidR="004C0521" w:rsidRDefault="004C0521">
          <w:pPr>
            <w:pStyle w:val="TOC1"/>
            <w:tabs>
              <w:tab w:val="right" w:leader="dot" w:pos="9350"/>
            </w:tabs>
            <w:rPr>
              <w:b w:val="0"/>
              <w:bCs w:val="0"/>
              <w:noProof/>
              <w:color w:val="auto"/>
              <w:sz w:val="22"/>
              <w:szCs w:val="22"/>
              <w:lang w:eastAsia="en-US"/>
            </w:rPr>
          </w:pPr>
          <w:hyperlink w:anchor="_Toc513821592" w:history="1">
            <w:r w:rsidRPr="00AB5386">
              <w:rPr>
                <w:rStyle w:val="Hyperlink"/>
                <w:noProof/>
              </w:rPr>
              <w:t>The ICO</w:t>
            </w:r>
            <w:r>
              <w:rPr>
                <w:noProof/>
                <w:webHidden/>
              </w:rPr>
              <w:tab/>
            </w:r>
            <w:r>
              <w:rPr>
                <w:noProof/>
                <w:webHidden/>
              </w:rPr>
              <w:fldChar w:fldCharType="begin"/>
            </w:r>
            <w:r>
              <w:rPr>
                <w:noProof/>
                <w:webHidden/>
              </w:rPr>
              <w:instrText xml:space="preserve"> PAGEREF _Toc513821592 \h </w:instrText>
            </w:r>
            <w:r>
              <w:rPr>
                <w:noProof/>
                <w:webHidden/>
              </w:rPr>
            </w:r>
            <w:r>
              <w:rPr>
                <w:noProof/>
                <w:webHidden/>
              </w:rPr>
              <w:fldChar w:fldCharType="separate"/>
            </w:r>
            <w:r>
              <w:rPr>
                <w:noProof/>
                <w:webHidden/>
              </w:rPr>
              <w:t>5</w:t>
            </w:r>
            <w:r>
              <w:rPr>
                <w:noProof/>
                <w:webHidden/>
              </w:rPr>
              <w:fldChar w:fldCharType="end"/>
            </w:r>
          </w:hyperlink>
        </w:p>
        <w:p w:rsidR="004C0521" w:rsidRDefault="004C0521">
          <w:pPr>
            <w:pStyle w:val="TOC2"/>
            <w:rPr>
              <w:noProof/>
              <w:color w:val="auto"/>
              <w:lang w:eastAsia="en-US"/>
            </w:rPr>
          </w:pPr>
          <w:hyperlink w:anchor="_Toc513821593" w:history="1">
            <w:r w:rsidRPr="00AB5386">
              <w:rPr>
                <w:rStyle w:val="Hyperlink"/>
                <w:noProof/>
              </w:rPr>
              <w:t>The Whitepaper</w:t>
            </w:r>
          </w:hyperlink>
        </w:p>
        <w:p w:rsidR="004C0521" w:rsidRDefault="004C0521">
          <w:pPr>
            <w:pStyle w:val="TOC2"/>
            <w:rPr>
              <w:noProof/>
              <w:color w:val="auto"/>
              <w:lang w:eastAsia="en-US"/>
            </w:rPr>
          </w:pPr>
          <w:hyperlink w:anchor="_Toc513821594" w:history="1">
            <w:r w:rsidRPr="00AB5386">
              <w:rPr>
                <w:rStyle w:val="Hyperlink"/>
                <w:noProof/>
              </w:rPr>
              <w:t>Why Should You Even Read This?</w:t>
            </w:r>
          </w:hyperlink>
        </w:p>
        <w:p w:rsidR="004C0521" w:rsidRDefault="004C0521">
          <w:pPr>
            <w:pStyle w:val="TOC2"/>
            <w:rPr>
              <w:noProof/>
              <w:color w:val="auto"/>
              <w:lang w:eastAsia="en-US"/>
            </w:rPr>
          </w:pPr>
          <w:hyperlink w:anchor="_Toc513821595" w:history="1">
            <w:r w:rsidRPr="00AB5386">
              <w:rPr>
                <w:rStyle w:val="Hyperlink"/>
                <w:noProof/>
              </w:rPr>
              <w:t>What is ICO?</w:t>
            </w:r>
          </w:hyperlink>
        </w:p>
        <w:p w:rsidR="004C0521" w:rsidRDefault="004C0521">
          <w:pPr>
            <w:pStyle w:val="TOC2"/>
            <w:rPr>
              <w:noProof/>
              <w:color w:val="auto"/>
              <w:lang w:eastAsia="en-US"/>
            </w:rPr>
          </w:pPr>
          <w:hyperlink w:anchor="_Toc513821596" w:history="1">
            <w:r w:rsidRPr="00AB5386">
              <w:rPr>
                <w:rStyle w:val="Hyperlink"/>
                <w:noProof/>
              </w:rPr>
              <w:t>What is Onasander ICO?</w:t>
            </w:r>
          </w:hyperlink>
        </w:p>
        <w:p w:rsidR="004C0521" w:rsidRDefault="004C0521">
          <w:pPr>
            <w:pStyle w:val="TOC2"/>
            <w:rPr>
              <w:noProof/>
              <w:color w:val="auto"/>
              <w:lang w:eastAsia="en-US"/>
            </w:rPr>
          </w:pPr>
          <w:hyperlink w:anchor="_Toc513821597" w:history="1">
            <w:r w:rsidRPr="00AB5386">
              <w:rPr>
                <w:rStyle w:val="Hyperlink"/>
                <w:noProof/>
              </w:rPr>
              <w:t>Why Are We Doing It Now?</w:t>
            </w:r>
          </w:hyperlink>
        </w:p>
        <w:p w:rsidR="004C0521" w:rsidRDefault="004C0521">
          <w:pPr>
            <w:pStyle w:val="TOC2"/>
            <w:rPr>
              <w:noProof/>
              <w:color w:val="auto"/>
              <w:lang w:eastAsia="en-US"/>
            </w:rPr>
          </w:pPr>
          <w:hyperlink w:anchor="_Toc513821598" w:history="1">
            <w:r w:rsidRPr="00AB5386">
              <w:rPr>
                <w:rStyle w:val="Hyperlink"/>
                <w:noProof/>
              </w:rPr>
              <w:t>How Much Can Onasander ICO Make Me?</w:t>
            </w:r>
          </w:hyperlink>
        </w:p>
        <w:p w:rsidR="004C0521" w:rsidRDefault="004C0521">
          <w:pPr>
            <w:pStyle w:val="TOC2"/>
            <w:rPr>
              <w:noProof/>
              <w:color w:val="auto"/>
              <w:lang w:eastAsia="en-US"/>
            </w:rPr>
          </w:pPr>
          <w:hyperlink w:anchor="_Toc513821599" w:history="1">
            <w:r w:rsidRPr="00AB5386">
              <w:rPr>
                <w:rStyle w:val="Hyperlink"/>
                <w:noProof/>
              </w:rPr>
              <w:t>Where Will ICO Money Be Invested?</w:t>
            </w:r>
          </w:hyperlink>
        </w:p>
        <w:p w:rsidR="004C0521" w:rsidRDefault="004C0521">
          <w:pPr>
            <w:pStyle w:val="TOC2"/>
            <w:rPr>
              <w:noProof/>
              <w:color w:val="auto"/>
              <w:lang w:eastAsia="en-US"/>
            </w:rPr>
          </w:pPr>
          <w:hyperlink w:anchor="_Toc513821600" w:history="1">
            <w:r w:rsidRPr="00AB5386">
              <w:rPr>
                <w:rStyle w:val="Hyperlink"/>
                <w:noProof/>
              </w:rPr>
              <w:t>How Will ICO Reserves Be Stored?</w:t>
            </w:r>
          </w:hyperlink>
        </w:p>
        <w:p w:rsidR="004C0521" w:rsidRDefault="004C0521">
          <w:pPr>
            <w:pStyle w:val="TOC2"/>
            <w:rPr>
              <w:noProof/>
              <w:color w:val="auto"/>
              <w:lang w:eastAsia="en-US"/>
            </w:rPr>
          </w:pPr>
          <w:hyperlink w:anchor="_Toc513821601" w:history="1">
            <w:r w:rsidRPr="00AB5386">
              <w:rPr>
                <w:rStyle w:val="Hyperlink"/>
                <w:noProof/>
              </w:rPr>
              <w:t>ICO In United States of America</w:t>
            </w:r>
          </w:hyperlink>
        </w:p>
        <w:p w:rsidR="004C0521" w:rsidRDefault="004C0521">
          <w:pPr>
            <w:pStyle w:val="TOC2"/>
            <w:rPr>
              <w:noProof/>
              <w:color w:val="auto"/>
              <w:lang w:eastAsia="en-US"/>
            </w:rPr>
          </w:pPr>
          <w:hyperlink w:anchor="_Toc513821602" w:history="1">
            <w:r w:rsidRPr="00AB5386">
              <w:rPr>
                <w:rStyle w:val="Hyperlink"/>
                <w:noProof/>
              </w:rPr>
              <w:t>ICO Outcome</w:t>
            </w:r>
          </w:hyperlink>
        </w:p>
        <w:p w:rsidR="004C0521" w:rsidRDefault="004C0521">
          <w:pPr>
            <w:pStyle w:val="TOC2"/>
            <w:rPr>
              <w:noProof/>
              <w:color w:val="auto"/>
              <w:lang w:eastAsia="en-US"/>
            </w:rPr>
          </w:pPr>
          <w:hyperlink w:anchor="_Toc513821603" w:history="1">
            <w:r w:rsidRPr="00AB5386">
              <w:rPr>
                <w:rStyle w:val="Hyperlink"/>
                <w:noProof/>
              </w:rPr>
              <w:t>ICO Address</w:t>
            </w:r>
          </w:hyperlink>
        </w:p>
        <w:p w:rsidR="004C0521" w:rsidRDefault="004C0521">
          <w:pPr>
            <w:pStyle w:val="TOC2"/>
            <w:rPr>
              <w:noProof/>
              <w:color w:val="auto"/>
              <w:lang w:eastAsia="en-US"/>
            </w:rPr>
          </w:pPr>
          <w:hyperlink w:anchor="_Toc513821604" w:history="1">
            <w:r w:rsidRPr="00AB5386">
              <w:rPr>
                <w:rStyle w:val="Hyperlink"/>
                <w:noProof/>
              </w:rPr>
              <w:t>ICO Pricing and Schedule</w:t>
            </w:r>
          </w:hyperlink>
        </w:p>
        <w:p w:rsidR="004C0521" w:rsidRDefault="004C0521">
          <w:pPr>
            <w:pStyle w:val="TOC2"/>
            <w:rPr>
              <w:noProof/>
              <w:color w:val="auto"/>
              <w:lang w:eastAsia="en-US"/>
            </w:rPr>
          </w:pPr>
          <w:hyperlink w:anchor="_Toc513821605" w:history="1">
            <w:r w:rsidRPr="00AB5386">
              <w:rPr>
                <w:rStyle w:val="Hyperlink"/>
                <w:noProof/>
              </w:rPr>
              <w:t>ICO Timeline</w:t>
            </w:r>
          </w:hyperlink>
        </w:p>
        <w:p w:rsidR="004C0521" w:rsidRDefault="004C0521">
          <w:pPr>
            <w:pStyle w:val="TOC1"/>
            <w:tabs>
              <w:tab w:val="right" w:leader="dot" w:pos="9350"/>
            </w:tabs>
            <w:rPr>
              <w:b w:val="0"/>
              <w:bCs w:val="0"/>
              <w:noProof/>
              <w:color w:val="auto"/>
              <w:sz w:val="22"/>
              <w:szCs w:val="22"/>
              <w:lang w:eastAsia="en-US"/>
            </w:rPr>
          </w:pPr>
          <w:hyperlink w:anchor="_Toc513821606" w:history="1">
            <w:r w:rsidRPr="00AB5386">
              <w:rPr>
                <w:rStyle w:val="Hyperlink"/>
                <w:noProof/>
              </w:rPr>
              <w:t>The Investment Bank</w:t>
            </w:r>
            <w:r>
              <w:rPr>
                <w:noProof/>
                <w:webHidden/>
              </w:rPr>
              <w:tab/>
            </w:r>
            <w:r>
              <w:rPr>
                <w:noProof/>
                <w:webHidden/>
              </w:rPr>
              <w:fldChar w:fldCharType="begin"/>
            </w:r>
            <w:r>
              <w:rPr>
                <w:noProof/>
                <w:webHidden/>
              </w:rPr>
              <w:instrText xml:space="preserve"> PAGEREF _Toc513821606 \h </w:instrText>
            </w:r>
            <w:r>
              <w:rPr>
                <w:noProof/>
                <w:webHidden/>
              </w:rPr>
            </w:r>
            <w:r>
              <w:rPr>
                <w:noProof/>
                <w:webHidden/>
              </w:rPr>
              <w:fldChar w:fldCharType="separate"/>
            </w:r>
            <w:r>
              <w:rPr>
                <w:noProof/>
                <w:webHidden/>
              </w:rPr>
              <w:t>11</w:t>
            </w:r>
            <w:r>
              <w:rPr>
                <w:noProof/>
                <w:webHidden/>
              </w:rPr>
              <w:fldChar w:fldCharType="end"/>
            </w:r>
          </w:hyperlink>
        </w:p>
        <w:p w:rsidR="004C0521" w:rsidRDefault="004C0521">
          <w:pPr>
            <w:pStyle w:val="TOC2"/>
            <w:rPr>
              <w:noProof/>
              <w:color w:val="auto"/>
              <w:lang w:eastAsia="en-US"/>
            </w:rPr>
          </w:pPr>
          <w:hyperlink w:anchor="_Toc513821607" w:history="1">
            <w:r w:rsidRPr="00AB5386">
              <w:rPr>
                <w:rStyle w:val="Hyperlink"/>
                <w:noProof/>
              </w:rPr>
              <w:t>Investment Fund</w:t>
            </w:r>
          </w:hyperlink>
        </w:p>
        <w:p w:rsidR="004C0521" w:rsidRDefault="004C0521">
          <w:pPr>
            <w:pStyle w:val="TOC2"/>
            <w:rPr>
              <w:noProof/>
              <w:color w:val="auto"/>
              <w:lang w:eastAsia="en-US"/>
            </w:rPr>
          </w:pPr>
          <w:hyperlink w:anchor="_Toc513821608" w:history="1">
            <w:r w:rsidRPr="00AB5386">
              <w:rPr>
                <w:rStyle w:val="Hyperlink"/>
                <w:noProof/>
              </w:rPr>
              <w:t>Asset Price Analysis Software – the Brain of Our Investment Fund</w:t>
            </w:r>
          </w:hyperlink>
        </w:p>
        <w:p w:rsidR="004C0521" w:rsidRDefault="004C0521">
          <w:pPr>
            <w:pStyle w:val="TOC2"/>
            <w:rPr>
              <w:noProof/>
              <w:color w:val="auto"/>
              <w:lang w:eastAsia="en-US"/>
            </w:rPr>
          </w:pPr>
          <w:hyperlink w:anchor="_Toc513821609" w:history="1">
            <w:r w:rsidRPr="00AB5386">
              <w:rPr>
                <w:rStyle w:val="Hyperlink"/>
                <w:noProof/>
              </w:rPr>
              <w:t>How Come Others Fail at Trading?</w:t>
            </w:r>
          </w:hyperlink>
        </w:p>
        <w:p w:rsidR="004C0521" w:rsidRDefault="004C0521">
          <w:pPr>
            <w:pStyle w:val="TOC2"/>
            <w:rPr>
              <w:noProof/>
              <w:color w:val="auto"/>
              <w:lang w:eastAsia="en-US"/>
            </w:rPr>
          </w:pPr>
          <w:hyperlink w:anchor="_Toc513821610" w:history="1">
            <w:r w:rsidRPr="00AB5386">
              <w:rPr>
                <w:rStyle w:val="Hyperlink"/>
                <w:noProof/>
              </w:rPr>
              <w:t>How Come We Will Succeed?</w:t>
            </w:r>
          </w:hyperlink>
        </w:p>
        <w:p w:rsidR="004C0521" w:rsidRDefault="004C0521">
          <w:pPr>
            <w:pStyle w:val="TOC2"/>
            <w:rPr>
              <w:noProof/>
              <w:color w:val="auto"/>
              <w:lang w:eastAsia="en-US"/>
            </w:rPr>
          </w:pPr>
          <w:hyperlink w:anchor="_Toc513821611" w:history="1">
            <w:r w:rsidRPr="00AB5386">
              <w:rPr>
                <w:rStyle w:val="Hyperlink"/>
                <w:noProof/>
              </w:rPr>
              <w:t>How to Convince You?</w:t>
            </w:r>
          </w:hyperlink>
        </w:p>
        <w:p w:rsidR="004C0521" w:rsidRDefault="004C0521">
          <w:pPr>
            <w:pStyle w:val="TOC2"/>
            <w:rPr>
              <w:noProof/>
              <w:color w:val="auto"/>
              <w:lang w:eastAsia="en-US"/>
            </w:rPr>
          </w:pPr>
          <w:hyperlink w:anchor="_Toc513821612" w:history="1">
            <w:r w:rsidRPr="00AB5386">
              <w:rPr>
                <w:rStyle w:val="Hyperlink"/>
                <w:noProof/>
              </w:rPr>
              <w:t>What Type of Trading Will Onasander Perform?</w:t>
            </w:r>
          </w:hyperlink>
        </w:p>
        <w:p w:rsidR="004C0521" w:rsidRDefault="004C0521">
          <w:pPr>
            <w:pStyle w:val="TOC2"/>
            <w:rPr>
              <w:noProof/>
              <w:color w:val="auto"/>
              <w:lang w:eastAsia="en-US"/>
            </w:rPr>
          </w:pPr>
          <w:hyperlink w:anchor="_Toc513821613" w:history="1">
            <w:r w:rsidRPr="00AB5386">
              <w:rPr>
                <w:rStyle w:val="Hyperlink"/>
                <w:noProof/>
              </w:rPr>
              <w:t>What Kind of Assets Will the Company Trade or Invest Into?</w:t>
            </w:r>
          </w:hyperlink>
        </w:p>
        <w:p w:rsidR="004C0521" w:rsidRDefault="004C0521">
          <w:pPr>
            <w:pStyle w:val="TOC2"/>
            <w:rPr>
              <w:noProof/>
              <w:color w:val="auto"/>
              <w:lang w:eastAsia="en-US"/>
            </w:rPr>
          </w:pPr>
          <w:hyperlink w:anchor="_Toc513821614" w:history="1">
            <w:r w:rsidRPr="00AB5386">
              <w:rPr>
                <w:rStyle w:val="Hyperlink"/>
                <w:noProof/>
              </w:rPr>
              <w:t>Will Onasander Have Clients?</w:t>
            </w:r>
          </w:hyperlink>
        </w:p>
        <w:p w:rsidR="004C0521" w:rsidRDefault="004C0521">
          <w:pPr>
            <w:pStyle w:val="TOC2"/>
            <w:rPr>
              <w:noProof/>
              <w:color w:val="auto"/>
              <w:lang w:eastAsia="en-US"/>
            </w:rPr>
          </w:pPr>
          <w:hyperlink w:anchor="_Toc513821615" w:history="1">
            <w:r w:rsidRPr="00AB5386">
              <w:rPr>
                <w:rStyle w:val="Hyperlink"/>
                <w:noProof/>
              </w:rPr>
              <w:t>Will the Fund be Only Online?</w:t>
            </w:r>
          </w:hyperlink>
        </w:p>
        <w:p w:rsidR="004C0521" w:rsidRDefault="004C0521">
          <w:pPr>
            <w:pStyle w:val="TOC2"/>
            <w:rPr>
              <w:noProof/>
              <w:color w:val="auto"/>
              <w:lang w:eastAsia="en-US"/>
            </w:rPr>
          </w:pPr>
          <w:hyperlink w:anchor="_Toc513821616" w:history="1">
            <w:r w:rsidRPr="00AB5386">
              <w:rPr>
                <w:rStyle w:val="Hyperlink"/>
                <w:noProof/>
              </w:rPr>
              <w:t>What Financial Products Will Be Offered?</w:t>
            </w:r>
          </w:hyperlink>
        </w:p>
        <w:p w:rsidR="004C0521" w:rsidRDefault="004C0521">
          <w:pPr>
            <w:pStyle w:val="TOC2"/>
            <w:rPr>
              <w:noProof/>
              <w:color w:val="auto"/>
              <w:lang w:eastAsia="en-US"/>
            </w:rPr>
          </w:pPr>
          <w:hyperlink w:anchor="_Toc513821617" w:history="1">
            <w:r w:rsidRPr="00AB5386">
              <w:rPr>
                <w:rStyle w:val="Hyperlink"/>
                <w:noProof/>
              </w:rPr>
              <w:t>What Financial Products Will Be Offered in The Future?</w:t>
            </w:r>
          </w:hyperlink>
        </w:p>
        <w:p w:rsidR="004C0521" w:rsidRDefault="004C0521">
          <w:pPr>
            <w:pStyle w:val="TOC2"/>
            <w:rPr>
              <w:noProof/>
              <w:color w:val="auto"/>
              <w:lang w:eastAsia="en-US"/>
            </w:rPr>
          </w:pPr>
          <w:hyperlink w:anchor="_Toc513821618" w:history="1">
            <w:r w:rsidRPr="00AB5386">
              <w:rPr>
                <w:rStyle w:val="Hyperlink"/>
                <w:noProof/>
              </w:rPr>
              <w:t>What Markets Will Onasander Trade On?</w:t>
            </w:r>
          </w:hyperlink>
        </w:p>
        <w:p w:rsidR="004C0521" w:rsidRDefault="004C0521">
          <w:pPr>
            <w:pStyle w:val="TOC2"/>
            <w:rPr>
              <w:noProof/>
              <w:color w:val="auto"/>
              <w:lang w:eastAsia="en-US"/>
            </w:rPr>
          </w:pPr>
          <w:hyperlink w:anchor="_Toc513821619" w:history="1">
            <w:r w:rsidRPr="00AB5386">
              <w:rPr>
                <w:rStyle w:val="Hyperlink"/>
                <w:noProof/>
              </w:rPr>
              <w:t>What Will Be Decentralized About This Investment Bank?</w:t>
            </w:r>
          </w:hyperlink>
        </w:p>
        <w:p w:rsidR="004C0521" w:rsidRDefault="004C0521">
          <w:pPr>
            <w:pStyle w:val="TOC2"/>
            <w:rPr>
              <w:noProof/>
              <w:color w:val="auto"/>
              <w:lang w:eastAsia="en-US"/>
            </w:rPr>
          </w:pPr>
          <w:hyperlink w:anchor="_Toc513821620" w:history="1">
            <w:r w:rsidRPr="00AB5386">
              <w:rPr>
                <w:rStyle w:val="Hyperlink"/>
                <w:noProof/>
              </w:rPr>
              <w:t>Onasander Timeline</w:t>
            </w:r>
          </w:hyperlink>
        </w:p>
        <w:p w:rsidR="004C0521" w:rsidRDefault="004C0521">
          <w:pPr>
            <w:pStyle w:val="TOC1"/>
            <w:tabs>
              <w:tab w:val="right" w:leader="dot" w:pos="9350"/>
            </w:tabs>
            <w:rPr>
              <w:b w:val="0"/>
              <w:bCs w:val="0"/>
              <w:noProof/>
              <w:color w:val="auto"/>
              <w:sz w:val="22"/>
              <w:szCs w:val="22"/>
              <w:lang w:eastAsia="en-US"/>
            </w:rPr>
          </w:pPr>
          <w:hyperlink w:anchor="_Toc513821621" w:history="1">
            <w:r w:rsidRPr="00AB5386">
              <w:rPr>
                <w:rStyle w:val="Hyperlink"/>
                <w:noProof/>
              </w:rPr>
              <w:t>The Offer</w:t>
            </w:r>
            <w:r>
              <w:rPr>
                <w:noProof/>
                <w:webHidden/>
              </w:rPr>
              <w:tab/>
            </w:r>
            <w:r>
              <w:rPr>
                <w:noProof/>
                <w:webHidden/>
              </w:rPr>
              <w:fldChar w:fldCharType="begin"/>
            </w:r>
            <w:r>
              <w:rPr>
                <w:noProof/>
                <w:webHidden/>
              </w:rPr>
              <w:instrText xml:space="preserve"> PAGEREF _Toc513821621 \h </w:instrText>
            </w:r>
            <w:r>
              <w:rPr>
                <w:noProof/>
                <w:webHidden/>
              </w:rPr>
            </w:r>
            <w:r>
              <w:rPr>
                <w:noProof/>
                <w:webHidden/>
              </w:rPr>
              <w:fldChar w:fldCharType="separate"/>
            </w:r>
            <w:r>
              <w:rPr>
                <w:noProof/>
                <w:webHidden/>
              </w:rPr>
              <w:t>17</w:t>
            </w:r>
            <w:r>
              <w:rPr>
                <w:noProof/>
                <w:webHidden/>
              </w:rPr>
              <w:fldChar w:fldCharType="end"/>
            </w:r>
          </w:hyperlink>
        </w:p>
        <w:p w:rsidR="004C0521" w:rsidRDefault="004C0521">
          <w:pPr>
            <w:pStyle w:val="TOC2"/>
            <w:rPr>
              <w:noProof/>
              <w:color w:val="auto"/>
              <w:lang w:eastAsia="en-US"/>
            </w:rPr>
          </w:pPr>
          <w:hyperlink w:anchor="_Toc513821622" w:history="1">
            <w:r w:rsidRPr="00AB5386">
              <w:rPr>
                <w:rStyle w:val="Hyperlink"/>
                <w:noProof/>
              </w:rPr>
              <w:t>10% Dividend</w:t>
            </w:r>
          </w:hyperlink>
        </w:p>
        <w:p w:rsidR="004C0521" w:rsidRDefault="004C0521">
          <w:pPr>
            <w:pStyle w:val="TOC2"/>
            <w:rPr>
              <w:noProof/>
              <w:color w:val="auto"/>
              <w:lang w:eastAsia="en-US"/>
            </w:rPr>
          </w:pPr>
          <w:hyperlink w:anchor="_Toc513821623" w:history="1">
            <w:r w:rsidRPr="00AB5386">
              <w:rPr>
                <w:rStyle w:val="Hyperlink"/>
                <w:noProof/>
              </w:rPr>
              <w:t>How Will Company Gains Benefit Token Holders?</w:t>
            </w:r>
          </w:hyperlink>
        </w:p>
        <w:p w:rsidR="004C0521" w:rsidRDefault="004C0521">
          <w:pPr>
            <w:pStyle w:val="TOC1"/>
            <w:tabs>
              <w:tab w:val="right" w:leader="dot" w:pos="9350"/>
            </w:tabs>
            <w:rPr>
              <w:b w:val="0"/>
              <w:bCs w:val="0"/>
              <w:noProof/>
              <w:color w:val="auto"/>
              <w:sz w:val="22"/>
              <w:szCs w:val="22"/>
              <w:lang w:eastAsia="en-US"/>
            </w:rPr>
          </w:pPr>
          <w:hyperlink w:anchor="_Toc513821624" w:history="1">
            <w:r w:rsidRPr="00AB5386">
              <w:rPr>
                <w:rStyle w:val="Hyperlink"/>
                <w:noProof/>
              </w:rPr>
              <w:t>The Business</w:t>
            </w:r>
            <w:r>
              <w:rPr>
                <w:noProof/>
                <w:webHidden/>
              </w:rPr>
              <w:tab/>
            </w:r>
            <w:r>
              <w:rPr>
                <w:noProof/>
                <w:webHidden/>
              </w:rPr>
              <w:fldChar w:fldCharType="begin"/>
            </w:r>
            <w:r>
              <w:rPr>
                <w:noProof/>
                <w:webHidden/>
              </w:rPr>
              <w:instrText xml:space="preserve"> PAGEREF _Toc513821624 \h </w:instrText>
            </w:r>
            <w:r>
              <w:rPr>
                <w:noProof/>
                <w:webHidden/>
              </w:rPr>
            </w:r>
            <w:r>
              <w:rPr>
                <w:noProof/>
                <w:webHidden/>
              </w:rPr>
              <w:fldChar w:fldCharType="separate"/>
            </w:r>
            <w:r>
              <w:rPr>
                <w:noProof/>
                <w:webHidden/>
              </w:rPr>
              <w:t>18</w:t>
            </w:r>
            <w:r>
              <w:rPr>
                <w:noProof/>
                <w:webHidden/>
              </w:rPr>
              <w:fldChar w:fldCharType="end"/>
            </w:r>
          </w:hyperlink>
        </w:p>
        <w:p w:rsidR="004C0521" w:rsidRDefault="004C0521">
          <w:pPr>
            <w:pStyle w:val="TOC2"/>
            <w:rPr>
              <w:noProof/>
              <w:color w:val="auto"/>
              <w:lang w:eastAsia="en-US"/>
            </w:rPr>
          </w:pPr>
          <w:hyperlink w:anchor="_Toc513821625" w:history="1">
            <w:r w:rsidRPr="00AB5386">
              <w:rPr>
                <w:rStyle w:val="Hyperlink"/>
                <w:noProof/>
              </w:rPr>
              <w:t>Who Will Manage Onasander?</w:t>
            </w:r>
          </w:hyperlink>
        </w:p>
        <w:p w:rsidR="004C0521" w:rsidRDefault="004C0521">
          <w:pPr>
            <w:pStyle w:val="TOC2"/>
            <w:rPr>
              <w:noProof/>
              <w:color w:val="auto"/>
              <w:lang w:eastAsia="en-US"/>
            </w:rPr>
          </w:pPr>
          <w:hyperlink w:anchor="_Toc513821626" w:history="1">
            <w:r w:rsidRPr="00AB5386">
              <w:rPr>
                <w:rStyle w:val="Hyperlink"/>
                <w:noProof/>
              </w:rPr>
              <w:t>Office Locations</w:t>
            </w:r>
          </w:hyperlink>
        </w:p>
        <w:p w:rsidR="004C0521" w:rsidRDefault="004C0521">
          <w:pPr>
            <w:pStyle w:val="TOC2"/>
            <w:rPr>
              <w:noProof/>
              <w:color w:val="auto"/>
              <w:lang w:eastAsia="en-US"/>
            </w:rPr>
          </w:pPr>
          <w:hyperlink w:anchor="_Toc513821627" w:history="1">
            <w:r w:rsidRPr="00AB5386">
              <w:rPr>
                <w:rStyle w:val="Hyperlink"/>
                <w:noProof/>
              </w:rPr>
              <w:t>Management Team</w:t>
            </w:r>
          </w:hyperlink>
        </w:p>
        <w:p w:rsidR="004C0521" w:rsidRDefault="004C0521">
          <w:pPr>
            <w:pStyle w:val="TOC2"/>
            <w:rPr>
              <w:noProof/>
              <w:color w:val="auto"/>
              <w:lang w:eastAsia="en-US"/>
            </w:rPr>
          </w:pPr>
          <w:hyperlink w:anchor="_Toc513821628" w:history="1">
            <w:r w:rsidRPr="00AB5386">
              <w:rPr>
                <w:rStyle w:val="Hyperlink"/>
                <w:noProof/>
              </w:rPr>
              <w:t>Positions Available After ICO</w:t>
            </w:r>
          </w:hyperlink>
        </w:p>
        <w:p w:rsidR="004C0521" w:rsidRDefault="004C0521">
          <w:pPr>
            <w:pStyle w:val="TOC1"/>
            <w:tabs>
              <w:tab w:val="right" w:leader="dot" w:pos="9350"/>
            </w:tabs>
            <w:rPr>
              <w:b w:val="0"/>
              <w:bCs w:val="0"/>
              <w:noProof/>
              <w:color w:val="auto"/>
              <w:sz w:val="22"/>
              <w:szCs w:val="22"/>
              <w:lang w:eastAsia="en-US"/>
            </w:rPr>
          </w:pPr>
          <w:hyperlink w:anchor="_Toc513821629" w:history="1">
            <w:r w:rsidRPr="00AB5386">
              <w:rPr>
                <w:rStyle w:val="Hyperlink"/>
                <w:noProof/>
              </w:rPr>
              <w:t>Technical Details</w:t>
            </w:r>
            <w:r>
              <w:rPr>
                <w:noProof/>
                <w:webHidden/>
              </w:rPr>
              <w:tab/>
            </w:r>
            <w:r>
              <w:rPr>
                <w:noProof/>
                <w:webHidden/>
              </w:rPr>
              <w:fldChar w:fldCharType="begin"/>
            </w:r>
            <w:r>
              <w:rPr>
                <w:noProof/>
                <w:webHidden/>
              </w:rPr>
              <w:instrText xml:space="preserve"> PAGEREF _Toc513821629 \h </w:instrText>
            </w:r>
            <w:r>
              <w:rPr>
                <w:noProof/>
                <w:webHidden/>
              </w:rPr>
            </w:r>
            <w:r>
              <w:rPr>
                <w:noProof/>
                <w:webHidden/>
              </w:rPr>
              <w:fldChar w:fldCharType="separate"/>
            </w:r>
            <w:r>
              <w:rPr>
                <w:noProof/>
                <w:webHidden/>
              </w:rPr>
              <w:t>20</w:t>
            </w:r>
            <w:r>
              <w:rPr>
                <w:noProof/>
                <w:webHidden/>
              </w:rPr>
              <w:fldChar w:fldCharType="end"/>
            </w:r>
          </w:hyperlink>
        </w:p>
        <w:p w:rsidR="004C0521" w:rsidRDefault="004C0521">
          <w:pPr>
            <w:pStyle w:val="TOC2"/>
            <w:rPr>
              <w:noProof/>
              <w:color w:val="auto"/>
              <w:lang w:eastAsia="en-US"/>
            </w:rPr>
          </w:pPr>
          <w:hyperlink w:anchor="_Toc513821630" w:history="1">
            <w:r w:rsidRPr="00AB5386">
              <w:rPr>
                <w:rStyle w:val="Hyperlink"/>
                <w:noProof/>
              </w:rPr>
              <w:t>Cryptocurrencies</w:t>
            </w:r>
          </w:hyperlink>
        </w:p>
        <w:p w:rsidR="004C0521" w:rsidRDefault="004C0521">
          <w:pPr>
            <w:pStyle w:val="TOC2"/>
            <w:rPr>
              <w:noProof/>
              <w:color w:val="auto"/>
              <w:lang w:eastAsia="en-US"/>
            </w:rPr>
          </w:pPr>
          <w:hyperlink w:anchor="_Toc513821631" w:history="1">
            <w:r w:rsidRPr="00AB5386">
              <w:rPr>
                <w:rStyle w:val="Hyperlink"/>
                <w:noProof/>
              </w:rPr>
              <w:t>Ethereum Coin - ETH</w:t>
            </w:r>
          </w:hyperlink>
        </w:p>
        <w:p w:rsidR="004C0521" w:rsidRDefault="004C0521">
          <w:pPr>
            <w:pStyle w:val="TOC2"/>
            <w:rPr>
              <w:noProof/>
              <w:color w:val="auto"/>
              <w:lang w:eastAsia="en-US"/>
            </w:rPr>
          </w:pPr>
          <w:hyperlink w:anchor="_Toc513821632" w:history="1">
            <w:r w:rsidRPr="00AB5386">
              <w:rPr>
                <w:rStyle w:val="Hyperlink"/>
                <w:noProof/>
              </w:rPr>
              <w:t>Blockchain</w:t>
            </w:r>
          </w:hyperlink>
        </w:p>
        <w:p w:rsidR="004C0521" w:rsidRDefault="004C0521">
          <w:pPr>
            <w:pStyle w:val="TOC2"/>
            <w:rPr>
              <w:noProof/>
              <w:color w:val="auto"/>
              <w:lang w:eastAsia="en-US"/>
            </w:rPr>
          </w:pPr>
          <w:hyperlink w:anchor="_Toc513821633" w:history="1">
            <w:r w:rsidRPr="00AB5386">
              <w:rPr>
                <w:rStyle w:val="Hyperlink"/>
                <w:noProof/>
              </w:rPr>
              <w:t>Smart Contracts</w:t>
            </w:r>
          </w:hyperlink>
        </w:p>
        <w:p w:rsidR="004C0521" w:rsidRDefault="004C0521">
          <w:pPr>
            <w:pStyle w:val="TOC2"/>
            <w:rPr>
              <w:noProof/>
              <w:color w:val="auto"/>
              <w:lang w:eastAsia="en-US"/>
            </w:rPr>
          </w:pPr>
          <w:hyperlink w:anchor="_Toc513821634" w:history="1">
            <w:r w:rsidRPr="00AB5386">
              <w:rPr>
                <w:rStyle w:val="Hyperlink"/>
                <w:noProof/>
              </w:rPr>
              <w:t>Wallets</w:t>
            </w:r>
          </w:hyperlink>
        </w:p>
        <w:p w:rsidR="004C0521" w:rsidRDefault="004C0521">
          <w:pPr>
            <w:pStyle w:val="TOC2"/>
            <w:rPr>
              <w:noProof/>
              <w:color w:val="auto"/>
              <w:lang w:eastAsia="en-US"/>
            </w:rPr>
          </w:pPr>
          <w:hyperlink w:anchor="_Toc513821635" w:history="1">
            <w:r w:rsidRPr="00AB5386">
              <w:rPr>
                <w:rStyle w:val="Hyperlink"/>
                <w:noProof/>
              </w:rPr>
              <w:t>Exchange</w:t>
            </w:r>
          </w:hyperlink>
        </w:p>
        <w:p w:rsidR="004C0521" w:rsidRDefault="004C0521">
          <w:pPr>
            <w:pStyle w:val="TOC2"/>
            <w:rPr>
              <w:noProof/>
              <w:color w:val="auto"/>
              <w:lang w:eastAsia="en-US"/>
            </w:rPr>
          </w:pPr>
          <w:hyperlink w:anchor="_Toc513821636" w:history="1">
            <w:r w:rsidRPr="00AB5386">
              <w:rPr>
                <w:rStyle w:val="Hyperlink"/>
                <w:noProof/>
              </w:rPr>
              <w:t>How Will the Onasander Token Work?</w:t>
            </w:r>
          </w:hyperlink>
        </w:p>
        <w:p w:rsidR="004C0521" w:rsidRDefault="004C0521">
          <w:pPr>
            <w:pStyle w:val="TOC2"/>
            <w:rPr>
              <w:noProof/>
              <w:color w:val="auto"/>
              <w:lang w:eastAsia="en-US"/>
            </w:rPr>
          </w:pPr>
          <w:hyperlink w:anchor="_Toc513821637" w:history="1">
            <w:r w:rsidRPr="00AB5386">
              <w:rPr>
                <w:rStyle w:val="Hyperlink"/>
                <w:noProof/>
              </w:rPr>
              <w:t>How Will Onasander Tokens Be Minted?</w:t>
            </w:r>
          </w:hyperlink>
        </w:p>
        <w:p w:rsidR="004C0521" w:rsidRDefault="004C0521">
          <w:pPr>
            <w:pStyle w:val="TOC2"/>
            <w:rPr>
              <w:noProof/>
              <w:color w:val="auto"/>
              <w:lang w:eastAsia="en-US"/>
            </w:rPr>
          </w:pPr>
          <w:hyperlink w:anchor="_Toc513821638" w:history="1">
            <w:r w:rsidRPr="00AB5386">
              <w:rPr>
                <w:rStyle w:val="Hyperlink"/>
                <w:noProof/>
              </w:rPr>
              <w:t>Steps Required to Purchase Our Tokens</w:t>
            </w:r>
          </w:hyperlink>
        </w:p>
        <w:p w:rsidR="004C0521" w:rsidRDefault="004C0521">
          <w:pPr>
            <w:pStyle w:val="TOC2"/>
            <w:rPr>
              <w:noProof/>
              <w:color w:val="auto"/>
              <w:lang w:eastAsia="en-US"/>
            </w:rPr>
          </w:pPr>
          <w:hyperlink w:anchor="_Toc513821639" w:history="1">
            <w:r w:rsidRPr="00AB5386">
              <w:rPr>
                <w:rStyle w:val="Hyperlink"/>
                <w:noProof/>
              </w:rPr>
              <w:t>Purchase Tokens with Wire Transfer</w:t>
            </w:r>
          </w:hyperlink>
        </w:p>
        <w:p w:rsidR="004C0521" w:rsidRDefault="004C0521">
          <w:pPr>
            <w:pStyle w:val="TOC2"/>
            <w:rPr>
              <w:noProof/>
              <w:color w:val="auto"/>
              <w:lang w:eastAsia="en-US"/>
            </w:rPr>
          </w:pPr>
          <w:hyperlink w:anchor="_Toc513821640" w:history="1">
            <w:r w:rsidRPr="00AB5386">
              <w:rPr>
                <w:rStyle w:val="Hyperlink"/>
                <w:noProof/>
              </w:rPr>
              <w:t>Token Price Example</w:t>
            </w:r>
          </w:hyperlink>
        </w:p>
        <w:p w:rsidR="004C0521" w:rsidRDefault="004C0521">
          <w:pPr>
            <w:pStyle w:val="TOC2"/>
            <w:rPr>
              <w:noProof/>
              <w:color w:val="auto"/>
              <w:lang w:eastAsia="en-US"/>
            </w:rPr>
          </w:pPr>
          <w:hyperlink w:anchor="_Toc513821641" w:history="1">
            <w:r w:rsidRPr="00AB5386">
              <w:rPr>
                <w:rStyle w:val="Hyperlink"/>
                <w:noProof/>
              </w:rPr>
              <w:t>Onasander Smart Contract Specification</w:t>
            </w:r>
          </w:hyperlink>
        </w:p>
        <w:p w:rsidR="004C0521" w:rsidRDefault="004C0521">
          <w:pPr>
            <w:pStyle w:val="TOC2"/>
            <w:rPr>
              <w:noProof/>
              <w:color w:val="auto"/>
              <w:lang w:eastAsia="en-US"/>
            </w:rPr>
          </w:pPr>
          <w:hyperlink w:anchor="_Toc513821642" w:history="1">
            <w:r w:rsidRPr="00AB5386">
              <w:rPr>
                <w:rStyle w:val="Hyperlink"/>
                <w:noProof/>
              </w:rPr>
              <w:t>Final Token Distribution</w:t>
            </w:r>
          </w:hyperlink>
        </w:p>
        <w:p w:rsidR="004C0521" w:rsidRDefault="004C0521">
          <w:pPr>
            <w:pStyle w:val="TOC1"/>
            <w:tabs>
              <w:tab w:val="right" w:leader="dot" w:pos="9350"/>
            </w:tabs>
            <w:rPr>
              <w:b w:val="0"/>
              <w:bCs w:val="0"/>
              <w:noProof/>
              <w:color w:val="auto"/>
              <w:sz w:val="22"/>
              <w:szCs w:val="22"/>
              <w:lang w:eastAsia="en-US"/>
            </w:rPr>
          </w:pPr>
          <w:hyperlink w:anchor="_Toc513821643" w:history="1">
            <w:r w:rsidRPr="00AB5386">
              <w:rPr>
                <w:rStyle w:val="Hyperlink"/>
                <w:noProof/>
              </w:rPr>
              <w:t>Summary</w:t>
            </w:r>
            <w:r>
              <w:rPr>
                <w:noProof/>
                <w:webHidden/>
              </w:rPr>
              <w:tab/>
            </w:r>
            <w:r>
              <w:rPr>
                <w:noProof/>
                <w:webHidden/>
              </w:rPr>
              <w:fldChar w:fldCharType="begin"/>
            </w:r>
            <w:r>
              <w:rPr>
                <w:noProof/>
                <w:webHidden/>
              </w:rPr>
              <w:instrText xml:space="preserve"> PAGEREF _Toc513821643 \h </w:instrText>
            </w:r>
            <w:r>
              <w:rPr>
                <w:noProof/>
                <w:webHidden/>
              </w:rPr>
            </w:r>
            <w:r>
              <w:rPr>
                <w:noProof/>
                <w:webHidden/>
              </w:rPr>
              <w:fldChar w:fldCharType="separate"/>
            </w:r>
            <w:r>
              <w:rPr>
                <w:noProof/>
                <w:webHidden/>
              </w:rPr>
              <w:t>25</w:t>
            </w:r>
            <w:r>
              <w:rPr>
                <w:noProof/>
                <w:webHidden/>
              </w:rPr>
              <w:fldChar w:fldCharType="end"/>
            </w:r>
          </w:hyperlink>
        </w:p>
        <w:p w:rsidR="004C0521" w:rsidRDefault="004C0521">
          <w:pPr>
            <w:pStyle w:val="TOC1"/>
            <w:tabs>
              <w:tab w:val="right" w:leader="dot" w:pos="9350"/>
            </w:tabs>
            <w:rPr>
              <w:b w:val="0"/>
              <w:bCs w:val="0"/>
              <w:noProof/>
              <w:color w:val="auto"/>
              <w:sz w:val="22"/>
              <w:szCs w:val="22"/>
              <w:lang w:eastAsia="en-US"/>
            </w:rPr>
          </w:pPr>
          <w:hyperlink w:anchor="_Toc513821644" w:history="1">
            <w:r w:rsidRPr="00AB5386">
              <w:rPr>
                <w:rStyle w:val="Hyperlink"/>
                <w:noProof/>
              </w:rPr>
              <w:t>Disclaimer and Terms of Use</w:t>
            </w:r>
            <w:r>
              <w:rPr>
                <w:noProof/>
                <w:webHidden/>
              </w:rPr>
              <w:tab/>
            </w:r>
            <w:r>
              <w:rPr>
                <w:noProof/>
                <w:webHidden/>
              </w:rPr>
              <w:fldChar w:fldCharType="begin"/>
            </w:r>
            <w:r>
              <w:rPr>
                <w:noProof/>
                <w:webHidden/>
              </w:rPr>
              <w:instrText xml:space="preserve"> PAGEREF _Toc513821644 \h </w:instrText>
            </w:r>
            <w:r>
              <w:rPr>
                <w:noProof/>
                <w:webHidden/>
              </w:rPr>
            </w:r>
            <w:r>
              <w:rPr>
                <w:noProof/>
                <w:webHidden/>
              </w:rPr>
              <w:fldChar w:fldCharType="separate"/>
            </w:r>
            <w:r>
              <w:rPr>
                <w:noProof/>
                <w:webHidden/>
              </w:rPr>
              <w:t>26</w:t>
            </w:r>
            <w:r>
              <w:rPr>
                <w:noProof/>
                <w:webHidden/>
              </w:rPr>
              <w:fldChar w:fldCharType="end"/>
            </w:r>
          </w:hyperlink>
        </w:p>
        <w:p w:rsidR="004C0521" w:rsidRDefault="004C0521">
          <w:pPr>
            <w:pStyle w:val="TOC1"/>
            <w:tabs>
              <w:tab w:val="right" w:leader="dot" w:pos="9350"/>
            </w:tabs>
            <w:rPr>
              <w:b w:val="0"/>
              <w:bCs w:val="0"/>
              <w:noProof/>
              <w:color w:val="auto"/>
              <w:sz w:val="22"/>
              <w:szCs w:val="22"/>
              <w:lang w:eastAsia="en-US"/>
            </w:rPr>
          </w:pPr>
          <w:hyperlink w:anchor="_Toc513821645" w:history="1">
            <w:r w:rsidRPr="00AB5386">
              <w:rPr>
                <w:rStyle w:val="Hyperlink"/>
                <w:noProof/>
              </w:rPr>
              <w:t>Appendix 1 – Bearish Onasander Market Calls</w:t>
            </w:r>
            <w:r>
              <w:rPr>
                <w:noProof/>
                <w:webHidden/>
              </w:rPr>
              <w:tab/>
            </w:r>
            <w:r>
              <w:rPr>
                <w:noProof/>
                <w:webHidden/>
              </w:rPr>
              <w:fldChar w:fldCharType="begin"/>
            </w:r>
            <w:r>
              <w:rPr>
                <w:noProof/>
                <w:webHidden/>
              </w:rPr>
              <w:instrText xml:space="preserve"> PAGEREF _Toc513821645 \h </w:instrText>
            </w:r>
            <w:r>
              <w:rPr>
                <w:noProof/>
                <w:webHidden/>
              </w:rPr>
            </w:r>
            <w:r>
              <w:rPr>
                <w:noProof/>
                <w:webHidden/>
              </w:rPr>
              <w:fldChar w:fldCharType="separate"/>
            </w:r>
            <w:r>
              <w:rPr>
                <w:noProof/>
                <w:webHidden/>
              </w:rPr>
              <w:t>28</w:t>
            </w:r>
            <w:r>
              <w:rPr>
                <w:noProof/>
                <w:webHidden/>
              </w:rPr>
              <w:fldChar w:fldCharType="end"/>
            </w:r>
          </w:hyperlink>
        </w:p>
        <w:p w:rsidR="004C0521" w:rsidRDefault="004C0521">
          <w:pPr>
            <w:pStyle w:val="TOC2"/>
            <w:rPr>
              <w:noProof/>
              <w:color w:val="auto"/>
              <w:lang w:eastAsia="en-US"/>
            </w:rPr>
          </w:pPr>
          <w:hyperlink w:anchor="_Toc513821646" w:history="1">
            <w:r w:rsidRPr="00AB5386">
              <w:rPr>
                <w:rStyle w:val="Hyperlink"/>
                <w:noProof/>
              </w:rPr>
              <w:t>Onasander Market Analysis 2018 – Current Chart and Analysis</w:t>
            </w:r>
          </w:hyperlink>
        </w:p>
        <w:p w:rsidR="004C0521" w:rsidRDefault="004C0521">
          <w:pPr>
            <w:pStyle w:val="TOC2"/>
            <w:rPr>
              <w:noProof/>
              <w:color w:val="auto"/>
              <w:lang w:eastAsia="en-US"/>
            </w:rPr>
          </w:pPr>
          <w:hyperlink w:anchor="_Toc513821647" w:history="1">
            <w:r w:rsidRPr="00AB5386">
              <w:rPr>
                <w:rStyle w:val="Hyperlink"/>
                <w:noProof/>
              </w:rPr>
              <w:t>Onasander Market Analysis 2008 – Chart and Past Trades</w:t>
            </w:r>
          </w:hyperlink>
        </w:p>
        <w:p w:rsidR="004C0521" w:rsidRDefault="004C0521">
          <w:pPr>
            <w:pStyle w:val="TOC2"/>
            <w:rPr>
              <w:noProof/>
              <w:color w:val="auto"/>
              <w:lang w:eastAsia="en-US"/>
            </w:rPr>
          </w:pPr>
          <w:hyperlink w:anchor="_Toc513821648" w:history="1">
            <w:r w:rsidRPr="00AB5386">
              <w:rPr>
                <w:rStyle w:val="Hyperlink"/>
                <w:noProof/>
              </w:rPr>
              <w:t>Onasander Market Analysis 2000 – Chart and Past Trades</w:t>
            </w:r>
          </w:hyperlink>
        </w:p>
        <w:p w:rsidR="004C0521" w:rsidRDefault="004C0521">
          <w:pPr>
            <w:pStyle w:val="TOC1"/>
            <w:tabs>
              <w:tab w:val="right" w:leader="dot" w:pos="9350"/>
            </w:tabs>
            <w:rPr>
              <w:b w:val="0"/>
              <w:bCs w:val="0"/>
              <w:noProof/>
              <w:color w:val="auto"/>
              <w:sz w:val="22"/>
              <w:szCs w:val="22"/>
              <w:lang w:eastAsia="en-US"/>
            </w:rPr>
          </w:pPr>
          <w:hyperlink w:anchor="_Toc513821649" w:history="1">
            <w:r w:rsidRPr="00AB5386">
              <w:rPr>
                <w:rStyle w:val="Hyperlink"/>
                <w:noProof/>
              </w:rPr>
              <w:t>Appendix 2 – Bullish Onasander Market Calls</w:t>
            </w:r>
            <w:r>
              <w:rPr>
                <w:noProof/>
                <w:webHidden/>
              </w:rPr>
              <w:tab/>
            </w:r>
            <w:r>
              <w:rPr>
                <w:noProof/>
                <w:webHidden/>
              </w:rPr>
              <w:fldChar w:fldCharType="begin"/>
            </w:r>
            <w:r>
              <w:rPr>
                <w:noProof/>
                <w:webHidden/>
              </w:rPr>
              <w:instrText xml:space="preserve"> PAGEREF _Toc513821649 \h </w:instrText>
            </w:r>
            <w:r>
              <w:rPr>
                <w:noProof/>
                <w:webHidden/>
              </w:rPr>
            </w:r>
            <w:r>
              <w:rPr>
                <w:noProof/>
                <w:webHidden/>
              </w:rPr>
              <w:fldChar w:fldCharType="separate"/>
            </w:r>
            <w:r>
              <w:rPr>
                <w:noProof/>
                <w:webHidden/>
              </w:rPr>
              <w:t>31</w:t>
            </w:r>
            <w:r>
              <w:rPr>
                <w:noProof/>
                <w:webHidden/>
              </w:rPr>
              <w:fldChar w:fldCharType="end"/>
            </w:r>
          </w:hyperlink>
        </w:p>
        <w:p w:rsidR="004C0521" w:rsidRDefault="004C0521">
          <w:pPr>
            <w:pStyle w:val="TOC2"/>
            <w:rPr>
              <w:noProof/>
              <w:color w:val="auto"/>
              <w:lang w:eastAsia="en-US"/>
            </w:rPr>
          </w:pPr>
          <w:hyperlink w:anchor="_Toc513821650" w:history="1">
            <w:r w:rsidRPr="00AB5386">
              <w:rPr>
                <w:rStyle w:val="Hyperlink"/>
                <w:noProof/>
              </w:rPr>
              <w:t>Onasander Market Analysis 2018 – Current Chart and Analysis</w:t>
            </w:r>
          </w:hyperlink>
        </w:p>
        <w:p w:rsidR="004C0521" w:rsidRDefault="004C0521">
          <w:pPr>
            <w:pStyle w:val="TOC2"/>
            <w:rPr>
              <w:noProof/>
              <w:color w:val="auto"/>
              <w:lang w:eastAsia="en-US"/>
            </w:rPr>
          </w:pPr>
          <w:hyperlink w:anchor="_Toc513821651" w:history="1">
            <w:r w:rsidRPr="00AB5386">
              <w:rPr>
                <w:rStyle w:val="Hyperlink"/>
                <w:noProof/>
              </w:rPr>
              <w:t>Onasander Market Analysis 2009 – Chart and Past Trades</w:t>
            </w:r>
          </w:hyperlink>
        </w:p>
        <w:p w:rsidR="004C0521" w:rsidRDefault="004C0521">
          <w:pPr>
            <w:pStyle w:val="TOC2"/>
            <w:rPr>
              <w:noProof/>
              <w:color w:val="auto"/>
              <w:lang w:eastAsia="en-US"/>
            </w:rPr>
          </w:pPr>
          <w:hyperlink w:anchor="_Toc513821652" w:history="1">
            <w:r w:rsidRPr="00AB5386">
              <w:rPr>
                <w:rStyle w:val="Hyperlink"/>
                <w:noProof/>
              </w:rPr>
              <w:t>Onasander Market Analysis 2003 – Chart and Past Trades</w:t>
            </w:r>
          </w:hyperlink>
        </w:p>
        <w:p w:rsidR="004C0521" w:rsidRDefault="004C0521">
          <w:pPr>
            <w:pStyle w:val="TOC1"/>
            <w:tabs>
              <w:tab w:val="right" w:leader="dot" w:pos="9350"/>
            </w:tabs>
            <w:rPr>
              <w:b w:val="0"/>
              <w:bCs w:val="0"/>
              <w:noProof/>
              <w:color w:val="auto"/>
              <w:sz w:val="22"/>
              <w:szCs w:val="22"/>
              <w:lang w:eastAsia="en-US"/>
            </w:rPr>
          </w:pPr>
          <w:hyperlink w:anchor="_Toc513821653" w:history="1">
            <w:r w:rsidRPr="00AB5386">
              <w:rPr>
                <w:rStyle w:val="Hyperlink"/>
                <w:noProof/>
              </w:rPr>
              <w:t>Appendix 3 - Miscellaneous Documents</w:t>
            </w:r>
            <w:r>
              <w:rPr>
                <w:noProof/>
                <w:webHidden/>
              </w:rPr>
              <w:tab/>
            </w:r>
            <w:r>
              <w:rPr>
                <w:noProof/>
                <w:webHidden/>
              </w:rPr>
              <w:fldChar w:fldCharType="begin"/>
            </w:r>
            <w:r>
              <w:rPr>
                <w:noProof/>
                <w:webHidden/>
              </w:rPr>
              <w:instrText xml:space="preserve"> PAGEREF _Toc513821653 \h </w:instrText>
            </w:r>
            <w:r>
              <w:rPr>
                <w:noProof/>
                <w:webHidden/>
              </w:rPr>
            </w:r>
            <w:r>
              <w:rPr>
                <w:noProof/>
                <w:webHidden/>
              </w:rPr>
              <w:fldChar w:fldCharType="separate"/>
            </w:r>
            <w:r>
              <w:rPr>
                <w:noProof/>
                <w:webHidden/>
              </w:rPr>
              <w:t>34</w:t>
            </w:r>
            <w:r>
              <w:rPr>
                <w:noProof/>
                <w:webHidden/>
              </w:rPr>
              <w:fldChar w:fldCharType="end"/>
            </w:r>
          </w:hyperlink>
        </w:p>
        <w:p w:rsidR="004C0521" w:rsidRDefault="004C0521">
          <w:pPr>
            <w:pStyle w:val="TOC2"/>
            <w:rPr>
              <w:noProof/>
              <w:color w:val="auto"/>
              <w:lang w:eastAsia="en-US"/>
            </w:rPr>
          </w:pPr>
          <w:hyperlink w:anchor="_Toc513821654" w:history="1">
            <w:r w:rsidRPr="00AB5386">
              <w:rPr>
                <w:rStyle w:val="Hyperlink"/>
                <w:noProof/>
              </w:rPr>
              <w:t>Start Up Summary</w:t>
            </w:r>
          </w:hyperlink>
        </w:p>
        <w:p w:rsidR="004C0521" w:rsidRDefault="004C0521">
          <w:pPr>
            <w:pStyle w:val="TOC2"/>
            <w:rPr>
              <w:noProof/>
              <w:color w:val="auto"/>
              <w:lang w:eastAsia="en-US"/>
            </w:rPr>
          </w:pPr>
          <w:hyperlink w:anchor="_Toc513821655" w:history="1">
            <w:r w:rsidRPr="00AB5386">
              <w:rPr>
                <w:rStyle w:val="Hyperlink"/>
                <w:noProof/>
              </w:rPr>
              <w:t>Start Up Expenses</w:t>
            </w:r>
          </w:hyperlink>
        </w:p>
        <w:p w:rsidR="004C0521" w:rsidRDefault="004C0521">
          <w:pPr>
            <w:pStyle w:val="TOC2"/>
            <w:rPr>
              <w:noProof/>
              <w:color w:val="auto"/>
              <w:lang w:eastAsia="en-US"/>
            </w:rPr>
          </w:pPr>
          <w:hyperlink w:anchor="_Toc513821656" w:history="1">
            <w:r w:rsidRPr="00AB5386">
              <w:rPr>
                <w:rStyle w:val="Hyperlink"/>
                <w:noProof/>
              </w:rPr>
              <w:t>Letter of Recommendation</w:t>
            </w:r>
          </w:hyperlink>
        </w:p>
        <w:p w:rsidR="004C0521" w:rsidRDefault="004C0521">
          <w:pPr>
            <w:pStyle w:val="TOC2"/>
            <w:rPr>
              <w:noProof/>
              <w:color w:val="auto"/>
              <w:lang w:eastAsia="en-US"/>
            </w:rPr>
          </w:pPr>
          <w:hyperlink w:anchor="_Toc513821657" w:history="1">
            <w:r w:rsidRPr="00AB5386">
              <w:rPr>
                <w:rStyle w:val="Hyperlink"/>
                <w:noProof/>
              </w:rPr>
              <w:t>Contact Information</w:t>
            </w:r>
          </w:hyperlink>
        </w:p>
        <w:p w:rsidR="00890813" w:rsidRDefault="00535AB6" w:rsidP="00535AB6">
          <w:pPr>
            <w:rPr>
              <w:noProof/>
            </w:rPr>
          </w:pPr>
          <w:r>
            <w:rPr>
              <w:sz w:val="26"/>
              <w:szCs w:val="26"/>
            </w:rPr>
            <w:fldChar w:fldCharType="end"/>
          </w:r>
        </w:p>
      </w:sdtContent>
    </w:sdt>
    <w:bookmarkStart w:id="0" w:name="_Toc513821587"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w:t>
          </w:r>
          <w:bookmarkStart w:id="1" w:name="_GoBack"/>
          <w:bookmarkEnd w:id="1"/>
          <w:r w:rsidR="0069789A">
            <w:t xml:space="preserve">ill be backed by tradable assets of this world.  Simply put, by entire world economy.  With time and trading the </w:t>
          </w:r>
          <w:r w:rsidR="00873F53">
            <w:t>fund</w:t>
          </w:r>
          <w:r w:rsidR="0069789A">
            <w:t xml:space="preserve"> will be </w:t>
          </w:r>
          <w:r w:rsidR="00063897">
            <w:t>big</w:t>
          </w:r>
          <w:r w:rsidR="0069789A">
            <w:t xml:space="preserve"> enough to be converted into an investment bank.</w:t>
          </w:r>
        </w:p>
      </w:sdtContent>
    </w:sdt>
    <w:p w:rsidR="008871A8" w:rsidRDefault="00535AB6" w:rsidP="00BC62B9">
      <w:pPr>
        <w:pStyle w:val="Heading2"/>
      </w:pPr>
      <w:bookmarkStart w:id="2" w:name="_Toc513821588"/>
      <w:r>
        <w:t>Highlights</w:t>
      </w:r>
      <w:bookmarkEnd w:id="2"/>
    </w:p>
    <w:p w:rsidR="008871A8" w:rsidRDefault="00FC0E14" w:rsidP="00535AB6">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821055</wp:posOffset>
            </wp:positionV>
            <wp:extent cx="5933440" cy="209105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33440" cy="2091055"/>
                    </a:xfrm>
                    <a:prstGeom prst="rect">
                      <a:avLst/>
                    </a:prstGeom>
                  </pic:spPr>
                </pic:pic>
              </a:graphicData>
            </a:graphic>
            <wp14:sizeRelH relativeFrom="margin">
              <wp14:pctWidth>0</wp14:pctWidth>
            </wp14:sizeRelH>
            <wp14:sizeRelV relativeFrom="margin">
              <wp14:pctHeight>0</wp14:pctHeight>
            </wp14:sizeRelV>
          </wp:anchor>
        </w:drawing>
      </w:r>
      <w:r w:rsidR="0076537C">
        <w:t xml:space="preserve">The investment fund will pay </w:t>
      </w:r>
      <w:r w:rsidR="004106CD" w:rsidRPr="004106CD">
        <w:rPr>
          <w:b/>
        </w:rPr>
        <w:t>10%</w:t>
      </w:r>
      <w:r w:rsidR="004106CD">
        <w:t xml:space="preserve"> </w:t>
      </w:r>
      <w:r w:rsidR="00894315" w:rsidRPr="004106CD">
        <w:rPr>
          <w:b/>
        </w:rPr>
        <w:t>dividend</w:t>
      </w:r>
      <w:r w:rsidR="0076537C">
        <w:t xml:space="preserve"> to all of our Onasander </w:t>
      </w:r>
      <w:r w:rsidR="00184FFF">
        <w:t>ONA</w:t>
      </w:r>
      <w:r w:rsidR="0076537C">
        <w:t xml:space="preserve">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DE4229">
        <w:t>A</w:t>
      </w:r>
      <w:r w:rsidR="007D09B9">
        <w:t xml:space="preserve">sset </w:t>
      </w:r>
      <w:r w:rsidR="00DE4229">
        <w:t>P</w:t>
      </w:r>
      <w:r w:rsidR="007D09B9">
        <w:t xml:space="preserve">rice </w:t>
      </w:r>
      <w:r w:rsidR="00DE4229">
        <w:t>A</w:t>
      </w:r>
      <w:r w:rsidR="007D09B9">
        <w:t xml:space="preserve">nalysis </w:t>
      </w:r>
      <w:r w:rsidR="00DE4229">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EC47DD" w:rsidP="00EC47DD">
      <w:pPr>
        <w:pStyle w:val="Heading2"/>
      </w:pPr>
      <w:bookmarkStart w:id="3" w:name="_Toc513821589"/>
      <w:r>
        <w:rPr>
          <w:noProof/>
        </w:rPr>
        <mc:AlternateContent>
          <mc:Choice Requires="wps">
            <w:drawing>
              <wp:anchor distT="0" distB="0" distL="114300" distR="114300" simplePos="0" relativeHeight="251682816" behindDoc="0" locked="0" layoutInCell="1" allowOverlap="1" wp14:anchorId="5FB4F072" wp14:editId="3B792313">
                <wp:simplePos x="0" y="0"/>
                <wp:positionH relativeFrom="column">
                  <wp:posOffset>0</wp:posOffset>
                </wp:positionH>
                <wp:positionV relativeFrom="paragraph">
                  <wp:posOffset>1940560</wp:posOffset>
                </wp:positionV>
                <wp:extent cx="59340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E15140" w:rsidRPr="00D97503" w:rsidRDefault="00E15140" w:rsidP="00EC47DD">
                            <w:pPr>
                              <w:pStyle w:val="Caption"/>
                              <w:rPr>
                                <w:sz w:val="20"/>
                                <w:szCs w:val="20"/>
                              </w:rPr>
                            </w:pPr>
                            <w:r w:rsidRPr="00D97503">
                              <w:rPr>
                                <w:sz w:val="20"/>
                                <w:szCs w:val="20"/>
                              </w:rPr>
                              <w:t>This photo was timestamped on the Bitcoin blockchain at:  https://originstamp.org/u/60aa8167-f22e-d005-1acd-c5e4558b64a3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B4F072" id="_x0000_t202" coordsize="21600,21600" o:spt="202" path="m,l,21600r21600,l21600,xe">
                <v:stroke joinstyle="miter"/>
                <v:path gradientshapeok="t" o:connecttype="rect"/>
              </v:shapetype>
              <v:shape id="Text Box 4" o:spid="_x0000_s1026" type="#_x0000_t202" style="position:absolute;margin-left:0;margin-top:152.8pt;width:467.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5yR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fbqejj/O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" stroked="f">
                <v:textbox style="mso-fit-shape-to-text:t" inset="0,0,0,0">
                  <w:txbxContent>
                    <w:p w:rsidR="00E15140" w:rsidRPr="00D97503" w:rsidRDefault="00E15140" w:rsidP="00EC47DD">
                      <w:pPr>
                        <w:pStyle w:val="Caption"/>
                        <w:rPr>
                          <w:sz w:val="20"/>
                          <w:szCs w:val="20"/>
                        </w:rPr>
                      </w:pPr>
                      <w:r w:rsidRPr="00D97503">
                        <w:rPr>
                          <w:sz w:val="20"/>
                          <w:szCs w:val="20"/>
                        </w:rPr>
                        <w:t>This photo was timestamped on the Bitcoin blockchain at:  https://originstamp.org/u/60aa8167-f22e-d005-1acd-c5e4558b64a3</w:t>
                      </w:r>
                    </w:p>
                  </w:txbxContent>
                </v:textbox>
                <w10:wrap type="topAndBottom"/>
              </v:shape>
            </w:pict>
          </mc:Fallback>
        </mc:AlternateContent>
      </w:r>
      <w:r>
        <w:t>Objectives</w:t>
      </w:r>
      <w:bookmarkEnd w:id="3"/>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rsidR="00C74702">
        <w:t>, a</w:t>
      </w:r>
      <w:r w:rsidR="00AD7F76">
        <w:t xml:space="preserve">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4" w:name="_Toc513821590"/>
      <w:r>
        <w:t>Mission Statement</w:t>
      </w:r>
      <w:bookmarkEnd w:id="4"/>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5" w:name="_Toc513821591"/>
      <w:r>
        <w:t>Keys to Success</w:t>
      </w:r>
      <w:bookmarkEnd w:id="5"/>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6" w:name="_Toc513821592"/>
      <w:r>
        <w:lastRenderedPageBreak/>
        <w:t>The ICO</w:t>
      </w:r>
      <w:bookmarkEnd w:id="6"/>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Technical Details section. </w:t>
      </w:r>
    </w:p>
    <w:p w:rsidR="008871A8" w:rsidRDefault="007643AD" w:rsidP="00BC62B9">
      <w:pPr>
        <w:pStyle w:val="Heading2"/>
      </w:pPr>
      <w:bookmarkStart w:id="7" w:name="_Toc513821593"/>
      <w:r>
        <w:t xml:space="preserve">The </w:t>
      </w:r>
      <w:r w:rsidR="00834D38">
        <w:t>Whitepaper</w:t>
      </w:r>
      <w:bookmarkEnd w:id="7"/>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 xml:space="preserve">My market calls will seem to be the exact opposite of what you hear on TV, read in </w:t>
      </w:r>
      <w:r w:rsidR="00C74702">
        <w:t xml:space="preserve">the </w:t>
      </w:r>
      <w:r>
        <w:t>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bookmarkStart w:id="8" w:name="_Toc513821594"/>
      <w:r>
        <w:t>Why Should You Even Read This?</w:t>
      </w:r>
      <w:bookmarkEnd w:id="8"/>
    </w:p>
    <w:p w:rsidR="0036161E" w:rsidRPr="00C21804" w:rsidRDefault="00C74702" w:rsidP="00B9526F">
      <w:pPr>
        <w:rPr>
          <w:color w:val="C00000"/>
        </w:rPr>
      </w:pPr>
      <w:r>
        <w:t>You should read this because of my natural talent to make my dreams a reality.</w:t>
      </w:r>
      <w:r w:rsidR="00DD3676">
        <w:t xml:space="preserve">  Let me show you what I have accomplished so far: I single </w:t>
      </w:r>
      <w:r w:rsidR="00C21804" w:rsidRPr="00C21804">
        <w:t xml:space="preserve">handedly </w:t>
      </w:r>
      <w:r w:rsidR="00DD3676">
        <w:t>wrote th</w:t>
      </w:r>
      <w:r w:rsidR="001223E4">
        <w:t>is</w:t>
      </w:r>
      <w:r w:rsidR="00DD3676">
        <w:t xml:space="preserve"> whitepaper without the use of college professors, I </w:t>
      </w:r>
      <w:r w:rsidR="00FD4E7B">
        <w:t>designed and programmed</w:t>
      </w:r>
      <w:r w:rsidR="00DD3676">
        <w:t xml:space="preserve"> the website for Onasander</w:t>
      </w:r>
      <w:r w:rsidR="00C21804">
        <w:t>.com</w:t>
      </w:r>
      <w:r w:rsidR="00DD3676">
        <w:t xml:space="preserve">.  More, I learned a new language called Solidity </w:t>
      </w:r>
      <w:r w:rsidR="00C21804">
        <w:t xml:space="preserve">and </w:t>
      </w:r>
      <w:r>
        <w:t xml:space="preserve">I wrote </w:t>
      </w:r>
      <w:r w:rsidR="00DD3676">
        <w:t>the ERC20 Smart Contract</w:t>
      </w:r>
      <w:r w:rsidR="00C21804">
        <w:t xml:space="preserve"> in that language</w:t>
      </w:r>
      <w:r w:rsidR="00DD3676">
        <w:t>. I audited the Smart Contract from the security perspective and launched i</w:t>
      </w:r>
      <w:r w:rsidR="00FD4E7B">
        <w:t>t</w:t>
      </w:r>
      <w:r w:rsidR="00DD3676">
        <w:t xml:space="preserve"> on the Ethereum network</w:t>
      </w:r>
      <w:r w:rsidR="00FD4E7B">
        <w:t xml:space="preserve">: </w:t>
      </w:r>
      <w:r w:rsidR="00C21804">
        <w:br/>
      </w:r>
      <w:r w:rsidR="00C21804">
        <w:br/>
      </w:r>
      <w:hyperlink r:id="rId12" w:history="1">
        <w:r w:rsidR="00C21804" w:rsidRPr="00C21804">
          <w:rPr>
            <w:rStyle w:val="Hyperlink"/>
            <w:color w:val="C00000"/>
          </w:rPr>
          <w:t>https://etherscan.io/token/0x5884c40dded55b5649a1aaa677a750ead35e3043</w:t>
        </w:r>
      </w:hyperlink>
    </w:p>
    <w:p w:rsidR="00B9526F" w:rsidRPr="00B9526F" w:rsidRDefault="00DD3676" w:rsidP="00B9526F">
      <w:r>
        <w:t xml:space="preserve">On top of all this, I am my own attorney and legal advisor who </w:t>
      </w:r>
      <w:r w:rsidR="00C74702">
        <w:t>created the legal structure for the company and register</w:t>
      </w:r>
      <w:r w:rsidR="001223E4">
        <w:t>ed</w:t>
      </w:r>
      <w:r w:rsidR="00C74702">
        <w:t xml:space="preserve"> the firm.  Plus, I will be the person responsible for the </w:t>
      </w:r>
      <w:r w:rsidR="004B02E3">
        <w:t>Regulation A+ Tire 2</w:t>
      </w:r>
      <w:r>
        <w:t xml:space="preserve"> </w:t>
      </w:r>
      <w:r w:rsidR="00C74702">
        <w:t>application submission.</w:t>
      </w:r>
      <w:r>
        <w:t xml:space="preserve">  In addition, I prepared the marketing campaign for Onasander I will be the </w:t>
      </w:r>
      <w:r w:rsidR="00F35C20">
        <w:t>one</w:t>
      </w:r>
      <w:r>
        <w:t xml:space="preserve"> executing it.   Not to mention I invented the Onasander </w:t>
      </w:r>
      <w:r w:rsidR="0019158C">
        <w:t xml:space="preserve">business </w:t>
      </w:r>
      <w:r>
        <w:t xml:space="preserve">and </w:t>
      </w:r>
      <w:r w:rsidR="00FD4E7B">
        <w:t>its</w:t>
      </w:r>
      <w:r>
        <w:t xml:space="preserve"> algorithms.  That is a lot of talent and a lot of success </w:t>
      </w:r>
      <w:r w:rsidR="0019158C">
        <w:t>to ignore.</w:t>
      </w:r>
      <w:r w:rsidR="00FD4E7B">
        <w:t xml:space="preserve">  Not to mention I already saved up about $500,000, as that’s how much it would cost to produce what I have developed myself.  I am practical, skilled, efficient</w:t>
      </w:r>
      <w:r w:rsidR="00C21804">
        <w:t xml:space="preserve">, creative, </w:t>
      </w:r>
      <w:r w:rsidR="00FD4E7B">
        <w:t xml:space="preserve">and sophisticated when it comes to accomplishing tasks.  Onasander Investment Bank will be no different.  </w:t>
      </w:r>
    </w:p>
    <w:p w:rsidR="008871A8" w:rsidRDefault="00745D13" w:rsidP="00BC62B9">
      <w:pPr>
        <w:pStyle w:val="Heading2"/>
      </w:pPr>
      <w:bookmarkStart w:id="9" w:name="_Toc513821595"/>
      <w:r>
        <w:t>What is ICO</w:t>
      </w:r>
      <w:r w:rsidR="0094061D">
        <w:t>?</w:t>
      </w:r>
      <w:bookmarkEnd w:id="9"/>
    </w:p>
    <w:p w:rsidR="00745D13" w:rsidRDefault="00745D13" w:rsidP="00745D13">
      <w:r>
        <w:t xml:space="preserve">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w:t>
      </w:r>
      <w:r w:rsidR="005708BF">
        <w:t>FIAT</w:t>
      </w:r>
      <w:r>
        <w:t xml:space="preserve"> (read: normal) currencies.</w:t>
      </w:r>
    </w:p>
    <w:p w:rsidR="008871A8" w:rsidRDefault="00745D13" w:rsidP="00745D13">
      <w:r>
        <w:t xml:space="preserve">The main goals for the issuer of the tokens or coins is to fund their project development, marketing, and help increase demand, which will then increase the value of the tokens. The final goal of the individuals who </w:t>
      </w:r>
      <w:r>
        <w:lastRenderedPageBreak/>
        <w:t>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10" w:name="_Toc513821596"/>
      <w:r>
        <w:t>What is Onasander ICO</w:t>
      </w:r>
      <w:r w:rsidR="0094061D">
        <w:t>?</w:t>
      </w:r>
      <w:bookmarkEnd w:id="10"/>
    </w:p>
    <w:p w:rsidR="00681C31" w:rsidRDefault="00681C31" w:rsidP="00535AB6">
      <w:r w:rsidRPr="00681C31">
        <w:t>It is the first decentralized investment bank ICO</w:t>
      </w:r>
      <w:r w:rsidR="00B67229">
        <w:t xml:space="preserve"> that we are planning to </w:t>
      </w:r>
      <w:r w:rsidR="00052FB5">
        <w:t>make</w:t>
      </w:r>
      <w:r w:rsidRPr="00681C31">
        <w:t xml:space="preserve"> legal in United States of America.  The plan is to collect funds through crowdfunding.  </w:t>
      </w:r>
      <w:r w:rsidR="00B67229">
        <w:t xml:space="preserve">Next, we will </w:t>
      </w:r>
      <w:r w:rsidR="0018320A">
        <w:t>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w:t>
      </w:r>
    </w:p>
    <w:p w:rsidR="00C217F1" w:rsidRPr="00C217F1" w:rsidRDefault="004934F6" w:rsidP="00011B42">
      <w:pPr>
        <w:rPr>
          <w:i/>
        </w:rPr>
      </w:pPr>
      <w:r>
        <w:t xml:space="preserve">Our ICO will have three </w:t>
      </w:r>
      <w:r w:rsidR="00011B42">
        <w:t>PRE ICO-phases</w:t>
      </w:r>
      <w:r>
        <w:t xml:space="preserve"> and one final ICO phase.  </w:t>
      </w:r>
      <w:r w:rsidR="00011B42">
        <w:t xml:space="preserve">The token price in the initial </w:t>
      </w:r>
      <w:r w:rsidR="003B5ACB">
        <w:t>PRE-</w:t>
      </w:r>
      <w:r w:rsidR="00011B42">
        <w:t xml:space="preserve">ICO will be the cheapest and it will increase in value in the later phases.  We reserve the right to adjust PRE ICO and ICO dates, but we guarantee to be completed with the ICO </w:t>
      </w:r>
      <w:r w:rsidR="003B5ACB">
        <w:t>by February</w:t>
      </w:r>
      <w:r w:rsidR="00011B42">
        <w:t xml:space="preserve"> 201</w:t>
      </w:r>
      <w:r w:rsidR="003B5ACB">
        <w:t>9</w:t>
      </w:r>
      <w:r w:rsidR="00011B42">
        <w:t xml:space="preserve">.  Please refer to the </w:t>
      </w:r>
      <w:r w:rsidR="003B5ACB">
        <w:t xml:space="preserve">ICO Pricing and Schedule section </w:t>
      </w:r>
      <w:r w:rsidR="00011B42">
        <w:t xml:space="preserve">for </w:t>
      </w:r>
      <w:r w:rsidR="00052FB5">
        <w:t>more details</w:t>
      </w:r>
      <w:r w:rsidR="009D30EA">
        <w:t>.  Technical ICO specification is defied in the Technical Details section.</w:t>
      </w:r>
    </w:p>
    <w:p w:rsidR="008871A8" w:rsidRPr="00BC62B9" w:rsidRDefault="00CD125A" w:rsidP="00BC62B9">
      <w:pPr>
        <w:pStyle w:val="Heading2"/>
      </w:pPr>
      <w:bookmarkStart w:id="11" w:name="_Toc513821597"/>
      <w:r w:rsidRPr="00BC62B9">
        <w:t xml:space="preserve">Why Are We Doing </w:t>
      </w:r>
      <w:r w:rsidR="007643AD">
        <w:t xml:space="preserve">It </w:t>
      </w:r>
      <w:r w:rsidRPr="00BC62B9">
        <w:t>Now</w:t>
      </w:r>
      <w:r w:rsidR="0094061D">
        <w:t>?</w:t>
      </w:r>
      <w:bookmarkEnd w:id="11"/>
    </w:p>
    <w:p w:rsidR="00CD125A" w:rsidRDefault="00B35942" w:rsidP="00535AB6">
      <w:r>
        <w:t xml:space="preserve">The timing of both </w:t>
      </w:r>
      <w:r w:rsidR="00DF2E9F">
        <w:t>cryptocurrency innovation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BF4EBF">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4401FC">
        <w:t>A</w:t>
      </w:r>
      <w:r>
        <w:t xml:space="preserve">sset </w:t>
      </w:r>
      <w:r w:rsidR="004401FC">
        <w:t>P</w:t>
      </w:r>
      <w:r>
        <w:t xml:space="preserve">rice </w:t>
      </w:r>
      <w:r w:rsidR="004401FC">
        <w:t>A</w:t>
      </w:r>
      <w:r>
        <w:t xml:space="preserve">nalysis </w:t>
      </w:r>
      <w:r w:rsidR="004401FC">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 on many asset classes</w:t>
      </w:r>
      <w:r w:rsidR="00925FB0">
        <w:t xml:space="preserve">, for </w:t>
      </w:r>
      <w:r w:rsidR="00FC3FB3">
        <w:t>some time now</w:t>
      </w:r>
      <w:r w:rsidR="00925FB0">
        <w:t xml:space="preserve">.  </w:t>
      </w:r>
      <w:r w:rsidR="00DA3ADB">
        <w:t>In the future y</w:t>
      </w:r>
      <w:r>
        <w:t xml:space="preserve">ou will be able to come back to this chart and compare </w:t>
      </w:r>
      <w:r w:rsidR="00D62CE7">
        <w:t>our</w:t>
      </w:r>
      <w:r>
        <w:t xml:space="preserve"> predictions with real world outcome</w:t>
      </w:r>
      <w:r w:rsidR="00D62CE7">
        <w:t xml:space="preserve">.  </w:t>
      </w:r>
      <w:r w:rsidR="00FE0DF3">
        <w:t xml:space="preserve">This will allow you to </w:t>
      </w:r>
      <w:r>
        <w:t xml:space="preserve">validate </w:t>
      </w:r>
      <w:r w:rsidR="00FE0DF3">
        <w:t xml:space="preserve">if </w:t>
      </w:r>
      <w:r w:rsidR="00D62CE7">
        <w:t>our</w:t>
      </w:r>
      <w:r>
        <w:t xml:space="preserve"> </w:t>
      </w:r>
      <w:r w:rsidR="00FE0DF3">
        <w:t>A</w:t>
      </w:r>
      <w:r>
        <w:t xml:space="preserve">sset </w:t>
      </w:r>
      <w:r w:rsidR="00FE0DF3">
        <w:t>P</w:t>
      </w:r>
      <w:r>
        <w:t xml:space="preserve">rice </w:t>
      </w:r>
      <w:r w:rsidR="00FE0DF3">
        <w:t>A</w:t>
      </w:r>
      <w:r>
        <w:t xml:space="preserve">nalysis </w:t>
      </w:r>
      <w:r w:rsidR="00FE0DF3">
        <w:t>S</w:t>
      </w:r>
      <w:r>
        <w:t>oftware is right or wrong</w:t>
      </w:r>
      <w:r w:rsidR="00D62CE7">
        <w:t xml:space="preserve">, and you will be able </w:t>
      </w:r>
      <w:r w:rsidR="004F4242">
        <w:t>to see</w:t>
      </w:r>
      <w:r w:rsidR="005B28FC">
        <w:t xml:space="preserve"> </w:t>
      </w:r>
      <w:r w:rsidR="00D62CE7">
        <w:t>the reason</w:t>
      </w:r>
      <w:r w:rsidR="00FE0DF3">
        <w:t>s</w:t>
      </w:r>
      <w:r w:rsidR="00D62CE7">
        <w:t xml:space="preserve"> for our </w:t>
      </w:r>
      <w:r w:rsidR="004B5907">
        <w:t xml:space="preserve">success.  </w:t>
      </w:r>
      <w:r w:rsidR="002C7744">
        <w:t xml:space="preserve">This </w:t>
      </w:r>
      <w:r w:rsidR="00FE0DF3">
        <w:t>chart prediction</w:t>
      </w:r>
      <w:r w:rsidR="002C7744">
        <w:t xml:space="preserve"> will bring in many clients and investors</w:t>
      </w:r>
      <w:r w:rsidR="003A0ACE">
        <w:t>.</w:t>
      </w:r>
      <w:r w:rsidR="000C5ECF">
        <w:br/>
      </w:r>
      <w:r w:rsidR="000C5ECF">
        <w:br/>
        <w:t>Please note items in the Cheap column in the chart below are not really</w:t>
      </w:r>
      <w:r w:rsidR="00912AD8">
        <w:t xml:space="preserve"> BUY Calls.  These are some of the cheapest assets, but we do not recommend to buy them as there will be better deals.</w:t>
      </w:r>
      <w:r w:rsidR="008E733C">
        <w:t xml:space="preserve">  These four CHEAP items are listed </w:t>
      </w:r>
      <w:r w:rsidR="00FC3FB3">
        <w:t xml:space="preserve">as </w:t>
      </w:r>
      <w:r w:rsidR="008E733C">
        <w:t>example</w:t>
      </w:r>
      <w:r w:rsidR="00FC3FB3">
        <w:t>s</w:t>
      </w:r>
      <w:r w:rsidR="008E733C">
        <w:t xml:space="preserve"> only.</w:t>
      </w:r>
    </w:p>
    <w:p w:rsidR="00BF223E" w:rsidRDefault="00BA148F" w:rsidP="00BF223E">
      <w:pPr>
        <w:pStyle w:val="Heading4"/>
      </w:pPr>
      <w:r>
        <w:rPr>
          <w:noProof/>
        </w:rPr>
        <w:lastRenderedPageBreak/>
        <w:drawing>
          <wp:inline distT="0" distB="0" distL="0" distR="0">
            <wp:extent cx="5943600" cy="20897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rket-call.gif"/>
                    <pic:cNvPicPr/>
                  </pic:nvPicPr>
                  <pic:blipFill>
                    <a:blip r:embed="rId13"/>
                    <a:stretch>
                      <a:fillRect/>
                    </a:stretch>
                  </pic:blipFill>
                  <pic:spPr>
                    <a:xfrm>
                      <a:off x="0" y="0"/>
                      <a:ext cx="5943600" cy="2089785"/>
                    </a:xfrm>
                    <a:prstGeom prst="rect">
                      <a:avLst/>
                    </a:prstGeom>
                  </pic:spPr>
                </pic:pic>
              </a:graphicData>
            </a:graphic>
          </wp:inline>
        </w:drawing>
      </w:r>
    </w:p>
    <w:p w:rsidR="009B463F" w:rsidRPr="00D97503" w:rsidRDefault="00BF223E" w:rsidP="00BF223E">
      <w:pPr>
        <w:pStyle w:val="Caption"/>
        <w:rPr>
          <w:sz w:val="20"/>
          <w:szCs w:val="20"/>
        </w:rPr>
      </w:pPr>
      <w:r w:rsidRPr="00D97503">
        <w:rPr>
          <w:sz w:val="20"/>
          <w:szCs w:val="20"/>
        </w:rPr>
        <w:t>This photo was timestamped on the Bitcoin blockchain</w:t>
      </w:r>
      <w:r w:rsidR="00FC0E14" w:rsidRPr="00D97503">
        <w:rPr>
          <w:sz w:val="20"/>
          <w:szCs w:val="20"/>
        </w:rPr>
        <w:t xml:space="preserve"> at</w:t>
      </w:r>
      <w:r w:rsidRPr="00D97503">
        <w:rPr>
          <w:sz w:val="20"/>
          <w:szCs w:val="20"/>
        </w:rPr>
        <w:t>:  https://originstamp.org/u/10ff810d-3182-187e-2140-a2fda51a466e</w:t>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r w:rsidR="00E539D3">
        <w:t>Above</w:t>
      </w:r>
      <w:r w:rsidR="00A223AD">
        <w:t>?</w:t>
      </w:r>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In this case we can make money both ways, by shorting the expensive assets, and profits from th</w:t>
      </w:r>
      <w:r w:rsidR="00BB1958">
        <w:t>o</w:t>
      </w:r>
      <w:r>
        <w:t xml:space="preserve">se “shorts” will be used to purchase </w:t>
      </w:r>
      <w:r w:rsidR="00BB1958">
        <w:t>cheap</w:t>
      </w:r>
      <w:r w:rsidR="00BE669C">
        <w:t xml:space="preserve"> </w:t>
      </w:r>
      <w:r w:rsidR="00D41C6B">
        <w:t>assets and</w:t>
      </w:r>
      <w:r w:rsidR="00BB1958">
        <w:t xml:space="preserve"> repurchase those shorted assets </w:t>
      </w:r>
      <w:r w:rsidR="009F092B">
        <w:t>if</w:t>
      </w:r>
      <w:r w:rsidR="00BB1958">
        <w:t xml:space="preserve"> the</w:t>
      </w:r>
      <w:r w:rsidR="002752EA">
        <w:t>y</w:t>
      </w:r>
      <w:r w:rsidR="00BB1958">
        <w:t xml:space="preserve"> overshoot on the downside.</w:t>
      </w:r>
    </w:p>
    <w:p w:rsidR="00162A98" w:rsidRDefault="00162A98" w:rsidP="00892DAC">
      <w:pPr>
        <w:pStyle w:val="Heading4"/>
      </w:pPr>
      <w:r w:rsidRPr="00162A98">
        <w:t xml:space="preserve">How </w:t>
      </w:r>
      <w:r w:rsidR="00305FDB">
        <w:t>to</w:t>
      </w:r>
      <w:r w:rsidRPr="00162A98">
        <w:t xml:space="preserve"> Take Advantage </w:t>
      </w:r>
      <w:r w:rsidR="009E7330" w:rsidRPr="00162A98">
        <w:t>of</w:t>
      </w:r>
      <w:r w:rsidRPr="00162A98">
        <w:t xml:space="preserve"> The Recession</w:t>
      </w:r>
      <w:r w:rsidR="00A223AD">
        <w:t>?</w:t>
      </w:r>
    </w:p>
    <w:p w:rsidR="009D23F1" w:rsidRDefault="009D23F1" w:rsidP="00535AB6">
      <w:r>
        <w:t xml:space="preserve">Onasander is hoping to build the company quickly enough before the downturn starts, so we can take advantage of the upcoming price drops and enjoy a nice start to our project.  </w:t>
      </w:r>
      <w:r w:rsidR="0061305E">
        <w:t xml:space="preserve">Because of Onasander ICO we will be able to make big financial gains when the </w:t>
      </w:r>
      <w:r w:rsidR="001D3120">
        <w:t>overpriced assets</w:t>
      </w:r>
      <w:r w:rsidR="0061305E">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that will reverse upwards creating quick gains. </w:t>
      </w:r>
      <w:r w:rsidR="00C17650">
        <w:t xml:space="preserve">We will be able to take advantage of that as well.  </w:t>
      </w:r>
    </w:p>
    <w:p w:rsidR="009E7330" w:rsidRPr="009E7330" w:rsidRDefault="009E7330" w:rsidP="00BC62B9">
      <w:pPr>
        <w:pStyle w:val="Heading2"/>
      </w:pPr>
      <w:bookmarkStart w:id="12" w:name="_Toc513821598"/>
      <w:r w:rsidRPr="00BC62B9">
        <w:t>How Much Can Onasander ICO Make Me</w:t>
      </w:r>
      <w:r w:rsidR="0094061D">
        <w:t>?</w:t>
      </w:r>
      <w:bookmarkEnd w:id="12"/>
    </w:p>
    <w:p w:rsidR="00C217F1" w:rsidRDefault="00BC62B9" w:rsidP="00BC62B9">
      <w:r>
        <w:t xml:space="preserve">I can make projections, but they will not be genuine.  There is no way to </w:t>
      </w:r>
      <w:r w:rsidR="00C217F1">
        <w:t xml:space="preserve">precisely </w:t>
      </w:r>
      <w:r>
        <w:t xml:space="preserve">calculate our future success. It could very easily become the biggest world investment fund.  The gains are unlimited here.  Long term approach should provide the highest </w:t>
      </w:r>
      <w:r w:rsidR="00460D72">
        <w:t>benefits</w:t>
      </w:r>
      <w:r>
        <w:t xml:space="preserve">.  My vision is that we will be worth about 500% more after </w:t>
      </w:r>
      <w:r w:rsidR="00D41C6B">
        <w:t xml:space="preserve">the </w:t>
      </w:r>
      <w:r>
        <w:t xml:space="preserve">first </w:t>
      </w:r>
      <w:r w:rsidR="00134A45">
        <w:t>24</w:t>
      </w:r>
      <w:r>
        <w:t xml:space="preserve"> months of trading.  </w:t>
      </w:r>
      <w:r w:rsidR="00F469A9">
        <w:t>One or two</w:t>
      </w:r>
      <w:r>
        <w:t xml:space="preserve"> year</w:t>
      </w:r>
      <w:r w:rsidR="00F469A9">
        <w:t>s</w:t>
      </w:r>
      <w:r>
        <w:t xml:space="preserve"> is enough to prove our investors we can make money using our software</w:t>
      </w:r>
      <w:r w:rsidR="009523A1">
        <w:t xml:space="preserve">, especially if we manage to execute our ICO before the recession.  </w:t>
      </w:r>
    </w:p>
    <w:p w:rsidR="009E7330" w:rsidRDefault="00320A49" w:rsidP="00BC62B9">
      <w:r>
        <w:t xml:space="preserve">The first </w:t>
      </w:r>
      <w:r w:rsidR="00772D15">
        <w:t>phase</w:t>
      </w:r>
      <w:r>
        <w:t xml:space="preserve"> of </w:t>
      </w:r>
      <w:r w:rsidR="00772D15">
        <w:t>PRE-</w:t>
      </w:r>
      <w:r>
        <w:t xml:space="preserve">ICO will be the cheapest.  Those that purchase our Onasander tokens in </w:t>
      </w:r>
      <w:r w:rsidR="00E419D1">
        <w:t>the first</w:t>
      </w:r>
      <w:r>
        <w:t xml:space="preserve"> </w:t>
      </w:r>
      <w:r w:rsidR="00772D15">
        <w:t>phase</w:t>
      </w:r>
      <w:r>
        <w:t xml:space="preserve"> will enjoy the biggest percentage gains. </w:t>
      </w:r>
      <w:r w:rsidR="00BC62B9">
        <w:t xml:space="preserve">Every ICO </w:t>
      </w:r>
      <w:r w:rsidR="00772D15">
        <w:t>phase</w:t>
      </w:r>
      <w:r w:rsidR="00BC62B9">
        <w:t xml:space="preserve"> after that will </w:t>
      </w:r>
      <w:r w:rsidR="00F469A9">
        <w:t xml:space="preserve">probably </w:t>
      </w:r>
      <w:r w:rsidR="00BC62B9">
        <w:t>go up in value.</w:t>
      </w:r>
    </w:p>
    <w:p w:rsidR="008871A8" w:rsidRDefault="00E94793" w:rsidP="00BC62B9">
      <w:pPr>
        <w:pStyle w:val="Heading2"/>
      </w:pPr>
      <w:bookmarkStart w:id="13" w:name="_Toc513821599"/>
      <w:r w:rsidRPr="00E94793">
        <w:t>Where Will ICO Money Be Invested</w:t>
      </w:r>
      <w:r w:rsidR="0094061D">
        <w:t>?</w:t>
      </w:r>
      <w:bookmarkEnd w:id="13"/>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 xml:space="preserve">commodities, currency markets, and if opportunities arise we would trade in the </w:t>
      </w:r>
      <w:r w:rsidR="00DE5C00">
        <w:t>c</w:t>
      </w:r>
      <w:r w:rsidRPr="00E94793">
        <w:t>rypto market</w:t>
      </w:r>
      <w:r w:rsidR="00763F75">
        <w:t xml:space="preserve"> as well.</w:t>
      </w:r>
    </w:p>
    <w:p w:rsidR="008871A8" w:rsidRDefault="00F46BB5" w:rsidP="00BC62B9">
      <w:pPr>
        <w:pStyle w:val="Heading2"/>
      </w:pPr>
      <w:bookmarkStart w:id="14" w:name="_Toc513821600"/>
      <w:r w:rsidRPr="00F46BB5">
        <w:lastRenderedPageBreak/>
        <w:t>How Will ICO Reserves Be Stored</w:t>
      </w:r>
      <w:r w:rsidR="0094061D">
        <w:t>?</w:t>
      </w:r>
      <w:bookmarkEnd w:id="14"/>
    </w:p>
    <w:p w:rsidR="008871A8" w:rsidRDefault="00E94793" w:rsidP="00535AB6">
      <w:r w:rsidRPr="00E94793">
        <w:t xml:space="preserve">ICO reserves will be stored globally across basket of FIAT currencies, </w:t>
      </w:r>
      <w:r w:rsidR="00BC5AE2">
        <w:t>c</w:t>
      </w:r>
      <w:r w:rsidRPr="00E94793">
        <w:t xml:space="preserve">rypto </w:t>
      </w:r>
      <w:r w:rsidR="00BC5AE2">
        <w:t>c</w:t>
      </w:r>
      <w:r w:rsidRPr="00E94793">
        <w:t xml:space="preserve">urrencies, and some commodities.  The exact proportions of the split among these asset classes will change from time to </w:t>
      </w:r>
      <w:r w:rsidR="00255CFA" w:rsidRPr="00E94793">
        <w:t>time and</w:t>
      </w:r>
      <w:r w:rsidRPr="00E94793">
        <w:t xml:space="preserve"> will stay a secret of the company.  The reserves will be banked globally in order to remove state risk.</w:t>
      </w:r>
    </w:p>
    <w:p w:rsidR="00B76290" w:rsidRDefault="00B76290" w:rsidP="00B76290">
      <w:pPr>
        <w:pStyle w:val="Heading2"/>
      </w:pPr>
      <w:bookmarkStart w:id="15" w:name="_Toc513821601"/>
      <w:r>
        <w:t>ICO In United States of America</w:t>
      </w:r>
      <w:bookmarkEnd w:id="15"/>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090060">
        <w:t>four</w:t>
      </w:r>
      <w:r w:rsidR="003832D3">
        <w:t xml:space="preserve"> </w:t>
      </w:r>
      <w:r w:rsidR="003D5FAC">
        <w:t xml:space="preserve">phases.  Three </w:t>
      </w:r>
      <w:r w:rsidR="00A23AD8">
        <w:t>PRE</w:t>
      </w:r>
      <w:r w:rsidR="00E141E0">
        <w:t xml:space="preserve"> </w:t>
      </w:r>
      <w:r w:rsidR="003D5FAC">
        <w:t>ICOs and one final ICO phase.</w:t>
      </w:r>
      <w:r>
        <w:t xml:space="preserve">  Each </w:t>
      </w:r>
      <w:r w:rsidR="003D5FAC">
        <w:t>phase</w:t>
      </w:r>
      <w:r>
        <w:t xml:space="preserve"> will be sold at a specific time.  The first </w:t>
      </w:r>
      <w:r w:rsidR="003D5FAC">
        <w:t>phase</w:t>
      </w:r>
      <w:r>
        <w:t xml:space="preserve"> will be for </w:t>
      </w:r>
      <w:r w:rsidR="00F45AD2">
        <w:t>non-United</w:t>
      </w:r>
      <w:r>
        <w:t xml:space="preserve"> States investors.  Only accredited investors from United States can buy into our first </w:t>
      </w:r>
      <w:r w:rsidR="003D5FAC">
        <w:t>phase</w:t>
      </w:r>
      <w:r>
        <w:t xml:space="preserve">. </w:t>
      </w:r>
    </w:p>
    <w:p w:rsidR="00B76290" w:rsidRDefault="00B76290" w:rsidP="00B76290">
      <w:r>
        <w:t xml:space="preserve">Once the </w:t>
      </w:r>
      <w:r w:rsidR="00954F55">
        <w:t>first</w:t>
      </w:r>
      <w:r>
        <w:t xml:space="preserve"> </w:t>
      </w:r>
      <w:r w:rsidR="003D5FAC">
        <w:t>phase</w:t>
      </w:r>
      <w:r>
        <w:t xml:space="preserve"> </w:t>
      </w:r>
      <w:r w:rsidR="00954F55">
        <w:t xml:space="preserve">of the ICO </w:t>
      </w:r>
      <w:r>
        <w:t xml:space="preserve">is </w:t>
      </w:r>
      <w:r w:rsidR="00954F55">
        <w:t>completed</w:t>
      </w:r>
      <w:r>
        <w:t xml:space="preserve">, we will have money in order to hire resources who will help us become Regulation A+ Tire 2 compliant in United States.  Once </w:t>
      </w:r>
      <w:r w:rsidR="004E3DDC">
        <w:t xml:space="preserve">USA </w:t>
      </w:r>
      <w:r>
        <w:t xml:space="preserve">compliant, we will </w:t>
      </w:r>
      <w:r w:rsidR="004E3DDC">
        <w:t>include</w:t>
      </w:r>
      <w:r>
        <w:t xml:space="preserve"> </w:t>
      </w:r>
      <w:r w:rsidR="004E3DDC">
        <w:t xml:space="preserve">United States investors in the </w:t>
      </w:r>
      <w:r w:rsidR="00954F55">
        <w:t xml:space="preserve">other </w:t>
      </w:r>
      <w:r w:rsidR="003D5FAC">
        <w:t>three</w:t>
      </w:r>
      <w:r>
        <w:t xml:space="preserve"> </w:t>
      </w:r>
      <w:r w:rsidR="003D5FAC">
        <w:t>phases</w:t>
      </w:r>
      <w:r>
        <w:t xml:space="preserve">.  </w:t>
      </w:r>
      <w:r w:rsidR="00954F55">
        <w:t xml:space="preserve">Since Regulation A+ Tire 2 has a MAX CAP of $50,000,000 per year, we will have a MAX CAP of $50,000,000 as well.  </w:t>
      </w:r>
    </w:p>
    <w:p w:rsidR="00B76290" w:rsidRPr="00B76290" w:rsidRDefault="00B76290" w:rsidP="00B76290">
      <w:r>
        <w:t xml:space="preserve">In case we </w:t>
      </w:r>
      <w:r w:rsidRPr="006949EC">
        <w:rPr>
          <w:rStyle w:val="Strong"/>
        </w:rPr>
        <w:t>cannot</w:t>
      </w:r>
      <w:r>
        <w:t xml:space="preserve"> obtain USA compliance, we will sell the last </w:t>
      </w:r>
      <w:r w:rsidR="004E3DDC">
        <w:t>three</w:t>
      </w:r>
      <w:r w:rsidR="00861C2B">
        <w:t xml:space="preserve"> </w:t>
      </w:r>
      <w:r w:rsidR="004E3DDC">
        <w:t>phases</w:t>
      </w:r>
      <w:r w:rsidR="00861C2B">
        <w:t xml:space="preserve"> </w:t>
      </w:r>
      <w:r>
        <w:t xml:space="preserve">of ICO tokens to the same type of investors as in the first </w:t>
      </w:r>
      <w:r w:rsidR="004E3DDC">
        <w:t>phase</w:t>
      </w:r>
      <w:r>
        <w:t xml:space="preserve">.  </w:t>
      </w:r>
    </w:p>
    <w:p w:rsidR="008871A8" w:rsidRDefault="00014218" w:rsidP="00BC62B9">
      <w:pPr>
        <w:pStyle w:val="Heading2"/>
      </w:pPr>
      <w:bookmarkStart w:id="16" w:name="_Toc513821602"/>
      <w:r>
        <w:t>ICO Outcome</w:t>
      </w:r>
      <w:bookmarkEnd w:id="16"/>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w:t>
      </w:r>
      <w:r w:rsidR="004C7697">
        <w:t xml:space="preserve">of the token at </w:t>
      </w:r>
      <w:r w:rsidRPr="00014218">
        <w:t xml:space="preserve">the exchange.  </w:t>
      </w:r>
      <w:r w:rsidR="0061383B">
        <w:t>Dividend</w:t>
      </w:r>
      <w:r w:rsidR="004C7697">
        <w:t xml:space="preserve"> percentage per token sold </w:t>
      </w:r>
      <w:r w:rsidR="0061383B">
        <w:t>will not change upon ICO outcome</w:t>
      </w:r>
      <w:r w:rsidR="004C7697">
        <w:t>, as</w:t>
      </w:r>
      <w:r w:rsidR="0061383B">
        <w:t xml:space="preserve"> </w:t>
      </w:r>
      <w:r w:rsidR="004C7697">
        <w:t>t</w:t>
      </w:r>
      <w:r w:rsidR="0061383B">
        <w:t xml:space="preserve">he dividend percentage will be fixed.   </w:t>
      </w:r>
      <w:r w:rsidRPr="00014218">
        <w:t xml:space="preserve">This lowers the risk for all of </w:t>
      </w:r>
      <w:r w:rsidR="00583ED5" w:rsidRPr="00014218">
        <w:t>us</w:t>
      </w:r>
      <w:r w:rsidR="00733B0D">
        <w:t>.</w:t>
      </w:r>
    </w:p>
    <w:p w:rsidR="00DD2954" w:rsidRDefault="00DD2954" w:rsidP="00DD2954">
      <w:pPr>
        <w:pStyle w:val="Heading2"/>
      </w:pPr>
      <w:bookmarkStart w:id="17" w:name="_Toc513821603"/>
      <w:r>
        <w:t>ICO Address</w:t>
      </w:r>
      <w:bookmarkEnd w:id="17"/>
    </w:p>
    <w:p w:rsidR="00030001" w:rsidRDefault="00DB6EAC" w:rsidP="00030001">
      <w:pPr>
        <w:rPr>
          <w:rFonts w:ascii="Montserrat" w:hAnsi="Montserrat" w:hint="eastAsia"/>
          <w:i/>
          <w:color w:val="FF0000"/>
          <w:sz w:val="28"/>
          <w:szCs w:val="28"/>
          <w:shd w:val="clear" w:color="auto" w:fill="FAFAFA"/>
        </w:rPr>
      </w:pPr>
      <w:r>
        <w:rPr>
          <w:rFonts w:ascii="Montserrat" w:hAnsi="Montserrat" w:hint="eastAsia"/>
          <w:noProof/>
          <w:color w:val="FF0000"/>
          <w:sz w:val="28"/>
          <w:szCs w:val="28"/>
          <w:shd w:val="clear" w:color="auto" w:fill="FAFAFA"/>
        </w:rPr>
        <w:drawing>
          <wp:anchor distT="0" distB="0" distL="114300" distR="114300" simplePos="0" relativeHeight="251689984" behindDoc="1" locked="0" layoutInCell="1" allowOverlap="1">
            <wp:simplePos x="0" y="0"/>
            <wp:positionH relativeFrom="column">
              <wp:posOffset>2143353</wp:posOffset>
            </wp:positionH>
            <wp:positionV relativeFrom="paragraph">
              <wp:posOffset>270407</wp:posOffset>
            </wp:positionV>
            <wp:extent cx="1338681" cy="133868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5fedd8b4a834664ae2b74b3ff74f4c.png"/>
                    <pic:cNvPicPr/>
                  </pic:nvPicPr>
                  <pic:blipFill>
                    <a:blip r:embed="rId14"/>
                    <a:stretch>
                      <a:fillRect/>
                    </a:stretch>
                  </pic:blipFill>
                  <pic:spPr>
                    <a:xfrm>
                      <a:off x="0" y="0"/>
                      <a:ext cx="1339148" cy="1339148"/>
                    </a:xfrm>
                    <a:prstGeom prst="rect">
                      <a:avLst/>
                    </a:prstGeom>
                  </pic:spPr>
                </pic:pic>
              </a:graphicData>
            </a:graphic>
            <wp14:sizeRelH relativeFrom="margin">
              <wp14:pctWidth>0</wp14:pctWidth>
            </wp14:sizeRelH>
            <wp14:sizeRelV relativeFrom="margin">
              <wp14:pctHeight>0</wp14:pctHeight>
            </wp14:sizeRelV>
          </wp:anchor>
        </w:drawing>
      </w:r>
      <w:r w:rsidR="00E052EC" w:rsidRPr="00E052EC">
        <w:rPr>
          <w:color w:val="FF0000"/>
          <w:sz w:val="24"/>
          <w:szCs w:val="24"/>
        </w:rPr>
        <w:t xml:space="preserve">Onasander </w:t>
      </w:r>
      <w:r w:rsidR="00266B80" w:rsidRPr="00E052EC">
        <w:rPr>
          <w:color w:val="FF0000"/>
          <w:sz w:val="24"/>
          <w:szCs w:val="24"/>
        </w:rPr>
        <w:t>ICO address:</w:t>
      </w:r>
      <w:r w:rsidR="00266B80" w:rsidRPr="00E052EC">
        <w:rPr>
          <w:color w:val="FF0000"/>
        </w:rPr>
        <w:t xml:space="preserve"> </w:t>
      </w:r>
      <w:r w:rsidR="00266B80" w:rsidRPr="00E052EC">
        <w:rPr>
          <w:color w:val="FF0000"/>
          <w:sz w:val="28"/>
          <w:szCs w:val="28"/>
        </w:rPr>
        <w:t xml:space="preserve"> </w:t>
      </w:r>
      <w:r w:rsidR="00266B80" w:rsidRPr="00E052EC">
        <w:rPr>
          <w:rFonts w:ascii="Montserrat" w:hAnsi="Montserrat"/>
          <w:i/>
          <w:color w:val="FF0000"/>
          <w:sz w:val="28"/>
          <w:szCs w:val="28"/>
          <w:shd w:val="clear" w:color="auto" w:fill="FAFAFA"/>
        </w:rPr>
        <w:t>0x5884c40ddEd55b5649A1AaA677A750eaD35E3043</w:t>
      </w:r>
    </w:p>
    <w:p w:rsidR="00DB6EAC" w:rsidRDefault="00DB6EAC" w:rsidP="00030001">
      <w:pPr>
        <w:rPr>
          <w:rFonts w:ascii="Montserrat" w:hAnsi="Montserrat" w:hint="eastAsia"/>
          <w:color w:val="FF0000"/>
          <w:sz w:val="28"/>
          <w:szCs w:val="28"/>
          <w:shd w:val="clear" w:color="auto" w:fill="FAFAFA"/>
        </w:rPr>
      </w:pPr>
    </w:p>
    <w:p w:rsidR="00DB6EAC" w:rsidRPr="00DB6EAC" w:rsidRDefault="00DB6EAC" w:rsidP="00030001">
      <w:pPr>
        <w:rPr>
          <w:rFonts w:ascii="Montserrat" w:hAnsi="Montserrat" w:hint="eastAsia"/>
          <w:color w:val="FF0000"/>
          <w:sz w:val="28"/>
          <w:szCs w:val="28"/>
          <w:shd w:val="clear" w:color="auto" w:fill="FAFAFA"/>
        </w:rPr>
      </w:pPr>
    </w:p>
    <w:p w:rsidR="00A354F7" w:rsidRDefault="00A354F7" w:rsidP="00A354F7">
      <w:pPr>
        <w:pStyle w:val="Heading2"/>
      </w:pPr>
      <w:bookmarkStart w:id="18" w:name="_Toc513821604"/>
      <w:r>
        <w:lastRenderedPageBreak/>
        <w:t xml:space="preserve">ICO </w:t>
      </w:r>
      <w:r w:rsidR="00CA2065">
        <w:t xml:space="preserve">Pricing and </w:t>
      </w:r>
      <w:r>
        <w:t>Schedule</w:t>
      </w:r>
      <w:bookmarkEnd w:id="18"/>
    </w:p>
    <w:p w:rsidR="00A354F7" w:rsidRDefault="001A6BF4" w:rsidP="00A354F7">
      <w:r>
        <w:t>Onasander ICO will adhere to the following pricing</w:t>
      </w:r>
      <w:r w:rsidR="00D41C6B">
        <w:t xml:space="preserve"> and schedule</w:t>
      </w:r>
      <w:r>
        <w:t>:</w:t>
      </w:r>
    </w:p>
    <w:p w:rsidR="008A3382" w:rsidRDefault="00E15140" w:rsidP="00A354F7">
      <w:r>
        <w:rPr>
          <w:noProof/>
        </w:rPr>
        <w:drawing>
          <wp:inline distT="0" distB="0" distL="0" distR="0">
            <wp:extent cx="5943600" cy="202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dule.png"/>
                    <pic:cNvPicPr/>
                  </pic:nvPicPr>
                  <pic:blipFill>
                    <a:blip r:embed="rId15"/>
                    <a:stretch>
                      <a:fillRect/>
                    </a:stretch>
                  </pic:blipFill>
                  <pic:spPr>
                    <a:xfrm>
                      <a:off x="0" y="0"/>
                      <a:ext cx="5943600" cy="2025650"/>
                    </a:xfrm>
                    <a:prstGeom prst="rect">
                      <a:avLst/>
                    </a:prstGeom>
                  </pic:spPr>
                </pic:pic>
              </a:graphicData>
            </a:graphic>
          </wp:inline>
        </w:drawing>
      </w:r>
    </w:p>
    <w:p w:rsidR="00607C02" w:rsidRDefault="00607C02" w:rsidP="006C009C">
      <w:r>
        <w:t xml:space="preserve">* The first phase of the PRE-ICO is for non-United States investors only. </w:t>
      </w:r>
    </w:p>
    <w:p w:rsidR="006C009C" w:rsidRDefault="006C009C" w:rsidP="006C009C">
      <w:r>
        <w:t>ICO timeline dates and prices are dynamic, we reserve the right to change both parameters in case we need to.  Please always make sure to check on our website for the latest updates.</w:t>
      </w:r>
    </w:p>
    <w:p w:rsidR="008871A8" w:rsidRDefault="00B66CD7" w:rsidP="00BC62B9">
      <w:pPr>
        <w:pStyle w:val="Heading2"/>
      </w:pPr>
      <w:bookmarkStart w:id="19" w:name="_Toc513821605"/>
      <w:r>
        <w:t>ICO Timeline</w:t>
      </w:r>
      <w:bookmarkEnd w:id="19"/>
    </w:p>
    <w:p w:rsidR="001D30A0" w:rsidRDefault="00B66CD7" w:rsidP="00B66CD7">
      <w:r w:rsidRPr="00B66CD7">
        <w:t xml:space="preserve">Onasander ICO </w:t>
      </w:r>
      <w:r w:rsidR="00E03CC6">
        <w:t xml:space="preserve">could last until the end of </w:t>
      </w:r>
      <w:r w:rsidR="0090733E">
        <w:t>February 2019</w:t>
      </w:r>
      <w:r w:rsidRPr="00B66CD7">
        <w:t xml:space="preserve">.  The </w:t>
      </w:r>
      <w:r w:rsidR="00357409">
        <w:t xml:space="preserve">monetary </w:t>
      </w:r>
      <w:r w:rsidRPr="00B66CD7">
        <w:t xml:space="preserve">funding target is $50,000,000.  The company will start </w:t>
      </w:r>
      <w:r w:rsidR="00F45AD2" w:rsidRPr="00B66CD7">
        <w:t>trading</w:t>
      </w:r>
      <w:r w:rsidRPr="00B66CD7">
        <w:t xml:space="preserve"> </w:t>
      </w:r>
      <w:r w:rsidR="00516362">
        <w:t xml:space="preserve">and investing </w:t>
      </w:r>
      <w:r w:rsidRPr="00B66CD7">
        <w:t xml:space="preserve">right after the </w:t>
      </w:r>
      <w:r w:rsidR="00516362">
        <w:t xml:space="preserve">end </w:t>
      </w:r>
      <w:r w:rsidRPr="00B66CD7">
        <w:t xml:space="preserve">of </w:t>
      </w:r>
      <w:r w:rsidR="00D8150B">
        <w:t xml:space="preserve">the </w:t>
      </w:r>
      <w:r w:rsidRPr="00B66CD7">
        <w:t>ICO</w:t>
      </w:r>
      <w:r w:rsidR="00516362">
        <w:t>.  Splitting the ICO into PRE-ICO and ICO phases will accomplish few goals:</w:t>
      </w:r>
      <w:r w:rsidR="00487DD6">
        <w:br/>
      </w:r>
    </w:p>
    <w:p w:rsidR="001518D4" w:rsidRPr="00B66CD7" w:rsidRDefault="00887D2A" w:rsidP="001518D4">
      <w:pPr>
        <w:pStyle w:val="Heading4"/>
      </w:pPr>
      <w:r>
        <w:t xml:space="preserve">Reasons for </w:t>
      </w:r>
      <w:r w:rsidR="001518D4">
        <w:t xml:space="preserve">ICO </w:t>
      </w:r>
      <w:r>
        <w:t xml:space="preserve">Division into </w:t>
      </w:r>
      <w:r w:rsidR="006D4B99">
        <w:t>Phases</w:t>
      </w:r>
      <w:r w:rsidR="00747F65">
        <w:br/>
      </w:r>
    </w:p>
    <w:p w:rsidR="00B66CD7" w:rsidRDefault="0017728A" w:rsidP="00B66CD7">
      <w:pPr>
        <w:pStyle w:val="ListParagraph"/>
        <w:numPr>
          <w:ilvl w:val="0"/>
          <w:numId w:val="4"/>
        </w:numPr>
      </w:pPr>
      <w:r>
        <w:t xml:space="preserve">Money from PRE-ICO will be used for </w:t>
      </w:r>
      <w:r w:rsidR="0079382B">
        <w:t xml:space="preserve">marketing and advertising for the later stages of the ICO. </w:t>
      </w:r>
    </w:p>
    <w:p w:rsidR="0079382B" w:rsidRDefault="0079382B" w:rsidP="00B66CD7">
      <w:pPr>
        <w:pStyle w:val="ListParagraph"/>
        <w:numPr>
          <w:ilvl w:val="0"/>
          <w:numId w:val="4"/>
        </w:numPr>
      </w:pPr>
      <w:r>
        <w:t>Onasander will have funds to complete the SEC Regulation A+ application process.</w:t>
      </w:r>
    </w:p>
    <w:p w:rsidR="0079382B" w:rsidRDefault="00AC1EE4" w:rsidP="00B66CD7">
      <w:pPr>
        <w:pStyle w:val="ListParagraph"/>
        <w:numPr>
          <w:ilvl w:val="0"/>
          <w:numId w:val="4"/>
        </w:numPr>
      </w:pPr>
      <w:r>
        <w:t xml:space="preserve">Expending the ICO length will provide a greater chance to time and try to </w:t>
      </w:r>
      <w:r w:rsidR="00357409">
        <w:t>catch</w:t>
      </w:r>
      <w:r>
        <w:t xml:space="preserve"> a crypto bull market, which would give us a shot at completing our full goal.</w:t>
      </w:r>
    </w:p>
    <w:p w:rsidR="00B66CD7" w:rsidRDefault="00AC1EE4" w:rsidP="00AC1EE4">
      <w:pPr>
        <w:pStyle w:val="ListParagraph"/>
        <w:numPr>
          <w:ilvl w:val="0"/>
          <w:numId w:val="4"/>
        </w:numPr>
      </w:pPr>
      <w:r>
        <w:t xml:space="preserve">Multiple phases of the ICO could </w:t>
      </w:r>
      <w:r w:rsidR="00B66CD7" w:rsidRPr="00B66CD7">
        <w:t xml:space="preserve">drive the price of our tokens much higher over the </w:t>
      </w:r>
      <w:r w:rsidR="00D72224">
        <w:t>7</w:t>
      </w:r>
      <w:r w:rsidR="00E466DA">
        <w:t>-month</w:t>
      </w:r>
      <w:r w:rsidR="00B66CD7" w:rsidRPr="00B66CD7">
        <w:t xml:space="preserve"> period, allowing us to sell less tokens in order to reach the $50 million target.</w:t>
      </w:r>
      <w:r w:rsidR="00B206ED">
        <w:t xml:space="preserve">  </w:t>
      </w:r>
      <w:r w:rsidR="00B66CD7" w:rsidRPr="00B66CD7">
        <w:t>In case of Onasander</w:t>
      </w:r>
      <w:r w:rsidR="00B66CD7">
        <w:t xml:space="preserve"> </w:t>
      </w:r>
      <w:r w:rsidR="009160BD">
        <w:t xml:space="preserve">ICO overwhelming </w:t>
      </w:r>
      <w:r w:rsidR="00B66CD7" w:rsidRPr="00B66CD7">
        <w:t>success</w:t>
      </w:r>
      <w:r w:rsidR="009160BD">
        <w:t xml:space="preserve">, in the ICO </w:t>
      </w:r>
      <w:r w:rsidR="00FE04C0">
        <w:t>7</w:t>
      </w:r>
      <w:r w:rsidR="00E466DA">
        <w:t>-month</w:t>
      </w:r>
      <w:r w:rsidR="009160BD">
        <w:t xml:space="preserve"> period</w:t>
      </w:r>
      <w:r w:rsidR="00B66CD7" w:rsidRPr="00B66CD7">
        <w:t xml:space="preserve">, there could be </w:t>
      </w:r>
      <w:r w:rsidR="009160BD">
        <w:t>“</w:t>
      </w:r>
      <w:r w:rsidR="00B66CD7" w:rsidRPr="00B66CD7">
        <w:t>left over</w:t>
      </w:r>
      <w:r w:rsidR="009160BD">
        <w:t>”</w:t>
      </w:r>
      <w:r w:rsidR="00B66CD7" w:rsidRPr="00B66CD7">
        <w:t xml:space="preserve"> token</w:t>
      </w:r>
      <w:r w:rsidR="009160BD">
        <w:t xml:space="preserve">s at the end of the ICO, due to </w:t>
      </w:r>
      <w:r w:rsidR="0043544A">
        <w:t xml:space="preserve">fixed </w:t>
      </w:r>
      <w:r w:rsidR="009160BD">
        <w:t xml:space="preserve">$50,000,000 cap, and higher token valuations every ICO </w:t>
      </w:r>
      <w:r>
        <w:t>phase</w:t>
      </w:r>
      <w:r w:rsidR="009160BD">
        <w:t xml:space="preserve">.  </w:t>
      </w:r>
      <w:r w:rsidR="00887D2A">
        <w:t>In other words, we may not need to sell all of our tokens in order to reach our money target.  In that case, the</w:t>
      </w:r>
      <w:r w:rsidR="00B66CD7" w:rsidRPr="00B66CD7">
        <w:t xml:space="preserve"> </w:t>
      </w:r>
      <w:r w:rsidR="00F45AD2" w:rsidRPr="00B66CD7">
        <w:t>left-over</w:t>
      </w:r>
      <w:r w:rsidR="00B66CD7" w:rsidRPr="00B66CD7">
        <w:t xml:space="preserve"> tokens after the </w:t>
      </w:r>
      <w:r w:rsidR="00C33E71">
        <w:t>7</w:t>
      </w:r>
      <w:r>
        <w:t>-month</w:t>
      </w:r>
      <w:r w:rsidR="00B66CD7" w:rsidRPr="00B66CD7">
        <w:t xml:space="preserve"> period could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lastRenderedPageBreak/>
        <w:t>Onasander ICO Timeline</w:t>
      </w:r>
      <w:r>
        <w:t xml:space="preserve"> Chart</w:t>
      </w:r>
    </w:p>
    <w:p w:rsidR="006B199A" w:rsidRDefault="006B199A" w:rsidP="006B199A">
      <w:pPr>
        <w:rPr>
          <w:noProof/>
        </w:rPr>
      </w:pPr>
    </w:p>
    <w:p w:rsidR="00E466DA" w:rsidRPr="006B199A" w:rsidRDefault="0029272A" w:rsidP="006B199A">
      <w:r>
        <w:rPr>
          <w:noProof/>
        </w:rPr>
        <w:drawing>
          <wp:inline distT="0" distB="0" distL="0" distR="0">
            <wp:extent cx="5943600" cy="6659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_timeline_pic.png"/>
                    <pic:cNvPicPr/>
                  </pic:nvPicPr>
                  <pic:blipFill>
                    <a:blip r:embed="rId16"/>
                    <a:stretch>
                      <a:fillRect/>
                    </a:stretch>
                  </pic:blipFill>
                  <pic:spPr>
                    <a:xfrm>
                      <a:off x="0" y="0"/>
                      <a:ext cx="5943600" cy="6659245"/>
                    </a:xfrm>
                    <a:prstGeom prst="rect">
                      <a:avLst/>
                    </a:prstGeom>
                  </pic:spPr>
                </pic:pic>
              </a:graphicData>
            </a:graphic>
          </wp:inline>
        </w:drawing>
      </w:r>
    </w:p>
    <w:p w:rsidR="00FE04C0" w:rsidRDefault="00004B83" w:rsidP="00FE04C0">
      <w:r>
        <w:t>Each ICO phase will last for 33 days.</w:t>
      </w:r>
    </w:p>
    <w:p w:rsidR="00012492" w:rsidRDefault="00012492" w:rsidP="00FE04C0"/>
    <w:p w:rsidR="008871A8" w:rsidRDefault="00754F19" w:rsidP="00535AB6">
      <w:pPr>
        <w:pStyle w:val="Heading1"/>
      </w:pPr>
      <w:bookmarkStart w:id="20" w:name="_Toc513821606"/>
      <w:r>
        <w:lastRenderedPageBreak/>
        <w:t xml:space="preserve">The Investment </w:t>
      </w:r>
      <w:r w:rsidR="00F7578E">
        <w:t>Bank</w:t>
      </w:r>
      <w:bookmarkEnd w:id="20"/>
    </w:p>
    <w:p w:rsidR="000F56E5" w:rsidRDefault="000F56E5" w:rsidP="00535AB6">
      <w:r>
        <w:t xml:space="preserve">There are only handful of investment banks in the world.  Opening up an </w:t>
      </w:r>
      <w:r w:rsidR="008606F6">
        <w:t>i</w:t>
      </w:r>
      <w:r>
        <w:t xml:space="preserve">nvestment </w:t>
      </w:r>
      <w:r w:rsidR="008606F6">
        <w:t>b</w:t>
      </w:r>
      <w:r>
        <w:t xml:space="preserve">ank is not an easy process.  </w:t>
      </w:r>
      <w:r w:rsidR="001D30A0">
        <w:t>Onasander</w:t>
      </w:r>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8606F6">
        <w:t xml:space="preserve"> and m</w:t>
      </w:r>
      <w:r w:rsidR="00DD33EC">
        <w:t>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21" w:name="_Toc513821607"/>
      <w:r>
        <w:t>Investment Fund</w:t>
      </w:r>
      <w:bookmarkEnd w:id="21"/>
    </w:p>
    <w:p w:rsidR="00772D5B" w:rsidRDefault="000F56E5" w:rsidP="00E96DDA">
      <w:r>
        <w:t xml:space="preserve">The cornerstone of our fund, and future bank will be our </w:t>
      </w:r>
      <w:r w:rsidR="005F3F81">
        <w:t>A</w:t>
      </w:r>
      <w:r>
        <w:t xml:space="preserve">sset </w:t>
      </w:r>
      <w:r w:rsidR="005F3F81">
        <w:t>P</w:t>
      </w:r>
      <w:r>
        <w:t>rice</w:t>
      </w:r>
      <w:r w:rsidR="005F3F81">
        <w:t xml:space="preserve"> A</w:t>
      </w:r>
      <w:r>
        <w:t xml:space="preserve">nalysis </w:t>
      </w:r>
      <w:r w:rsidR="005F3F81">
        <w:t>S</w:t>
      </w:r>
      <w:r>
        <w:t>oftware</w:t>
      </w:r>
      <w:r w:rsidR="00B67CE4">
        <w:t>.</w:t>
      </w:r>
      <w:r>
        <w:t xml:space="preserve">  </w:t>
      </w:r>
      <w:r w:rsidR="00CA7D30">
        <w:t xml:space="preserve">The growth </w:t>
      </w:r>
      <w:r w:rsidR="00234C92">
        <w:t xml:space="preserve">of the </w:t>
      </w:r>
      <w:r w:rsidR="008A107D">
        <w:t>institution</w:t>
      </w:r>
      <w:r w:rsidR="00234C92">
        <w:t xml:space="preserve"> </w:t>
      </w:r>
      <w:r w:rsidR="00CA7D30">
        <w:t xml:space="preserve">will be based on </w:t>
      </w:r>
      <w:r w:rsidR="0036403B">
        <w:t>our trading</w:t>
      </w:r>
      <w:r w:rsidR="00CA7D30">
        <w:t xml:space="preserve"> software</w:t>
      </w:r>
      <w:r w:rsidR="003C6D5B">
        <w:t>. This trading software</w:t>
      </w:r>
      <w:r w:rsidR="00772D5B">
        <w:t xml:space="preserve"> is our unique way of </w:t>
      </w:r>
      <w:r w:rsidR="00061DA9">
        <w:t>analyzing</w:t>
      </w:r>
      <w:r w:rsidR="00772D5B">
        <w:t xml:space="preserve"> asset </w:t>
      </w:r>
      <w:r w:rsidR="00962C7F">
        <w:t>prices and</w:t>
      </w:r>
      <w:r w:rsidR="0000118E">
        <w:t xml:space="preserve"> </w:t>
      </w:r>
      <w:r w:rsidR="00404F03">
        <w:t>forecasting</w:t>
      </w:r>
      <w:r w:rsidR="0000118E">
        <w:t xml:space="preserve"> </w:t>
      </w:r>
      <w:r w:rsidR="001266C7">
        <w:t>deals</w:t>
      </w:r>
      <w:r w:rsidR="00385378">
        <w:t>.</w:t>
      </w:r>
    </w:p>
    <w:p w:rsidR="00C43174" w:rsidRDefault="00C43174" w:rsidP="00772D5B">
      <w:pPr>
        <w:pStyle w:val="Heading2"/>
      </w:pPr>
      <w:bookmarkStart w:id="22" w:name="_Toc513821608"/>
      <w:r>
        <w:t xml:space="preserve">Asset Price Analysis Software – </w:t>
      </w:r>
      <w:r w:rsidR="001266C7">
        <w:t xml:space="preserve">the </w:t>
      </w:r>
      <w:r>
        <w:t xml:space="preserve">Brain of </w:t>
      </w:r>
      <w:r w:rsidR="008364C0">
        <w:t>Our</w:t>
      </w:r>
      <w:r>
        <w:t xml:space="preserve"> Investment Fund</w:t>
      </w:r>
      <w:bookmarkEnd w:id="22"/>
    </w:p>
    <w:p w:rsidR="00C43174" w:rsidRDefault="00C43174" w:rsidP="00C43174">
      <w:r>
        <w:t xml:space="preserve">The name of our </w:t>
      </w:r>
      <w:r w:rsidR="00913306">
        <w:t>A</w:t>
      </w:r>
      <w:r w:rsidR="002B170F">
        <w:t xml:space="preserve">sset </w:t>
      </w:r>
      <w:r w:rsidR="00913306">
        <w:t>P</w:t>
      </w:r>
      <w:r w:rsidR="002B170F">
        <w:t xml:space="preserve">rice </w:t>
      </w:r>
      <w:r w:rsidR="00913306">
        <w:t>A</w:t>
      </w:r>
      <w:r w:rsidR="002B170F">
        <w:t>nalysis</w:t>
      </w:r>
      <w:r>
        <w:t xml:space="preserve"> </w:t>
      </w:r>
      <w:r w:rsidR="00913306">
        <w:t>S</w:t>
      </w:r>
      <w:r>
        <w:t xml:space="preserve">oftware is called </w:t>
      </w:r>
      <w:r w:rsidR="002B170F">
        <w:t>Onasander</w:t>
      </w:r>
      <w:r w:rsidR="00F76697">
        <w:t>, h</w:t>
      </w:r>
      <w:r w:rsidR="002B170F">
        <w:t>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r w:rsidR="00F71385">
        <w:t>?</w:t>
      </w:r>
    </w:p>
    <w:p w:rsidR="00C43174" w:rsidRDefault="00F71385" w:rsidP="00C43174">
      <w:r>
        <w:t>Our trading software</w:t>
      </w:r>
      <w:r w:rsidR="00C43174">
        <w:t xml:space="preserve"> collects prices of all the assets we are tracking.  </w:t>
      </w:r>
      <w:r w:rsidR="00552504">
        <w:t xml:space="preserve">Based on those collected prices, it calculates if the asset is overbought or oversold.  </w:t>
      </w:r>
      <w:r w:rsidR="00C43174">
        <w:t>It analy</w:t>
      </w:r>
      <w:r>
        <w:t>zes</w:t>
      </w:r>
      <w:r w:rsidR="00C43174">
        <w:t xml:space="preserve"> those prices and creates investment plan</w:t>
      </w:r>
      <w:r>
        <w:t>s</w:t>
      </w:r>
      <w:r w:rsidR="00C43174">
        <w:t xml:space="preserve"> for </w:t>
      </w:r>
      <w:r>
        <w:t xml:space="preserve">the </w:t>
      </w:r>
      <w:r w:rsidR="00C43174">
        <w:t xml:space="preserve">most optimal gains.  </w:t>
      </w:r>
      <w:r>
        <w:t>This is a dynamic process</w:t>
      </w:r>
      <w:r w:rsidR="00C11C3E">
        <w:t>.  A</w:t>
      </w:r>
      <w:r w:rsidR="00C43174">
        <w:t>s time goes on</w:t>
      </w:r>
      <w:r w:rsidR="00C11C3E">
        <w:t>,</w:t>
      </w:r>
      <w:r w:rsidR="00C43174">
        <w:t xml:space="preserve"> the most optimal investment plan changes </w:t>
      </w:r>
      <w:r w:rsidR="00C11C3E">
        <w:t>since</w:t>
      </w:r>
      <w:r w:rsidR="00C43174">
        <w:t xml:space="preserve"> prices of assets change.  Trading team monitors the </w:t>
      </w:r>
      <w:r w:rsidR="00552504">
        <w:t>Onasander</w:t>
      </w:r>
      <w:r w:rsidR="00C43174">
        <w:t xml:space="preserve"> market calls and adjusts the </w:t>
      </w:r>
      <w:r w:rsidR="00552504">
        <w:t>portfolios</w:t>
      </w:r>
      <w:r w:rsidR="004B5531">
        <w:t>,</w:t>
      </w:r>
      <w:r w:rsidR="00552504">
        <w:t xml:space="preserve"> and trading positions</w:t>
      </w:r>
      <w:r>
        <w:t xml:space="preserve"> so that they are</w:t>
      </w:r>
      <w:r w:rsidR="00552504">
        <w:t xml:space="preserve"> aligned with </w:t>
      </w:r>
      <w:r w:rsidR="00C11C3E">
        <w:t>the</w:t>
      </w:r>
      <w:r w:rsidR="00552504">
        <w:t xml:space="preserve"> most optimal plan.</w:t>
      </w:r>
      <w:r w:rsidR="00C43174">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3" w:name="_Toc513821609"/>
      <w:r>
        <w:t>How Come Others Fail at Trading</w:t>
      </w:r>
      <w:r w:rsidR="00DF691B">
        <w:t>?</w:t>
      </w:r>
      <w:bookmarkEnd w:id="23"/>
    </w:p>
    <w:p w:rsidR="00DE43A3" w:rsidRDefault="00DE43A3" w:rsidP="00DE43A3">
      <w:r>
        <w:t>Almost all, if not all investors I came across in my life showed common flaws when it comes to investing.  They were either emotionally attached to their bets, or they simply buil</w:t>
      </w:r>
      <w:r w:rsidR="0072276C">
        <w:t>t</w:t>
      </w:r>
      <w:r>
        <w:t xml:space="preserve">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w:t>
      </w:r>
    </w:p>
    <w:p w:rsidR="00DE43A3" w:rsidRDefault="00F31EA8" w:rsidP="00DE43A3">
      <w:r>
        <w:t xml:space="preserve">Knowing the history of investing </w:t>
      </w:r>
      <w:r w:rsidR="00DE43A3">
        <w:t xml:space="preserve">I can </w:t>
      </w:r>
      <w:r w:rsidR="009B7860">
        <w:t xml:space="preserve">confidently </w:t>
      </w:r>
      <w:r w:rsidR="00DE43A3">
        <w:t xml:space="preserve">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w:t>
      </w:r>
      <w:r w:rsidR="00DE43A3">
        <w:lastRenderedPageBreak/>
        <w:t xml:space="preserve">called </w:t>
      </w:r>
      <w:r w:rsidR="00E530AA" w:rsidRPr="00B322F3">
        <w:t>perm</w:t>
      </w:r>
      <w:r w:rsidR="002C0C6F">
        <w:t>a</w:t>
      </w:r>
      <w:r w:rsidR="00E530AA" w:rsidRPr="00B322F3">
        <w:t>bear</w:t>
      </w:r>
      <w:r w:rsidR="00E530AA">
        <w:t xml:space="preserve"> and perm</w:t>
      </w:r>
      <w:r w:rsidR="002C0C6F">
        <w:t>a</w:t>
      </w:r>
      <w:r w:rsidR="00E530AA">
        <w:t>bull</w:t>
      </w:r>
      <w:r w:rsidR="00DE43A3">
        <w:t xml:space="preserve"> investors</w:t>
      </w:r>
      <w:r w:rsidR="00F76E8C">
        <w:t>,</w:t>
      </w:r>
      <w:r w:rsidR="00DE43A3">
        <w:t xml:space="preserve"> who have a very inflexible, </w:t>
      </w:r>
      <w:r w:rsidR="00F82392">
        <w:t>and</w:t>
      </w:r>
      <w:r w:rsidR="00F76E8C">
        <w:t xml:space="preserve"> </w:t>
      </w:r>
      <w:r w:rsidR="00DE43A3">
        <w:t>narrow market view</w:t>
      </w:r>
      <w:r w:rsidR="00F82392">
        <w:t>.</w:t>
      </w:r>
      <w:r w:rsidR="00F76E8C">
        <w:t xml:space="preserve">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r w:rsidR="00E21816">
        <w:t>means people</w:t>
      </w:r>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w:t>
      </w:r>
      <w:r w:rsidR="00F41CFB">
        <w:t>institutions</w:t>
      </w:r>
      <w:r>
        <w:t xml:space="preserve"> simply had no patience, and the </w:t>
      </w:r>
      <w:r w:rsidR="00A15A87">
        <w:t xml:space="preserve">financial market </w:t>
      </w:r>
      <w:r>
        <w:t>is a tool where money flows from inpatient to patient.</w:t>
      </w:r>
    </w:p>
    <w:p w:rsidR="00DE43A3" w:rsidRDefault="00DE43A3" w:rsidP="00DE43A3">
      <w:pPr>
        <w:pStyle w:val="Heading2"/>
      </w:pPr>
      <w:bookmarkStart w:id="24" w:name="_Toc513821610"/>
      <w:r>
        <w:t>How Come We Will Succeed</w:t>
      </w:r>
      <w:r w:rsidR="00DF691B">
        <w:t>?</w:t>
      </w:r>
      <w:bookmarkEnd w:id="24"/>
    </w:p>
    <w:p w:rsidR="00DE43A3" w:rsidRDefault="00DE43A3" w:rsidP="00DE43A3">
      <w:r>
        <w:t xml:space="preserve">We will succeed because of Onasander trading algorithms.  I made money on almost all of my trades for the past 18 years.  That is a long record.  I lived through </w:t>
      </w:r>
      <w:r w:rsidR="009745CA">
        <w:t>three</w:t>
      </w:r>
      <w:r>
        <w:t xml:space="preserve"> major recessions, where I made the most money.  All my trading knowledge and success was poured into Onsander software.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r w:rsidR="001E2DC6">
        <w:t>:</w:t>
      </w:r>
    </w:p>
    <w:p w:rsidR="00DE43A3" w:rsidRDefault="00DE43A3" w:rsidP="00DE43A3">
      <w:r>
        <w:t xml:space="preserve">The nature of a price has many characteristics.  </w:t>
      </w:r>
      <w:r w:rsidR="004979F3">
        <w:t xml:space="preserve">As noted above the price is </w:t>
      </w:r>
      <w:r>
        <w:t xml:space="preserve">governed by two strongest emotions in </w:t>
      </w:r>
      <w:r w:rsidR="0014039C">
        <w:t>a</w:t>
      </w:r>
      <w:r>
        <w:t xml:space="preserve"> human body.  It is those two exact emotions that create what I call price extremes.  It is nothing more than price top and price bottom of a given asset in a specific time.  Th</w:t>
      </w:r>
      <w:r w:rsidR="00872E7B">
        <w:t>e</w:t>
      </w:r>
      <w:r>
        <w:t xml:space="preserve"> price of an asset swings from one extreme to the other, but at the end of the day, it never goes to the “</w:t>
      </w:r>
      <w:r w:rsidR="004F73BA">
        <w:t>M</w:t>
      </w:r>
      <w:r>
        <w:t>oon”, and it almost never goes to “zero” (it could go to zero on a specific stock or single item, but rarely as a</w:t>
      </w:r>
      <w:r w:rsidR="00300DF1">
        <w:t xml:space="preserve"> whole</w:t>
      </w:r>
      <w:r>
        <w:t xml:space="preserve">).  </w:t>
      </w:r>
    </w:p>
    <w:p w:rsidR="00DE43A3" w:rsidRDefault="00DE43A3" w:rsidP="00DE43A3">
      <w:r>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 xml:space="preserve">happy, or super sad, but it does not last long. Most of our time we spend feeling about </w:t>
      </w:r>
      <w:r w:rsidR="004979F3">
        <w:t>normal</w:t>
      </w:r>
      <w:r>
        <w:t>.  This price phenomena caught my attention in my early days of my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w:t>
      </w:r>
      <w:r w:rsidR="004979F3">
        <w:t xml:space="preserve">, </w:t>
      </w:r>
      <w:r w:rsidR="00353C90">
        <w:t>calculate</w:t>
      </w:r>
      <w:r>
        <w:t xml:space="preserve"> </w:t>
      </w:r>
      <w:r w:rsidR="00353C90">
        <w:t>its</w:t>
      </w:r>
      <w:r>
        <w:t xml:space="preserve"> boundaries</w:t>
      </w:r>
      <w:r w:rsidR="004979F3">
        <w:t>, overlay the intervals</w:t>
      </w:r>
      <w:r w:rsidR="004F73BA">
        <w:t xml:space="preserve">, and quantify where on the path to normalization the price </w:t>
      </w:r>
      <w:r w:rsidR="00C92E49">
        <w:t>is at any given moment</w:t>
      </w:r>
      <w:r w:rsidR="004F73BA">
        <w:t>.</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w:t>
      </w:r>
      <w:r w:rsidR="00DE43A3">
        <w:lastRenderedPageBreak/>
        <w:t>plus for us is the patience</w:t>
      </w:r>
      <w:r w:rsidR="00982DAF">
        <w:t xml:space="preserve"> and lack of emotions</w:t>
      </w:r>
      <w:r w:rsidR="00DE43A3">
        <w:t xml:space="preserve"> Onsander trading algorithms provide.  From experience </w:t>
      </w:r>
      <w:r w:rsidR="00DF3DD2">
        <w:t>we</w:t>
      </w:r>
      <w:r w:rsidR="00DE43A3">
        <w:t xml:space="preserv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w:t>
      </w:r>
      <w:r w:rsidR="00D7282E">
        <w:t>Our</w:t>
      </w:r>
      <w:r w:rsidR="00DE43A3">
        <w:t xml:space="preserve"> trading is based </w:t>
      </w:r>
      <w:r w:rsidR="0055771A">
        <w:t xml:space="preserve">on </w:t>
      </w:r>
      <w:r w:rsidR="00DE43A3">
        <w:t>one thing:  buying at the right price at the right time. That is our biggest advantages over others.</w:t>
      </w:r>
      <w:r w:rsidR="00982DAF">
        <w:t xml:space="preserve">  </w:t>
      </w:r>
      <w:r w:rsidR="00DE43A3">
        <w:t xml:space="preserve">That’s where the success will come from. </w:t>
      </w:r>
    </w:p>
    <w:p w:rsidR="00305FDB" w:rsidRDefault="00305FDB" w:rsidP="00305FDB">
      <w:pPr>
        <w:pStyle w:val="Heading2"/>
      </w:pPr>
      <w:bookmarkStart w:id="25" w:name="_Toc513821611"/>
      <w:r>
        <w:t>How to Convince You?</w:t>
      </w:r>
      <w:bookmarkEnd w:id="25"/>
    </w:p>
    <w:p w:rsidR="00305FDB" w:rsidRDefault="00FA44F5" w:rsidP="00305FDB">
      <w:r>
        <w:t>Our</w:t>
      </w:r>
      <w:r w:rsidR="00305FDB">
        <w:t xml:space="preserve"> future price predictions will speak for themselves. Over time you will realize </w:t>
      </w:r>
      <w:r w:rsidR="008D66AD">
        <w:t>our</w:t>
      </w:r>
      <w:r w:rsidR="00305FDB">
        <w:t xml:space="preserve"> market calls are correct, and the company will make money.  Below is </w:t>
      </w:r>
      <w:r w:rsidR="008D66AD">
        <w:t>our</w:t>
      </w:r>
      <w:r w:rsidR="00305FDB">
        <w:t xml:space="preserve"> current</w:t>
      </w:r>
      <w:r w:rsidR="008D66AD">
        <w:t xml:space="preserve"> (March 2018)</w:t>
      </w:r>
      <w:r w:rsidR="00305FDB">
        <w:t xml:space="preserve"> market call chart.  This chart will pave the way for the investment bank.</w:t>
      </w:r>
    </w:p>
    <w:p w:rsidR="006A02F6" w:rsidRDefault="00940D16" w:rsidP="006A02F6">
      <w:pPr>
        <w:keepNext/>
      </w:pPr>
      <w:r>
        <w:rPr>
          <w:noProof/>
        </w:rPr>
        <w:drawing>
          <wp:inline distT="0" distB="0" distL="0" distR="0">
            <wp:extent cx="5943600" cy="239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6A02F6" w:rsidRPr="00D97503" w:rsidRDefault="006A02F6" w:rsidP="006A02F6">
      <w:pPr>
        <w:pStyle w:val="Caption"/>
        <w:rPr>
          <w:sz w:val="20"/>
          <w:szCs w:val="20"/>
        </w:rPr>
      </w:pPr>
      <w:r w:rsidRPr="00D97503">
        <w:rPr>
          <w:sz w:val="20"/>
          <w:szCs w:val="20"/>
        </w:rPr>
        <w:t>This photo was timestamped on the Bitcoin blockchain at:  https://originstamp.org/u/60aa8167-f22e-d005-1acd-c5e4558b64a3</w:t>
      </w:r>
    </w:p>
    <w:p w:rsidR="00940D16" w:rsidRDefault="00317262" w:rsidP="00DE43A3">
      <w:r>
        <w:t>Please visit the Appendix of this whitepaper to check out our broader market view and get familiar with our trading calls.</w:t>
      </w:r>
      <w:r w:rsidR="00982DAF">
        <w:t xml:space="preserve">  All future predicting chart</w:t>
      </w:r>
      <w:r w:rsidR="00DF3DD2">
        <w:t>s</w:t>
      </w:r>
      <w:r w:rsidR="00982DAF">
        <w:t xml:space="preserve"> were timestamped on the Bitcoin blockchain for authenticity. No one will be able to say we created the</w:t>
      </w:r>
      <w:r w:rsidR="00DF3DD2">
        <w:t>se</w:t>
      </w:r>
      <w:r w:rsidR="00982DAF">
        <w:t xml:space="preserve"> charts after the prices have corrected.</w:t>
      </w:r>
    </w:p>
    <w:p w:rsidR="00CF5AE5" w:rsidRDefault="000173C9" w:rsidP="000173C9">
      <w:pPr>
        <w:pStyle w:val="Heading2"/>
      </w:pPr>
      <w:bookmarkStart w:id="26" w:name="_Toc513821612"/>
      <w:r w:rsidRPr="000173C9">
        <w:t>What Type of Trading Will Onasander Perform</w:t>
      </w:r>
      <w:r w:rsidR="00DF691B">
        <w:t>?</w:t>
      </w:r>
      <w:bookmarkEnd w:id="26"/>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 xml:space="preserve">We are not interested in high frequency trading, or any kind of computer driven trades.  Sophisticated trading infrastructure, </w:t>
      </w:r>
      <w:r w:rsidR="00C877B9">
        <w:t xml:space="preserve">an </w:t>
      </w:r>
      <w:r>
        <w:t xml:space="preserve">army of mathematicians, or </w:t>
      </w:r>
      <w:r w:rsidR="00C877B9">
        <w:t xml:space="preserve">an </w:t>
      </w:r>
      <w:r>
        <w:t>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7" w:name="_Toc513821613"/>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r w:rsidR="00DF691B">
        <w:t>?</w:t>
      </w:r>
      <w:bookmarkEnd w:id="27"/>
    </w:p>
    <w:p w:rsidR="0051203C" w:rsidRDefault="0051203C" w:rsidP="0051203C">
      <w:r>
        <w:t>I strongly believe there is money to be made in any asset as long as you purchase it at the correct price</w:t>
      </w:r>
      <w:r w:rsidR="00305FDB">
        <w:t xml:space="preserve"> and time.  </w:t>
      </w:r>
      <w:r>
        <w:t xml:space="preserve">However, we need to concentrate on assets that will provide optimal </w:t>
      </w:r>
      <w:r w:rsidR="00FF7889">
        <w:t>percentage</w:t>
      </w:r>
      <w:r>
        <w:t xml:space="preserve"> gains </w:t>
      </w:r>
      <w:r w:rsidR="00305FDB">
        <w:t>and liquidity</w:t>
      </w:r>
      <w:r w:rsidR="00104786">
        <w:t xml:space="preserve">.  </w:t>
      </w:r>
      <w:r w:rsidR="00415F0B">
        <w:lastRenderedPageBreak/>
        <w:t xml:space="preserve">Portion of our funds will be allocated to less known assets as we will go after deals no one else is focusing on. </w:t>
      </w:r>
      <w:r>
        <w:t xml:space="preserve">  We will </w:t>
      </w:r>
      <w:r w:rsidR="000A4B99">
        <w:t xml:space="preserve">mostly concentrate </w:t>
      </w:r>
      <w:r>
        <w:t>our trading on</w:t>
      </w:r>
      <w:r w:rsidR="00AE2FB6">
        <w:t xml:space="preserve"> the following asset classes</w:t>
      </w:r>
      <w:r>
        <w:t>:</w:t>
      </w:r>
    </w:p>
    <w:p w:rsidR="00FF7889" w:rsidRDefault="00FF7889" w:rsidP="00FF7889">
      <w:pPr>
        <w:pStyle w:val="Heading4"/>
      </w:pPr>
      <w:r>
        <w:t>Common Trading Asset Classes</w:t>
      </w:r>
    </w:p>
    <w:p w:rsidR="00C877B9" w:rsidRDefault="00C877B9" w:rsidP="00C877B9">
      <w:pPr>
        <w:pStyle w:val="ListParagraph"/>
        <w:numPr>
          <w:ilvl w:val="0"/>
          <w:numId w:val="8"/>
        </w:numPr>
      </w:pPr>
      <w:r>
        <w:t>Global Stocks</w:t>
      </w:r>
    </w:p>
    <w:p w:rsidR="00C877B9" w:rsidRDefault="00C877B9" w:rsidP="00957967">
      <w:pPr>
        <w:pStyle w:val="ListParagraph"/>
        <w:numPr>
          <w:ilvl w:val="0"/>
          <w:numId w:val="8"/>
        </w:numPr>
      </w:pPr>
      <w:r>
        <w:t>Commodities</w:t>
      </w:r>
    </w:p>
    <w:p w:rsidR="0051203C" w:rsidRDefault="0051203C" w:rsidP="0051203C">
      <w:pPr>
        <w:pStyle w:val="ListParagraph"/>
        <w:numPr>
          <w:ilvl w:val="0"/>
          <w:numId w:val="8"/>
        </w:numPr>
      </w:pPr>
      <w:r>
        <w:t>Currencies</w:t>
      </w:r>
      <w:r w:rsidR="00C877B9">
        <w:t xml:space="preserve"> – (limited)</w:t>
      </w:r>
    </w:p>
    <w:p w:rsidR="00C877B9" w:rsidRDefault="00C877B9" w:rsidP="00957967">
      <w:pPr>
        <w:pStyle w:val="ListParagraph"/>
        <w:numPr>
          <w:ilvl w:val="0"/>
          <w:numId w:val="8"/>
        </w:numPr>
      </w:pPr>
      <w:r>
        <w:t>Futures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C877B9">
      <w:pPr>
        <w:pStyle w:val="ListParagraph"/>
        <w:numPr>
          <w:ilvl w:val="0"/>
          <w:numId w:val="8"/>
        </w:numPr>
      </w:pPr>
      <w:r>
        <w:t>Crypto Currencies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8" w:name="_Toc513821614"/>
      <w:r>
        <w:t xml:space="preserve">Will </w:t>
      </w:r>
      <w:r w:rsidR="00CB27F8">
        <w:t>Onasander</w:t>
      </w:r>
      <w:r>
        <w:t xml:space="preserve"> Have Clients</w:t>
      </w:r>
      <w:r w:rsidR="00DF691B">
        <w:t>?</w:t>
      </w:r>
      <w:bookmarkEnd w:id="28"/>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The company will also put strong </w:t>
      </w:r>
      <w:r w:rsidR="00C877B9" w:rsidRPr="00C877B9">
        <w:t xml:space="preserve">emphasis </w:t>
      </w:r>
      <w:r>
        <w:t>on ordinary citizens with small accounts wanting to invest.   All crypto currency clients will be welcomed as we will carry crypto currency investment products.</w:t>
      </w:r>
    </w:p>
    <w:p w:rsidR="00667ED7" w:rsidRDefault="00CB27F8" w:rsidP="00CB27F8">
      <w:pPr>
        <w:pStyle w:val="Heading2"/>
      </w:pPr>
      <w:bookmarkStart w:id="29" w:name="_Toc513821615"/>
      <w:r w:rsidRPr="00CB27F8">
        <w:t xml:space="preserve">Will </w:t>
      </w:r>
      <w:r w:rsidR="00525F31">
        <w:t>the Fund be Only</w:t>
      </w:r>
      <w:r w:rsidR="003C2892">
        <w:t xml:space="preserve"> Online</w:t>
      </w:r>
      <w:r w:rsidR="00DF691B">
        <w:t>?</w:t>
      </w:r>
      <w:bookmarkEnd w:id="29"/>
    </w:p>
    <w:p w:rsidR="00CB27F8" w:rsidRDefault="00CB27F8" w:rsidP="00CB27F8">
      <w:r w:rsidRPr="00CB27F8">
        <w:t xml:space="preserve">The company will trade using ICO money at first.  That part will be all online.  Once we mature as a company </w:t>
      </w:r>
      <w:r w:rsidR="00A718A5">
        <w:t xml:space="preserve">(within </w:t>
      </w:r>
      <w:r w:rsidR="000A4B99">
        <w:t>24</w:t>
      </w:r>
      <w:r w:rsidR="00A718A5">
        <w:t xml:space="preserve"> months) </w:t>
      </w:r>
      <w:r w:rsidRPr="00CB27F8">
        <w:t xml:space="preserve">and build our physical infrastructure, we will open up to non-online clients.  With offices around the world, we will take onboard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30" w:name="_Toc513821616"/>
      <w:r w:rsidRPr="00A718A5">
        <w:t>What Financial Products Will Be Offered</w:t>
      </w:r>
      <w:r w:rsidR="00DF691B">
        <w:t>?</w:t>
      </w:r>
      <w:bookmarkEnd w:id="30"/>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31" w:name="_Toc513821617"/>
      <w:r w:rsidRPr="004D56DF">
        <w:t>What Financial Products Will Be Offered in The Future</w:t>
      </w:r>
      <w:r w:rsidR="00DF691B">
        <w:t>?</w:t>
      </w:r>
      <w:bookmarkEnd w:id="31"/>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r w:rsidR="00B6325B">
        <w:t>The list is not fixed and servers more as a sample, as we will always adjust to market conditions and client needs.</w:t>
      </w:r>
    </w:p>
    <w:p w:rsidR="004D56DF" w:rsidRDefault="004D56DF" w:rsidP="004D56DF">
      <w:pPr>
        <w:pStyle w:val="Heading4"/>
      </w:pPr>
      <w:r>
        <w:lastRenderedPageBreak/>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C877B9" w:rsidP="004D56DF">
      <w:pPr>
        <w:pStyle w:val="ListParagraph"/>
        <w:numPr>
          <w:ilvl w:val="0"/>
          <w:numId w:val="6"/>
        </w:numPr>
      </w:pPr>
      <w:r>
        <w:t>World Wide Web Properties (websites and domains)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32" w:name="_Toc513821618"/>
      <w:r>
        <w:t>What Markets Will Onasander Trade On</w:t>
      </w:r>
      <w:r w:rsidR="00DF691B">
        <w:t>?</w:t>
      </w:r>
      <w:bookmarkEnd w:id="32"/>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21F2C" w:rsidRDefault="00476300" w:rsidP="00476300">
      <w:pPr>
        <w:pStyle w:val="Heading2"/>
      </w:pPr>
      <w:bookmarkStart w:id="33" w:name="_Toc513821619"/>
      <w:r>
        <w:t>What Will Be Decentralized About This Investment Bank?</w:t>
      </w:r>
      <w:bookmarkEnd w:id="33"/>
    </w:p>
    <w:p w:rsidR="00B55CB5" w:rsidRDefault="00BA0AFC" w:rsidP="00B55CB5">
      <w:r>
        <w:t xml:space="preserve">This bank will be registered as a normal investment fund with office locations and clients.  The decentralized parts will include: </w:t>
      </w:r>
    </w:p>
    <w:p w:rsidR="00BA0AFC" w:rsidRDefault="00BA0AFC" w:rsidP="00BA0AFC">
      <w:pPr>
        <w:pStyle w:val="Heading4"/>
      </w:pPr>
      <w:r>
        <w:t>Decentralized:</w:t>
      </w:r>
    </w:p>
    <w:p w:rsidR="00BA0AFC" w:rsidRDefault="00BA0AFC" w:rsidP="00BA0AFC">
      <w:pPr>
        <w:pStyle w:val="ListParagraph"/>
        <w:numPr>
          <w:ilvl w:val="0"/>
          <w:numId w:val="6"/>
        </w:numPr>
      </w:pPr>
      <w:r>
        <w:t>Buying our Financial Products will be done through Smart Contracts</w:t>
      </w:r>
    </w:p>
    <w:p w:rsidR="00BA0AFC" w:rsidRDefault="00BA0AFC" w:rsidP="00BA0AFC">
      <w:pPr>
        <w:pStyle w:val="ListParagraph"/>
        <w:numPr>
          <w:ilvl w:val="0"/>
          <w:numId w:val="6"/>
        </w:numPr>
      </w:pPr>
      <w:r>
        <w:t>Investing in our bank will be cryptocurrency token based</w:t>
      </w:r>
    </w:p>
    <w:p w:rsidR="00BA0AFC" w:rsidRDefault="00BA0AFC" w:rsidP="00BA0AFC">
      <w:pPr>
        <w:pStyle w:val="ListParagraph"/>
        <w:numPr>
          <w:ilvl w:val="0"/>
          <w:numId w:val="6"/>
        </w:numPr>
      </w:pPr>
      <w:r>
        <w:t xml:space="preserve">Most investment processes will be </w:t>
      </w:r>
      <w:r w:rsidR="00C56600">
        <w:t>decentralized</w:t>
      </w:r>
      <w:r>
        <w:t xml:space="preserve"> on a blockchain</w:t>
      </w:r>
    </w:p>
    <w:p w:rsidR="00BA0AFC" w:rsidRDefault="00BA0AFC" w:rsidP="00BA0AFC">
      <w:pPr>
        <w:pStyle w:val="ListParagraph"/>
        <w:numPr>
          <w:ilvl w:val="0"/>
          <w:numId w:val="6"/>
        </w:numPr>
      </w:pPr>
      <w:r>
        <w:t xml:space="preserve">Each client of the bank will be </w:t>
      </w:r>
      <w:r w:rsidR="00143FD1">
        <w:t xml:space="preserve">a </w:t>
      </w:r>
      <w:r>
        <w:t>“node” on a blockchain network</w:t>
      </w:r>
    </w:p>
    <w:p w:rsidR="00BA0AFC" w:rsidRDefault="00BA0AFC" w:rsidP="00BA0AFC">
      <w:pPr>
        <w:pStyle w:val="ListParagraph"/>
        <w:numPr>
          <w:ilvl w:val="0"/>
          <w:numId w:val="6"/>
        </w:numPr>
      </w:pPr>
      <w:r>
        <w:t>Dividend distribution will be completed through Smart Contracts</w:t>
      </w:r>
    </w:p>
    <w:p w:rsidR="00BA0AFC" w:rsidRDefault="00BA0AFC" w:rsidP="00957967">
      <w:pPr>
        <w:pStyle w:val="ListParagraph"/>
        <w:numPr>
          <w:ilvl w:val="0"/>
          <w:numId w:val="6"/>
        </w:numPr>
      </w:pPr>
      <w:r>
        <w:t>Crowd</w:t>
      </w:r>
      <w:r w:rsidR="00C56600">
        <w:t xml:space="preserve"> S</w:t>
      </w:r>
      <w:r>
        <w:t>ale itself will run on decentralized Smart Contract</w:t>
      </w:r>
    </w:p>
    <w:p w:rsidR="00E51253" w:rsidRDefault="00E51253" w:rsidP="00957967">
      <w:pPr>
        <w:pStyle w:val="ListParagraph"/>
        <w:numPr>
          <w:ilvl w:val="0"/>
          <w:numId w:val="6"/>
        </w:numPr>
      </w:pPr>
      <w:r>
        <w:t xml:space="preserve">In the future branches of our bank could become separate blockchain </w:t>
      </w:r>
      <w:r w:rsidR="00610635">
        <w:t>M</w:t>
      </w:r>
      <w:r w:rsidR="004E1286">
        <w:t xml:space="preserve">aster </w:t>
      </w:r>
      <w:r w:rsidR="00610635">
        <w:t>N</w:t>
      </w:r>
      <w:r>
        <w:t>odes</w:t>
      </w:r>
    </w:p>
    <w:p w:rsidR="005D5493" w:rsidRDefault="005D5493" w:rsidP="00957967">
      <w:pPr>
        <w:pStyle w:val="ListParagraph"/>
        <w:numPr>
          <w:ilvl w:val="0"/>
          <w:numId w:val="6"/>
        </w:numPr>
      </w:pPr>
      <w:r>
        <w:t>Future company voting system could run on Smart Contracts</w:t>
      </w:r>
    </w:p>
    <w:p w:rsidR="00E51253" w:rsidRDefault="00E51253" w:rsidP="00E51253">
      <w:pPr>
        <w:pStyle w:val="ListParagraph"/>
      </w:pPr>
    </w:p>
    <w:p w:rsidR="00BA0AFC" w:rsidRPr="00BA0AFC" w:rsidRDefault="00BA0AFC" w:rsidP="00BA0AFC"/>
    <w:p w:rsidR="00B745C6" w:rsidRDefault="00B745C6" w:rsidP="00B745C6">
      <w:pPr>
        <w:pStyle w:val="Heading2"/>
      </w:pPr>
      <w:bookmarkStart w:id="34" w:name="_Toc513821620"/>
      <w:r>
        <w:lastRenderedPageBreak/>
        <w:t>Onasander Timeline</w:t>
      </w:r>
      <w:bookmarkEnd w:id="34"/>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w:t>
      </w:r>
      <w:r w:rsidR="00FB54D8">
        <w:rPr>
          <w:noProof/>
          <w:sz w:val="24"/>
          <w:szCs w:val="24"/>
        </w:rPr>
        <w:t xml:space="preserve">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Whitepaper</w:t>
      </w:r>
      <w:r w:rsidR="00FB54D8">
        <w:rPr>
          <w:noProof/>
          <w:sz w:val="24"/>
          <w:szCs w:val="24"/>
        </w:rPr>
        <w:t xml:space="preserve"> </w:t>
      </w:r>
      <w:r w:rsidR="006266BD" w:rsidRPr="006266BD">
        <w:rPr>
          <w:noProof/>
          <w:sz w:val="24"/>
          <w:szCs w:val="24"/>
        </w:rPr>
        <w:t xml:space="preserve">–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Onasander Website –</w:t>
      </w:r>
      <w:r w:rsidR="00FB54D8">
        <w:rPr>
          <w:noProof/>
          <w:sz w:val="24"/>
          <w:szCs w:val="24"/>
        </w:rPr>
        <w:t xml:space="preserve"> </w:t>
      </w:r>
      <w:r w:rsidRPr="006266BD">
        <w:rPr>
          <w:b/>
          <w:noProof/>
          <w:sz w:val="24"/>
          <w:szCs w:val="24"/>
        </w:rPr>
        <w:t>completed</w:t>
      </w:r>
    </w:p>
    <w:p w:rsidR="006266BD" w:rsidRPr="006631D7"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631D7" w:rsidRDefault="006631D7" w:rsidP="006266BD">
      <w:pPr>
        <w:pStyle w:val="ListParagraph"/>
        <w:numPr>
          <w:ilvl w:val="0"/>
          <w:numId w:val="19"/>
        </w:numPr>
        <w:rPr>
          <w:noProof/>
          <w:sz w:val="24"/>
          <w:szCs w:val="24"/>
        </w:rPr>
      </w:pPr>
      <w:r>
        <w:rPr>
          <w:noProof/>
          <w:sz w:val="24"/>
          <w:szCs w:val="24"/>
        </w:rPr>
        <w:t>Register Legal Entities for the company – May 2018</w:t>
      </w:r>
    </w:p>
    <w:p w:rsidR="001A3317" w:rsidRPr="001A3317" w:rsidRDefault="001A3317" w:rsidP="00957967">
      <w:pPr>
        <w:pStyle w:val="ListParagraph"/>
        <w:numPr>
          <w:ilvl w:val="0"/>
          <w:numId w:val="19"/>
        </w:numPr>
        <w:rPr>
          <w:noProof/>
          <w:sz w:val="24"/>
          <w:szCs w:val="24"/>
        </w:rPr>
      </w:pPr>
      <w:r w:rsidRPr="001A3317">
        <w:rPr>
          <w:noProof/>
          <w:sz w:val="24"/>
          <w:szCs w:val="24"/>
        </w:rPr>
        <w:t xml:space="preserve">Prepare Marketing Plan – </w:t>
      </w:r>
      <w:r w:rsidR="00955D58">
        <w:rPr>
          <w:noProof/>
          <w:sz w:val="24"/>
          <w:szCs w:val="24"/>
        </w:rPr>
        <w:t>June</w:t>
      </w:r>
      <w:r>
        <w:rPr>
          <w:noProof/>
          <w:sz w:val="24"/>
          <w:szCs w:val="24"/>
        </w:rPr>
        <w:t xml:space="preserve"> </w:t>
      </w:r>
      <w:r w:rsidRPr="001A3317">
        <w:rPr>
          <w:noProof/>
          <w:sz w:val="24"/>
          <w:szCs w:val="24"/>
        </w:rPr>
        <w:t>2018</w:t>
      </w:r>
    </w:p>
    <w:p w:rsidR="00FB54D8" w:rsidRPr="00FB54D8" w:rsidRDefault="00FB54D8" w:rsidP="001A3317">
      <w:pPr>
        <w:pStyle w:val="ListParagraph"/>
        <w:numPr>
          <w:ilvl w:val="0"/>
          <w:numId w:val="19"/>
        </w:numPr>
        <w:rPr>
          <w:noProof/>
          <w:sz w:val="24"/>
          <w:szCs w:val="24"/>
        </w:rPr>
      </w:pPr>
      <w:r w:rsidRPr="00FB54D8">
        <w:rPr>
          <w:noProof/>
          <w:sz w:val="24"/>
          <w:szCs w:val="24"/>
        </w:rPr>
        <w:t>Reach to Investors – Ju</w:t>
      </w:r>
      <w:r>
        <w:rPr>
          <w:noProof/>
          <w:sz w:val="24"/>
          <w:szCs w:val="24"/>
        </w:rPr>
        <w:t>ne</w:t>
      </w:r>
      <w:r w:rsidRPr="00FB54D8">
        <w:rPr>
          <w:noProof/>
          <w:sz w:val="24"/>
          <w:szCs w:val="24"/>
        </w:rPr>
        <w:t xml:space="preserve"> 2018</w:t>
      </w:r>
    </w:p>
    <w:p w:rsidR="006266BD" w:rsidRDefault="006266BD" w:rsidP="006266BD">
      <w:pPr>
        <w:pStyle w:val="ListParagraph"/>
        <w:numPr>
          <w:ilvl w:val="0"/>
          <w:numId w:val="19"/>
        </w:numPr>
        <w:rPr>
          <w:noProof/>
          <w:sz w:val="24"/>
          <w:szCs w:val="24"/>
        </w:rPr>
      </w:pPr>
      <w:r w:rsidRPr="00F45969">
        <w:rPr>
          <w:b/>
          <w:noProof/>
          <w:sz w:val="24"/>
          <w:szCs w:val="24"/>
        </w:rPr>
        <w:t>PRE ICO 1 / Pre-Sale</w:t>
      </w:r>
      <w:r w:rsidRPr="006266BD">
        <w:rPr>
          <w:noProof/>
          <w:sz w:val="24"/>
          <w:szCs w:val="24"/>
        </w:rPr>
        <w:t xml:space="preserve"> – </w:t>
      </w:r>
      <w:r w:rsidR="00955D58">
        <w:rPr>
          <w:noProof/>
          <w:sz w:val="24"/>
          <w:szCs w:val="24"/>
        </w:rPr>
        <w:t>July</w:t>
      </w:r>
      <w:r w:rsidRPr="006266BD">
        <w:rPr>
          <w:noProof/>
          <w:sz w:val="24"/>
          <w:szCs w:val="24"/>
        </w:rPr>
        <w:t xml:space="preserve"> 2018</w:t>
      </w:r>
    </w:p>
    <w:p w:rsidR="00BF4889" w:rsidRPr="00BF4889" w:rsidRDefault="00BF4889" w:rsidP="00957967">
      <w:pPr>
        <w:pStyle w:val="ListParagraph"/>
        <w:numPr>
          <w:ilvl w:val="0"/>
          <w:numId w:val="19"/>
        </w:numPr>
        <w:rPr>
          <w:noProof/>
          <w:sz w:val="24"/>
          <w:szCs w:val="24"/>
        </w:rPr>
      </w:pPr>
      <w:r w:rsidRPr="00BF4889">
        <w:rPr>
          <w:sz w:val="24"/>
          <w:szCs w:val="24"/>
        </w:rPr>
        <w:t xml:space="preserve">Apply for SEC Regulation A+ compliance in USA – </w:t>
      </w:r>
      <w:r w:rsidR="00955D58">
        <w:rPr>
          <w:sz w:val="24"/>
          <w:szCs w:val="24"/>
        </w:rPr>
        <w:t>July</w:t>
      </w:r>
      <w:r w:rsidRPr="00BF4889">
        <w:rPr>
          <w:sz w:val="24"/>
          <w:szCs w:val="24"/>
        </w:rPr>
        <w:t xml:space="preserve"> 2019</w:t>
      </w:r>
    </w:p>
    <w:p w:rsidR="00FB54D8" w:rsidRDefault="00FB54D8" w:rsidP="006266BD">
      <w:pPr>
        <w:pStyle w:val="ListParagraph"/>
        <w:numPr>
          <w:ilvl w:val="0"/>
          <w:numId w:val="19"/>
        </w:numPr>
        <w:rPr>
          <w:noProof/>
          <w:sz w:val="24"/>
          <w:szCs w:val="24"/>
        </w:rPr>
      </w:pPr>
      <w:r w:rsidRPr="00F45969">
        <w:rPr>
          <w:b/>
          <w:noProof/>
          <w:sz w:val="24"/>
          <w:szCs w:val="24"/>
        </w:rPr>
        <w:t>PRE ICO 2 / Pre-Sale</w:t>
      </w:r>
      <w:r>
        <w:rPr>
          <w:noProof/>
          <w:sz w:val="24"/>
          <w:szCs w:val="24"/>
        </w:rPr>
        <w:t xml:space="preserve"> – </w:t>
      </w:r>
      <w:r w:rsidR="0078206F">
        <w:rPr>
          <w:noProof/>
          <w:sz w:val="24"/>
          <w:szCs w:val="24"/>
        </w:rPr>
        <w:t>September</w:t>
      </w:r>
      <w:r>
        <w:rPr>
          <w:noProof/>
          <w:sz w:val="24"/>
          <w:szCs w:val="24"/>
        </w:rPr>
        <w:t xml:space="preserve"> 2018</w:t>
      </w:r>
    </w:p>
    <w:p w:rsidR="00FB54D8" w:rsidRDefault="00FB54D8" w:rsidP="006266BD">
      <w:pPr>
        <w:pStyle w:val="ListParagraph"/>
        <w:numPr>
          <w:ilvl w:val="0"/>
          <w:numId w:val="19"/>
        </w:numPr>
        <w:rPr>
          <w:noProof/>
          <w:sz w:val="24"/>
          <w:szCs w:val="24"/>
        </w:rPr>
      </w:pPr>
      <w:r w:rsidRPr="00F45969">
        <w:rPr>
          <w:b/>
          <w:noProof/>
          <w:sz w:val="24"/>
          <w:szCs w:val="24"/>
        </w:rPr>
        <w:t>PRE ICO 3 / Pre-Sale</w:t>
      </w:r>
      <w:r>
        <w:rPr>
          <w:noProof/>
          <w:sz w:val="24"/>
          <w:szCs w:val="24"/>
        </w:rPr>
        <w:t xml:space="preserve"> – </w:t>
      </w:r>
      <w:r w:rsidR="0078206F">
        <w:rPr>
          <w:noProof/>
          <w:sz w:val="24"/>
          <w:szCs w:val="24"/>
        </w:rPr>
        <w:t>November</w:t>
      </w:r>
      <w:r>
        <w:rPr>
          <w:noProof/>
          <w:sz w:val="24"/>
          <w:szCs w:val="24"/>
        </w:rPr>
        <w:t xml:space="preserve"> 2018</w:t>
      </w:r>
    </w:p>
    <w:p w:rsidR="006266BD" w:rsidRPr="006266BD" w:rsidRDefault="00FB54D8" w:rsidP="00FB54D8">
      <w:pPr>
        <w:pStyle w:val="ListParagraph"/>
        <w:numPr>
          <w:ilvl w:val="0"/>
          <w:numId w:val="19"/>
        </w:numPr>
        <w:rPr>
          <w:noProof/>
          <w:sz w:val="24"/>
          <w:szCs w:val="24"/>
        </w:rPr>
      </w:pPr>
      <w:r w:rsidRPr="00521655">
        <w:rPr>
          <w:b/>
          <w:noProof/>
          <w:sz w:val="24"/>
          <w:szCs w:val="24"/>
        </w:rPr>
        <w:t>ICO Sale</w:t>
      </w:r>
      <w:r>
        <w:rPr>
          <w:noProof/>
          <w:sz w:val="24"/>
          <w:szCs w:val="24"/>
        </w:rPr>
        <w:t xml:space="preserve"> – </w:t>
      </w:r>
      <w:r w:rsidR="0078206F">
        <w:rPr>
          <w:noProof/>
          <w:sz w:val="24"/>
          <w:szCs w:val="24"/>
        </w:rPr>
        <w:t>January</w:t>
      </w:r>
      <w:r>
        <w:rPr>
          <w:noProof/>
          <w:sz w:val="24"/>
          <w:szCs w:val="24"/>
        </w:rPr>
        <w:t xml:space="preserve"> 201</w:t>
      </w:r>
      <w:r w:rsidR="0078206F">
        <w:rPr>
          <w:noProof/>
          <w:sz w:val="24"/>
          <w:szCs w:val="24"/>
        </w:rPr>
        <w:t>9</w:t>
      </w:r>
    </w:p>
    <w:p w:rsidR="006266BD" w:rsidRDefault="006266BD" w:rsidP="006266BD">
      <w:pPr>
        <w:pStyle w:val="ListParagraph"/>
        <w:numPr>
          <w:ilvl w:val="0"/>
          <w:numId w:val="19"/>
        </w:numPr>
        <w:rPr>
          <w:noProof/>
          <w:sz w:val="24"/>
          <w:szCs w:val="24"/>
        </w:rPr>
      </w:pPr>
      <w:r w:rsidRPr="006266BD">
        <w:rPr>
          <w:noProof/>
          <w:sz w:val="24"/>
          <w:szCs w:val="24"/>
        </w:rPr>
        <w:t xml:space="preserve">Allocate ICO Funds – </w:t>
      </w:r>
      <w:bookmarkStart w:id="35" w:name="_Hlk513663648"/>
      <w:r w:rsidR="006A3D40">
        <w:rPr>
          <w:noProof/>
          <w:sz w:val="24"/>
          <w:szCs w:val="24"/>
        </w:rPr>
        <w:t>February 2019</w:t>
      </w:r>
      <w:bookmarkEnd w:id="35"/>
    </w:p>
    <w:p w:rsidR="002C7D80" w:rsidRPr="002C7D80" w:rsidRDefault="002C7D80" w:rsidP="00957967">
      <w:pPr>
        <w:pStyle w:val="ListParagraph"/>
        <w:numPr>
          <w:ilvl w:val="0"/>
          <w:numId w:val="19"/>
        </w:numPr>
        <w:rPr>
          <w:noProof/>
          <w:sz w:val="24"/>
          <w:szCs w:val="24"/>
        </w:rPr>
      </w:pPr>
      <w:r w:rsidRPr="002C7D80">
        <w:rPr>
          <w:noProof/>
          <w:sz w:val="24"/>
          <w:szCs w:val="24"/>
        </w:rPr>
        <w:t xml:space="preserve">Get Listed on Crypto Exchanges – </w:t>
      </w:r>
      <w:r w:rsidR="006A3D40">
        <w:rPr>
          <w:noProof/>
          <w:sz w:val="24"/>
          <w:szCs w:val="24"/>
        </w:rPr>
        <w:t>February 2019</w:t>
      </w:r>
    </w:p>
    <w:p w:rsidR="002C7D80" w:rsidRPr="002C7D80" w:rsidRDefault="002C7D80" w:rsidP="00957967">
      <w:pPr>
        <w:pStyle w:val="ListParagraph"/>
        <w:numPr>
          <w:ilvl w:val="0"/>
          <w:numId w:val="19"/>
        </w:numPr>
        <w:rPr>
          <w:noProof/>
          <w:sz w:val="24"/>
          <w:szCs w:val="24"/>
        </w:rPr>
      </w:pPr>
      <w:r w:rsidRPr="002C7D80">
        <w:rPr>
          <w:sz w:val="24"/>
          <w:szCs w:val="24"/>
        </w:rPr>
        <w:t xml:space="preserve">Lease Office Space – </w:t>
      </w:r>
      <w:r w:rsidR="006A3D40">
        <w:rPr>
          <w:noProof/>
          <w:sz w:val="24"/>
          <w:szCs w:val="24"/>
        </w:rPr>
        <w:t>February 2019</w:t>
      </w:r>
    </w:p>
    <w:p w:rsidR="009F6248" w:rsidRPr="006115D1" w:rsidRDefault="006266BD" w:rsidP="002C7D80">
      <w:pPr>
        <w:pStyle w:val="ListParagraph"/>
        <w:numPr>
          <w:ilvl w:val="0"/>
          <w:numId w:val="19"/>
        </w:numPr>
        <w:rPr>
          <w:noProof/>
          <w:sz w:val="24"/>
          <w:szCs w:val="24"/>
        </w:rPr>
      </w:pPr>
      <w:r w:rsidRPr="006266BD">
        <w:rPr>
          <w:noProof/>
          <w:sz w:val="24"/>
          <w:szCs w:val="24"/>
        </w:rPr>
        <w:t xml:space="preserve">Start the Investment Fund – </w:t>
      </w:r>
      <w:r w:rsidR="006A3D40">
        <w:rPr>
          <w:noProof/>
          <w:sz w:val="24"/>
          <w:szCs w:val="24"/>
        </w:rPr>
        <w:t>February 2019</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6A3D40">
        <w:rPr>
          <w:noProof/>
          <w:sz w:val="24"/>
          <w:szCs w:val="24"/>
        </w:rPr>
        <w:t>February 2019</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sidR="006A3D40">
        <w:rPr>
          <w:noProof/>
          <w:sz w:val="24"/>
          <w:szCs w:val="24"/>
        </w:rPr>
        <w:t>February 2019</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6A3D40">
        <w:rPr>
          <w:noProof/>
          <w:sz w:val="24"/>
          <w:szCs w:val="24"/>
        </w:rPr>
        <w:t>February 2019</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5434C5">
        <w:rPr>
          <w:sz w:val="24"/>
          <w:szCs w:val="24"/>
        </w:rPr>
        <w:t>March 2019</w:t>
      </w:r>
    </w:p>
    <w:p w:rsidR="00DB471B" w:rsidRPr="006115D1" w:rsidRDefault="00DB471B" w:rsidP="00962657">
      <w:pPr>
        <w:pStyle w:val="ListParagraph"/>
        <w:numPr>
          <w:ilvl w:val="0"/>
          <w:numId w:val="19"/>
        </w:numPr>
        <w:rPr>
          <w:noProof/>
          <w:sz w:val="24"/>
          <w:szCs w:val="24"/>
        </w:rPr>
      </w:pPr>
      <w:r w:rsidRPr="006115D1">
        <w:rPr>
          <w:sz w:val="24"/>
          <w:szCs w:val="24"/>
        </w:rPr>
        <w:t xml:space="preserve">Open Up Trading Accounts in Different Markets and Countries – </w:t>
      </w:r>
      <w:r w:rsidR="005434C5">
        <w:rPr>
          <w:sz w:val="24"/>
          <w:szCs w:val="24"/>
        </w:rPr>
        <w:t>March 2019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bookmarkStart w:id="36" w:name="_Hlk513663696"/>
      <w:r w:rsidR="005434C5">
        <w:rPr>
          <w:sz w:val="24"/>
          <w:szCs w:val="24"/>
        </w:rPr>
        <w:t>April 2019</w:t>
      </w:r>
      <w:bookmarkEnd w:id="36"/>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5434C5">
        <w:rPr>
          <w:sz w:val="24"/>
          <w:szCs w:val="24"/>
        </w:rPr>
        <w:t>May 2019</w:t>
      </w:r>
    </w:p>
    <w:p w:rsidR="006115D1" w:rsidRDefault="00BE619E" w:rsidP="00962657">
      <w:pPr>
        <w:pStyle w:val="ListParagraph"/>
        <w:numPr>
          <w:ilvl w:val="0"/>
          <w:numId w:val="19"/>
        </w:numPr>
        <w:rPr>
          <w:noProof/>
        </w:rPr>
      </w:pPr>
      <w:r w:rsidRPr="006115D1">
        <w:rPr>
          <w:sz w:val="24"/>
          <w:szCs w:val="24"/>
        </w:rPr>
        <w:t xml:space="preserve">Develop Onasander Crypto Exchange – </w:t>
      </w:r>
      <w:r w:rsidR="005434C5">
        <w:rPr>
          <w:sz w:val="24"/>
          <w:szCs w:val="24"/>
        </w:rPr>
        <w:t>June</w:t>
      </w:r>
      <w:r w:rsidRPr="006115D1">
        <w:rPr>
          <w:sz w:val="24"/>
          <w:szCs w:val="24"/>
        </w:rPr>
        <w:t xml:space="preserve"> 2019</w:t>
      </w:r>
      <w:r w:rsidR="008A7AE7">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8571F6" w:rsidRDefault="00B52024" w:rsidP="00962657">
      <w:pPr>
        <w:pStyle w:val="ListParagraph"/>
        <w:numPr>
          <w:ilvl w:val="0"/>
          <w:numId w:val="19"/>
        </w:numPr>
        <w:rPr>
          <w:noProof/>
        </w:rPr>
      </w:pPr>
      <w:r>
        <w:t>Expend Wealth Management Line of Business</w:t>
      </w:r>
      <w:r w:rsidR="00763E76">
        <w:t xml:space="preserve"> – March 2020</w:t>
      </w:r>
    </w:p>
    <w:p w:rsidR="008571F6" w:rsidRDefault="008571F6" w:rsidP="00DF7C4C">
      <w:pPr>
        <w:pStyle w:val="ListParagraph"/>
        <w:numPr>
          <w:ilvl w:val="0"/>
          <w:numId w:val="19"/>
        </w:numPr>
        <w:rPr>
          <w:noProof/>
        </w:rPr>
      </w:pPr>
      <w:r>
        <w:t>Create Onasander Financial Products – Q4 2020</w:t>
      </w:r>
    </w:p>
    <w:p w:rsidR="008571F6" w:rsidRDefault="008571F6" w:rsidP="00962657">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962657">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65676D" w:rsidRDefault="0065676D" w:rsidP="00DF7C4C">
      <w:pPr>
        <w:pStyle w:val="ListParagraph"/>
        <w:numPr>
          <w:ilvl w:val="0"/>
          <w:numId w:val="19"/>
        </w:numPr>
        <w:rPr>
          <w:noProof/>
        </w:rPr>
      </w:pPr>
      <w:r>
        <w:rPr>
          <w:noProof/>
        </w:rPr>
        <w:t>IPO of the Investement Bank</w:t>
      </w:r>
      <w:r w:rsidR="007B5669">
        <w:rPr>
          <w:noProof/>
        </w:rPr>
        <w:t xml:space="preserve"> – June 202</w:t>
      </w:r>
      <w:r w:rsidR="00E26F12">
        <w:rPr>
          <w:noProof/>
        </w:rPr>
        <w:t>8</w:t>
      </w:r>
    </w:p>
    <w:p w:rsidR="002973F6" w:rsidRPr="002973F6" w:rsidRDefault="002973F6" w:rsidP="002973F6">
      <w:pPr>
        <w:pStyle w:val="Heading1"/>
      </w:pPr>
      <w:bookmarkStart w:id="37" w:name="_Toc513821621"/>
      <w:r>
        <w:lastRenderedPageBreak/>
        <w:t>The Offer</w:t>
      </w:r>
      <w:bookmarkEnd w:id="37"/>
    </w:p>
    <w:p w:rsidR="008365E7" w:rsidRDefault="008365E7" w:rsidP="008365E7">
      <w:r>
        <w:t xml:space="preserve">Our offer is simple.  We use crowd funding to open up an investment fund backed by </w:t>
      </w:r>
      <w:r w:rsidR="002839BB">
        <w:t xml:space="preserve">world </w:t>
      </w:r>
      <w:r>
        <w:t>assets.  We trade those assets, and profits</w:t>
      </w:r>
      <w:r w:rsidR="003F2992">
        <w:t xml:space="preserve"> from </w:t>
      </w:r>
      <w:r w:rsidR="00962C7F">
        <w:t xml:space="preserve">the </w:t>
      </w:r>
      <w:r w:rsidR="003F2992">
        <w:t>trading</w:t>
      </w:r>
      <w:r>
        <w:t xml:space="preserve"> go back into the value of the company, value of the </w:t>
      </w:r>
      <w:r w:rsidR="00DB6A72">
        <w:t>token</w:t>
      </w:r>
      <w:r>
        <w:t>, and back to the original investors as dividends</w:t>
      </w:r>
      <w:r w:rsidR="00962C7F">
        <w:t xml:space="preserve"> of 10%</w:t>
      </w:r>
      <w:r>
        <w:t xml:space="preserve">.  </w:t>
      </w:r>
      <w:r w:rsidR="00C00477">
        <w:t>With time we turn the fund into an investment bank</w:t>
      </w:r>
    </w:p>
    <w:p w:rsidR="009335E5" w:rsidRDefault="009335E5" w:rsidP="009335E5">
      <w:pPr>
        <w:pStyle w:val="Heading2"/>
      </w:pPr>
      <w:bookmarkStart w:id="38" w:name="_Toc513821622"/>
      <w:r>
        <w:t>10% Dividend</w:t>
      </w:r>
      <w:bookmarkEnd w:id="38"/>
      <w:r>
        <w:t xml:space="preserve"> </w:t>
      </w:r>
    </w:p>
    <w:p w:rsidR="009335E5" w:rsidRDefault="009335E5" w:rsidP="009335E5">
      <w:r>
        <w:t>Onasander will pay dividends to our token holders.  The value of the dividend is 10%.   It will be paid every quarter with the following rules:</w:t>
      </w:r>
    </w:p>
    <w:p w:rsidR="009335E5" w:rsidRDefault="009335E5" w:rsidP="009335E5">
      <w:pPr>
        <w:pStyle w:val="Heading4"/>
      </w:pPr>
      <w:r>
        <w:t>Dividend Rules:</w:t>
      </w:r>
    </w:p>
    <w:p w:rsidR="00434F51" w:rsidRDefault="00434F51" w:rsidP="00434F51">
      <w:pPr>
        <w:pStyle w:val="ListParagraph"/>
        <w:numPr>
          <w:ilvl w:val="0"/>
          <w:numId w:val="17"/>
        </w:numPr>
      </w:pPr>
      <w:r>
        <w:t xml:space="preserve">The 10% payment </w:t>
      </w:r>
      <w:r w:rsidR="003524E3">
        <w:t xml:space="preserve">is based on </w:t>
      </w:r>
      <w:r>
        <w:t>Onasander quarterly profits.</w:t>
      </w:r>
    </w:p>
    <w:p w:rsidR="009335E5" w:rsidRDefault="00AC2891" w:rsidP="009335E5">
      <w:pPr>
        <w:pStyle w:val="ListParagraph"/>
        <w:numPr>
          <w:ilvl w:val="0"/>
          <w:numId w:val="17"/>
        </w:numPr>
      </w:pPr>
      <w:r>
        <w:t>Token holders must own tokens at the time of dividend payment</w:t>
      </w:r>
      <w:r w:rsidR="008B3690">
        <w:t>.</w:t>
      </w:r>
    </w:p>
    <w:p w:rsidR="008B3690" w:rsidRDefault="008B3690" w:rsidP="00957967">
      <w:pPr>
        <w:pStyle w:val="ListParagraph"/>
        <w:numPr>
          <w:ilvl w:val="0"/>
          <w:numId w:val="17"/>
        </w:numPr>
      </w:pPr>
      <w:r>
        <w:t>Dividends are paid only for quarters in which Onasander made profits.</w:t>
      </w:r>
    </w:p>
    <w:p w:rsidR="00AC2891" w:rsidRDefault="00AC2891" w:rsidP="009335E5">
      <w:pPr>
        <w:pStyle w:val="ListParagraph"/>
        <w:numPr>
          <w:ilvl w:val="0"/>
          <w:numId w:val="17"/>
        </w:numPr>
      </w:pPr>
      <w:r>
        <w:t xml:space="preserve">Onasander tokens must be owned by the token holder during the quarter for which the dividend is being paid.  </w:t>
      </w:r>
    </w:p>
    <w:p w:rsidR="009335E5" w:rsidRDefault="00AC2891" w:rsidP="009335E5">
      <w:pPr>
        <w:pStyle w:val="ListParagraph"/>
        <w:numPr>
          <w:ilvl w:val="0"/>
          <w:numId w:val="17"/>
        </w:numPr>
      </w:pPr>
      <w:r>
        <w:t>In case our investor holds different token amounts during the given quarter, the smaller amount will be used to calculate the dividend payment.</w:t>
      </w:r>
      <w:r w:rsidR="009335E5">
        <w:t xml:space="preserve"> </w:t>
      </w:r>
      <w:r w:rsidR="008B3690">
        <w:t xml:space="preserve">This includes the </w:t>
      </w:r>
      <w:r w:rsidR="00493FD4">
        <w:t>number</w:t>
      </w:r>
      <w:r w:rsidR="008B3690">
        <w:t xml:space="preserve"> of tokens owned on the dividend payment day</w:t>
      </w:r>
      <w:r w:rsidR="00A85F9B">
        <w:t xml:space="preserve"> (which will fall outside of a given quarter)</w:t>
      </w:r>
      <w:r w:rsidR="008B3690">
        <w:t>.</w:t>
      </w:r>
    </w:p>
    <w:p w:rsidR="008B3690" w:rsidRPr="00C7455F" w:rsidRDefault="008B3690" w:rsidP="009335E5">
      <w:pPr>
        <w:pStyle w:val="ListParagraph"/>
        <w:numPr>
          <w:ilvl w:val="0"/>
          <w:numId w:val="17"/>
        </w:numPr>
      </w:pPr>
      <w:r>
        <w:t xml:space="preserve">For investors not being vested (holding tokens) </w:t>
      </w:r>
      <w:r w:rsidR="004C68FE">
        <w:t>throughout</w:t>
      </w:r>
      <w:r>
        <w:t xml:space="preserve"> the full quarter, the dividend will be prorated for the amount of days it was held during the quarter. </w:t>
      </w:r>
    </w:p>
    <w:p w:rsidR="008365E7" w:rsidRDefault="008365E7" w:rsidP="008365E7">
      <w:pPr>
        <w:pStyle w:val="Heading2"/>
      </w:pPr>
      <w:bookmarkStart w:id="39" w:name="_Toc513821623"/>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r w:rsidR="00DF691B">
        <w:t>?</w:t>
      </w:r>
      <w:bookmarkEnd w:id="39"/>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w:t>
      </w:r>
      <w:r w:rsidR="00305FDB">
        <w:t xml:space="preserve">,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rsidR="00305FDB">
        <w:t xml:space="preserve"> (10%)</w:t>
      </w:r>
      <w:r>
        <w:t xml:space="preserve"> of net revenue from trading will be </w:t>
      </w:r>
      <w:r w:rsidR="000C24B7">
        <w:t>divided and</w:t>
      </w:r>
      <w:r>
        <w:t xml:space="preserve">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w:t>
      </w:r>
      <w:r w:rsidR="004E09E6">
        <w:t>token</w:t>
      </w:r>
      <w:r>
        <w:t xml:space="preserve">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This deflationary nature of</w:t>
      </w:r>
      <w:r w:rsidR="00E66ECF">
        <w:t xml:space="preserve"> the token</w:t>
      </w:r>
      <w:r w:rsidR="00994A92">
        <w:t xml:space="preserve"> </w:t>
      </w:r>
      <w:r>
        <w:t>will</w:t>
      </w:r>
      <w:r w:rsidR="00994A92">
        <w:t xml:space="preserve"> automatically</w:t>
      </w:r>
      <w:r>
        <w:t xml:space="preserve"> grow </w:t>
      </w:r>
      <w:r w:rsidR="00E66ECF">
        <w:t>its</w:t>
      </w:r>
      <w:r>
        <w:t xml:space="preserve"> price.  </w:t>
      </w:r>
    </w:p>
    <w:p w:rsidR="009335E5" w:rsidRPr="009335E5" w:rsidRDefault="009335E5" w:rsidP="009335E5"/>
    <w:p w:rsidR="00F906FD" w:rsidRDefault="00F906FD" w:rsidP="00F906FD">
      <w:pPr>
        <w:pStyle w:val="Heading1"/>
      </w:pPr>
      <w:bookmarkStart w:id="40" w:name="_Toc513821624"/>
      <w:r>
        <w:lastRenderedPageBreak/>
        <w:t>The Business</w:t>
      </w:r>
      <w:bookmarkEnd w:id="40"/>
    </w:p>
    <w:p w:rsidR="00F906FD" w:rsidRDefault="00F906FD" w:rsidP="008365E7">
      <w:r>
        <w:t>Our investment fund will start as an LLC company registered in the state of Delaware, United States of America</w:t>
      </w:r>
      <w:r w:rsidR="00AD3E5B">
        <w:t xml:space="preserve"> unless we are not able to receive </w:t>
      </w:r>
      <w:r w:rsidR="004233AF" w:rsidRPr="00BF4889">
        <w:rPr>
          <w:sz w:val="24"/>
          <w:szCs w:val="24"/>
        </w:rPr>
        <w:t>SEC Regulation A+ compliance in USA</w:t>
      </w:r>
      <w:r w:rsidR="00AD3E5B">
        <w:t xml:space="preserve">. </w:t>
      </w:r>
      <w:r>
        <w:t xml:space="preserve">  </w:t>
      </w:r>
      <w:r w:rsidR="00B80D29">
        <w:t>It will continue as an LLC until we become an investment bank.  At that point the fund will become a corporation</w:t>
      </w:r>
      <w:r w:rsidR="00546497">
        <w:t xml:space="preserve">, with a chance of being publicly traded. </w:t>
      </w:r>
    </w:p>
    <w:p w:rsidR="00CA1F02" w:rsidRDefault="00CA1F02" w:rsidP="00CA1F02">
      <w:bookmarkStart w:id="41" w:name="_Toc513821625"/>
      <w:r w:rsidRPr="00632A8A">
        <w:rPr>
          <w:rStyle w:val="Heading2Char"/>
        </w:rPr>
        <w:t xml:space="preserve">Who </w:t>
      </w:r>
      <w:r w:rsidR="00AD01B8">
        <w:rPr>
          <w:rStyle w:val="Heading2Char"/>
        </w:rPr>
        <w:t>Will Mana</w:t>
      </w:r>
      <w:r w:rsidRPr="00632A8A">
        <w:rPr>
          <w:rStyle w:val="Heading2Char"/>
        </w:rPr>
        <w:t>ge Onasander</w:t>
      </w:r>
      <w:r w:rsidR="00C4001D">
        <w:rPr>
          <w:rStyle w:val="Heading2Char"/>
        </w:rPr>
        <w:t>?</w:t>
      </w:r>
      <w:bookmarkEnd w:id="41"/>
      <w:r>
        <w:br/>
        <w:t>The management of the company can be divided in three separate phases</w:t>
      </w:r>
      <w:r w:rsidR="00717586">
        <w:t xml:space="preserve">: Initial Phase, Established Phase, and </w:t>
      </w:r>
      <w:r w:rsidR="0033653E">
        <w:t>Fully-Grown</w:t>
      </w:r>
      <w:r w:rsidR="00717586">
        <w:t xml:space="preserve"> Investment Bank.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w:t>
      </w:r>
      <w:r w:rsidR="005F370B">
        <w:t>F</w:t>
      </w:r>
      <w:r w:rsidR="00CA1F02">
        <w:t xml:space="preserve">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w:t>
      </w:r>
      <w:r w:rsidR="00C37FD6">
        <w:t>F</w:t>
      </w:r>
      <w:r w:rsidR="00324F28">
        <w:t>o</w:t>
      </w:r>
      <w:r>
        <w:t xml:space="preserve">under and trading brain behind the business.  We will hire a CEO </w:t>
      </w:r>
      <w:r w:rsidR="002732F8">
        <w:t xml:space="preserve">from the financial world, </w:t>
      </w:r>
      <w:r>
        <w:t>and a competent management team to help us implement the white paper timeline tasks.  At that point I will serve as the advisor</w:t>
      </w:r>
      <w:r w:rsidR="000C3EB6">
        <w:t xml:space="preserve"> and </w:t>
      </w:r>
      <w:r w:rsidR="000C3EB6" w:rsidRPr="000C3EB6">
        <w:t>visionary leader</w:t>
      </w:r>
      <w:r>
        <w:t xml:space="preserve">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t>
      </w:r>
      <w:r w:rsidR="00C936C0">
        <w:t xml:space="preserve">it </w:t>
      </w:r>
      <w:r>
        <w:t xml:space="preserve">will behave like one, where shareholders </w:t>
      </w:r>
      <w:r w:rsidR="008E6E0F">
        <w:t xml:space="preserve">and ONA token holders </w:t>
      </w:r>
      <w:r>
        <w:t xml:space="preserve">decide the faith of the bank.  </w:t>
      </w:r>
    </w:p>
    <w:p w:rsidR="00CD6849" w:rsidRDefault="00CD6849" w:rsidP="00CD6849">
      <w:pPr>
        <w:pStyle w:val="Heading2"/>
      </w:pPr>
      <w:bookmarkStart w:id="42" w:name="_Toc513821626"/>
      <w:r>
        <w:t>Office Locations</w:t>
      </w:r>
      <w:bookmarkEnd w:id="42"/>
    </w:p>
    <w:p w:rsidR="00CD6849" w:rsidRDefault="00CD6849" w:rsidP="00CD6849">
      <w:r>
        <w:t xml:space="preserve">Onasander headquarters will be in Manhattan, New York USA.  The fund will operate from there.  Once successful and established, we will have </w:t>
      </w:r>
      <w:r w:rsidR="00A805E7">
        <w:t>an idea</w:t>
      </w:r>
      <w:r>
        <w:t xml:space="preserve"> on how to build our office locations in Europe and Asia</w:t>
      </w:r>
      <w:r w:rsidR="00E974FD">
        <w:t xml:space="preserve"> to accommodate our international clients. </w:t>
      </w:r>
      <w:r w:rsidR="00A805E7">
        <w:t xml:space="preserve"> For Europe we are interested in the city of London, and for Asia we are aiming </w:t>
      </w:r>
      <w:r w:rsidR="00085E66">
        <w:t xml:space="preserve">at </w:t>
      </w:r>
      <w:r w:rsidR="00A805E7">
        <w:t>Hong Kong.</w:t>
      </w:r>
    </w:p>
    <w:p w:rsidR="002B7077" w:rsidRDefault="002B7077" w:rsidP="00CD6849">
      <w:r>
        <w:t xml:space="preserve">Our decentralized investors will be provided with </w:t>
      </w:r>
      <w:r w:rsidR="00E30BFB">
        <w:t>superior</w:t>
      </w:r>
      <w:r>
        <w:t xml:space="preserve"> online platform to manage their portfolios and </w:t>
      </w:r>
      <w:r w:rsidR="00E30BFB">
        <w:t>investments</w:t>
      </w:r>
      <w:r>
        <w:t>.</w:t>
      </w:r>
      <w:r w:rsidR="00E30BFB">
        <w:t xml:space="preserve">  This decentralized platform will eliminate need for office space and allow our investors to have hands on control of their trading.</w:t>
      </w:r>
      <w:r w:rsidR="00925B06">
        <w:t xml:space="preserve">  Smart Contracts will take care of investment audit, ownership, history, </w:t>
      </w:r>
      <w:r w:rsidR="00CD6C6E">
        <w:t>integrity, and management.</w:t>
      </w:r>
    </w:p>
    <w:p w:rsidR="00925B06" w:rsidRPr="00CD6849" w:rsidRDefault="00925B06" w:rsidP="00CD6849"/>
    <w:p w:rsidR="00363D95" w:rsidRDefault="00363D95" w:rsidP="00363D95">
      <w:pPr>
        <w:pStyle w:val="Heading2"/>
      </w:pPr>
      <w:bookmarkStart w:id="43" w:name="_Toc513821627"/>
      <w:r>
        <w:lastRenderedPageBreak/>
        <w:t>Management</w:t>
      </w:r>
      <w:r w:rsidR="00FC695B">
        <w:t xml:space="preserve"> Team</w:t>
      </w:r>
      <w:bookmarkEnd w:id="43"/>
    </w:p>
    <w:p w:rsidR="00363D95" w:rsidRDefault="00363D95" w:rsidP="00363D95">
      <w:pPr>
        <w:pStyle w:val="Heading4"/>
      </w:pPr>
      <w:r>
        <w:t xml:space="preserve">Andrzej Wegrzyn – </w:t>
      </w:r>
      <w:r w:rsidR="004379BA">
        <w:t>Founder &amp;</w:t>
      </w:r>
      <w:r w:rsidR="005F0EC1">
        <w:t xml:space="preserve"> </w:t>
      </w:r>
      <w:r>
        <w:t>CEO</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Anna Kretovit</w:t>
      </w:r>
      <w:r w:rsidR="00501F08">
        <w:t>c</w:t>
      </w:r>
      <w:r>
        <w:t>z – Finance and Accounting</w:t>
      </w:r>
    </w:p>
    <w:p w:rsidR="00363D95" w:rsidRDefault="00363D95" w:rsidP="00363D95">
      <w:r>
        <w:t xml:space="preserve">Anna comes from a corporate background.  She ran companies in New York City and was a Chief Financial Officer at </w:t>
      </w:r>
      <w:r w:rsidR="006E6CCD" w:rsidRPr="006E6CCD">
        <w:t>Michael Cohen Group</w:t>
      </w:r>
      <w:r w:rsidR="006E6CCD">
        <w:t xml:space="preserve"> (</w:t>
      </w:r>
      <w:r>
        <w:t>US Grant</w:t>
      </w:r>
      <w:r w:rsidR="006E6CCD">
        <w:t>s)</w:t>
      </w:r>
      <w:r>
        <w:t>.  She holds a CPA license and will be our go to person when it comes to running our accounting</w:t>
      </w:r>
      <w:r w:rsidR="00981DC6">
        <w:t>, taxation,</w:t>
      </w:r>
      <w:r>
        <w:t xml:space="preserve"> and internal finance.</w:t>
      </w:r>
    </w:p>
    <w:p w:rsidR="00363D95" w:rsidRDefault="00363D95" w:rsidP="00363D95">
      <w:pPr>
        <w:pStyle w:val="Heading4"/>
      </w:pPr>
      <w:r>
        <w:t>Robert Muer – IT Security and Development</w:t>
      </w:r>
    </w:p>
    <w:p w:rsidR="00363D95" w:rsidRDefault="00363D95" w:rsidP="00363D95">
      <w:r>
        <w:t xml:space="preserve">Robert is freelancing for Onasander, but we are looking to hire him full time once ICO </w:t>
      </w:r>
      <w:r w:rsidR="00FC3FB2">
        <w:t>ends</w:t>
      </w:r>
      <w:r>
        <w:t xml:space="preserve">.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44" w:name="_Toc513821628"/>
      <w:r>
        <w:t>Positions Available After ICO</w:t>
      </w:r>
      <w:bookmarkEnd w:id="44"/>
    </w:p>
    <w:p w:rsidR="00A21733" w:rsidRPr="00A21733" w:rsidRDefault="00A21733" w:rsidP="00A21733">
      <w:r>
        <w:t>On</w:t>
      </w:r>
      <w:r w:rsidR="0038173B">
        <w:t>c</w:t>
      </w:r>
      <w:r>
        <w:t>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EC130E" w:rsidP="00363D95">
      <w:pPr>
        <w:pStyle w:val="ListParagraph"/>
        <w:numPr>
          <w:ilvl w:val="0"/>
          <w:numId w:val="9"/>
        </w:numPr>
      </w:pPr>
      <w:r>
        <w:t>Smart Contract</w:t>
      </w:r>
      <w:r w:rsidR="00363D95">
        <w:t xml:space="preserve"> Developer</w:t>
      </w:r>
    </w:p>
    <w:p w:rsidR="00363D95" w:rsidRDefault="00363D95" w:rsidP="00CA1F02">
      <w:pPr>
        <w:pStyle w:val="ListParagraph"/>
        <w:numPr>
          <w:ilvl w:val="0"/>
          <w:numId w:val="9"/>
        </w:numPr>
      </w:pPr>
      <w:r>
        <w:t>Software Engineer</w:t>
      </w:r>
    </w:p>
    <w:p w:rsidR="00AF3641" w:rsidRDefault="00CA0E51" w:rsidP="005E0968">
      <w:pPr>
        <w:pStyle w:val="ListParagraph"/>
        <w:numPr>
          <w:ilvl w:val="0"/>
          <w:numId w:val="9"/>
        </w:numPr>
      </w:pPr>
      <w:r>
        <w:t>Financial Advisor</w:t>
      </w:r>
    </w:p>
    <w:p w:rsidR="00CA0E51" w:rsidRDefault="00AF3641" w:rsidP="005E0968">
      <w:pPr>
        <w:pStyle w:val="ListParagraph"/>
        <w:numPr>
          <w:ilvl w:val="0"/>
          <w:numId w:val="9"/>
        </w:numPr>
      </w:pPr>
      <w:r>
        <w:t>Jr. Financial Planner</w:t>
      </w:r>
      <w:r w:rsidR="009E5144">
        <w:t xml:space="preserve"> </w:t>
      </w:r>
      <w:r w:rsidR="00CA0E51">
        <w:br/>
      </w:r>
    </w:p>
    <w:p w:rsidR="009C238C" w:rsidRDefault="009C238C" w:rsidP="009C238C">
      <w:pPr>
        <w:ind w:left="360"/>
      </w:pPr>
    </w:p>
    <w:p w:rsidR="00236103" w:rsidRPr="00363D95" w:rsidRDefault="00236103" w:rsidP="00CA1F02">
      <w:pPr>
        <w:pStyle w:val="ListParagraph"/>
      </w:pPr>
    </w:p>
    <w:p w:rsidR="00E72FBC" w:rsidRDefault="00E72FBC" w:rsidP="00E72FBC">
      <w:pPr>
        <w:pStyle w:val="Heading1"/>
      </w:pPr>
      <w:bookmarkStart w:id="45" w:name="_Toc513821629"/>
      <w:r>
        <w:lastRenderedPageBreak/>
        <w:t>Technical Details</w:t>
      </w:r>
      <w:bookmarkEnd w:id="45"/>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46" w:name="_Toc513821630"/>
      <w:r>
        <w:t>Cryptocurrencies</w:t>
      </w:r>
      <w:bookmarkEnd w:id="46"/>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47" w:name="_Toc513821631"/>
      <w:r>
        <w:t>Ethereum Coin - ETH</w:t>
      </w:r>
      <w:bookmarkEnd w:id="47"/>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8" w:name="_Toc513821632"/>
      <w:r>
        <w:t>Blockchain</w:t>
      </w:r>
      <w:bookmarkEnd w:id="48"/>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9" w:name="_Toc513821633"/>
      <w:r>
        <w:t>Smart Contracts</w:t>
      </w:r>
      <w:bookmarkEnd w:id="49"/>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50" w:name="_Toc513821634"/>
      <w:r>
        <w:t>Wallets</w:t>
      </w:r>
      <w:bookmarkEnd w:id="50"/>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51" w:name="_Toc513821635"/>
      <w:r>
        <w:t>Exchange</w:t>
      </w:r>
      <w:bookmarkEnd w:id="51"/>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52" w:name="_Toc513821636"/>
      <w:r>
        <w:t xml:space="preserve">How Will </w:t>
      </w:r>
      <w:r w:rsidR="00C92591">
        <w:t xml:space="preserve">the </w:t>
      </w:r>
      <w:r w:rsidR="007E124F">
        <w:t>Onasander</w:t>
      </w:r>
      <w:r>
        <w:t xml:space="preserve"> Token Work</w:t>
      </w:r>
      <w:r w:rsidR="00C4001D">
        <w:t>?</w:t>
      </w:r>
      <w:bookmarkEnd w:id="52"/>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w:t>
      </w:r>
      <w:r w:rsidR="00AD0FA6">
        <w:t>token</w:t>
      </w:r>
      <w:r>
        <w:t>.</w:t>
      </w:r>
    </w:p>
    <w:p w:rsidR="00055032" w:rsidRDefault="00055032" w:rsidP="00055032">
      <w:r>
        <w:lastRenderedPageBreak/>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53" w:name="_Toc513821637"/>
      <w:r>
        <w:t xml:space="preserve">How </w:t>
      </w:r>
      <w:r w:rsidR="000A53B8">
        <w:t xml:space="preserve">Will </w:t>
      </w:r>
      <w:r>
        <w:t xml:space="preserve">Onasander </w:t>
      </w:r>
      <w:r w:rsidR="00055032">
        <w:t xml:space="preserve">Tokens </w:t>
      </w:r>
      <w:r w:rsidR="000A53B8">
        <w:t>B</w:t>
      </w:r>
      <w:r w:rsidR="00055032">
        <w:t xml:space="preserve">e </w:t>
      </w:r>
      <w:r>
        <w:t>Minted</w:t>
      </w:r>
      <w:r w:rsidR="00C4001D">
        <w:t>?</w:t>
      </w:r>
      <w:bookmarkEnd w:id="53"/>
    </w:p>
    <w:p w:rsidR="0059409F" w:rsidRDefault="00BB2727" w:rsidP="00F51E0A">
      <w:r>
        <w:t xml:space="preserve">Onasander tokens will be minted with a symbol: ONA.  </w:t>
      </w:r>
      <w:r w:rsidR="00F51E0A">
        <w:t xml:space="preserve">Onasander tokens will be Ethereum based.  </w:t>
      </w:r>
      <w:r>
        <w:t xml:space="preserve">Therefore, </w:t>
      </w:r>
      <w:r w:rsidR="008E71FC">
        <w:t>t</w:t>
      </w:r>
      <w:r>
        <w:t xml:space="preserve">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r w:rsidR="00CB1CAD">
        <w:t>crowd sale</w:t>
      </w:r>
      <w:r>
        <w:t xml:space="preserve">. They are divisible units and are designed to have </w:t>
      </w:r>
      <w:r w:rsidR="00CB1CAD">
        <w:t>eighteen</w:t>
      </w:r>
      <w:r>
        <w:t xml:space="preserve">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r>
        <w:t xml:space="preserve">Trezor </w:t>
      </w:r>
    </w:p>
    <w:p w:rsidR="00F51E0A" w:rsidRDefault="00F51E0A" w:rsidP="00F51E0A">
      <w:pPr>
        <w:pStyle w:val="ListParagraph"/>
        <w:numPr>
          <w:ilvl w:val="0"/>
          <w:numId w:val="10"/>
        </w:numPr>
      </w:pPr>
      <w:r>
        <w:t>KeepKey</w:t>
      </w:r>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r>
        <w:t>MetaMask</w:t>
      </w:r>
    </w:p>
    <w:p w:rsidR="00CB1CAD" w:rsidRDefault="00CB1CAD" w:rsidP="00F51E0A">
      <w:pPr>
        <w:pStyle w:val="ListParagraph"/>
        <w:numPr>
          <w:ilvl w:val="0"/>
          <w:numId w:val="11"/>
        </w:numPr>
      </w:pPr>
      <w:r>
        <w:t>Ethereum Wallet</w:t>
      </w:r>
    </w:p>
    <w:p w:rsidR="00F51E0A" w:rsidRDefault="00F51E0A" w:rsidP="00F51E0A">
      <w:pPr>
        <w:pStyle w:val="Heading4"/>
      </w:pPr>
      <w:r>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MyEtherWallet</w:t>
      </w:r>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r>
        <w:t>Jaxx</w:t>
      </w:r>
    </w:p>
    <w:p w:rsidR="00F51E0A" w:rsidRDefault="00F51E0A" w:rsidP="00F51E0A">
      <w:pPr>
        <w:pStyle w:val="ListParagraph"/>
        <w:numPr>
          <w:ilvl w:val="0"/>
          <w:numId w:val="15"/>
        </w:numPr>
      </w:pPr>
      <w:r>
        <w:t>imToken</w:t>
      </w:r>
    </w:p>
    <w:p w:rsidR="00F51E0A" w:rsidRDefault="00F51E0A" w:rsidP="00F51E0A">
      <w:pPr>
        <w:pStyle w:val="ListParagraph"/>
        <w:numPr>
          <w:ilvl w:val="0"/>
          <w:numId w:val="15"/>
        </w:numPr>
      </w:pPr>
      <w:r>
        <w:t>CoinBase</w:t>
      </w:r>
    </w:p>
    <w:p w:rsidR="00F51E0A" w:rsidRDefault="00F51E0A" w:rsidP="00F51E0A">
      <w:pPr>
        <w:pStyle w:val="Heading4"/>
      </w:pPr>
      <w:r>
        <w:t>Paper Wallets</w:t>
      </w:r>
    </w:p>
    <w:p w:rsidR="000A03C1" w:rsidRDefault="00F51E0A" w:rsidP="00957967">
      <w:pPr>
        <w:pStyle w:val="ListParagraph"/>
        <w:numPr>
          <w:ilvl w:val="0"/>
          <w:numId w:val="14"/>
        </w:numPr>
      </w:pPr>
      <w:r>
        <w:t xml:space="preserve">ETHAdress </w:t>
      </w:r>
    </w:p>
    <w:p w:rsidR="000A03C1" w:rsidRDefault="003966F6" w:rsidP="00957967">
      <w:pPr>
        <w:pStyle w:val="ListParagraph"/>
        <w:numPr>
          <w:ilvl w:val="0"/>
          <w:numId w:val="16"/>
        </w:numPr>
      </w:pPr>
      <w:r w:rsidRPr="000A03C1">
        <w:t>MyEtherWallet</w:t>
      </w:r>
      <w:r>
        <w:t xml:space="preserve"> -</w:t>
      </w:r>
      <w:r w:rsidR="000A03C1">
        <w:t xml:space="preserve"> they provide paper wallet option on their website</w:t>
      </w:r>
    </w:p>
    <w:p w:rsidR="00F51E0A" w:rsidRDefault="00F51E0A" w:rsidP="00F51E0A">
      <w:r>
        <w:lastRenderedPageBreak/>
        <w:t xml:space="preserve">Please note the </w:t>
      </w:r>
      <w:r w:rsidR="009728E7">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w:t>
      </w:r>
      <w:r w:rsidR="00522A0E">
        <w:t>sends</w:t>
      </w:r>
      <w:r>
        <w:t xml:space="preserve"> the Ethereum into the </w:t>
      </w:r>
      <w:r w:rsidR="00522A0E">
        <w:t>crowd sale</w:t>
      </w:r>
      <w:r>
        <w:t xml:space="preserve"> Smart Contract address.  </w:t>
      </w:r>
      <w:r w:rsidR="0012310C">
        <w:t xml:space="preserve">It is very </w:t>
      </w:r>
      <w:r w:rsidR="00244A1D">
        <w:t>important not</w:t>
      </w:r>
      <w:r>
        <w:t xml:space="preserve"> to send your Ethereum tokens straight from the exchange to our address.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Pr="007A5112" w:rsidRDefault="00E957E7" w:rsidP="008C1480">
      <w:pPr>
        <w:pStyle w:val="Heading4"/>
        <w:rPr>
          <w:sz w:val="18"/>
          <w:szCs w:val="18"/>
        </w:rPr>
      </w:pPr>
      <w:r>
        <w:rPr>
          <w:sz w:val="18"/>
          <w:szCs w:val="18"/>
        </w:rPr>
        <w:t>Onasander</w:t>
      </w:r>
      <w:r w:rsidR="00F51E0A" w:rsidRPr="007A5112">
        <w:rPr>
          <w:sz w:val="18"/>
          <w:szCs w:val="18"/>
        </w:rPr>
        <w:t xml:space="preserve"> ICO crowd funding address:</w:t>
      </w:r>
      <w:r w:rsidR="00210CC5" w:rsidRPr="007A5112">
        <w:rPr>
          <w:sz w:val="18"/>
          <w:szCs w:val="18"/>
        </w:rPr>
        <w:t xml:space="preserve">  </w:t>
      </w:r>
      <w:r w:rsidR="0044610D" w:rsidRPr="007A5112">
        <w:rPr>
          <w:rFonts w:ascii="Montserrat" w:hAnsi="Montserrat"/>
          <w:i w:val="0"/>
          <w:sz w:val="18"/>
          <w:szCs w:val="18"/>
          <w:shd w:val="clear" w:color="auto" w:fill="FAFAFA"/>
        </w:rPr>
        <w:t>0x5884c40ddEd55b5649A1AaA677A750eaD35E3043</w:t>
      </w:r>
    </w:p>
    <w:p w:rsidR="00EA29D7" w:rsidRDefault="003966F6" w:rsidP="00EA29D7">
      <w:pPr>
        <w:pStyle w:val="Heading2"/>
      </w:pPr>
      <w:r>
        <w:br/>
      </w:r>
      <w:bookmarkStart w:id="54" w:name="_Toc513821638"/>
      <w:r w:rsidR="00922B81">
        <w:t>Steps Required to Purchase Our Tokens</w:t>
      </w:r>
      <w:bookmarkEnd w:id="54"/>
    </w:p>
    <w:p w:rsidR="00EA29D7" w:rsidRDefault="00EA29D7" w:rsidP="00EA29D7">
      <w:r>
        <w:t xml:space="preserve">The first pre-ICO token sale will start </w:t>
      </w:r>
      <w:r w:rsidR="009728E7">
        <w:t>on July</w:t>
      </w:r>
      <w:r>
        <w:t xml:space="preserve"> </w:t>
      </w:r>
      <w:r w:rsidR="00957967">
        <w:t>22,</w:t>
      </w:r>
      <w:r>
        <w:t xml:space="preserve"> 2018.  In order to be able to buy </w:t>
      </w:r>
      <w:r w:rsidR="00733E07">
        <w:t>our</w:t>
      </w:r>
      <w:r>
        <w:t xml:space="preserve"> first cheap tokens you need to be ready before </w:t>
      </w:r>
      <w:r w:rsidR="00957967">
        <w:t>July 22</w:t>
      </w:r>
      <w:r>
        <w:t>.</w:t>
      </w:r>
      <w:r w:rsidR="008B7458">
        <w:t xml:space="preserve">  You will need to </w:t>
      </w:r>
      <w:r w:rsidR="00957967">
        <w:t xml:space="preserve">have your wallet and ETH ready </w:t>
      </w:r>
      <w:r w:rsidR="00B518E9">
        <w:t>before</w:t>
      </w:r>
      <w:r w:rsidR="00D37DDD">
        <w:t xml:space="preserve"> the </w:t>
      </w:r>
      <w:r w:rsidR="00957967">
        <w:t>PRE-</w:t>
      </w:r>
      <w:r w:rsidR="00D37DDD">
        <w:t>ICO date.</w:t>
      </w:r>
    </w:p>
    <w:p w:rsidR="00151E70" w:rsidRPr="00151E70" w:rsidRDefault="004F3D39" w:rsidP="00151E70">
      <w:r>
        <w:t xml:space="preserve">Most important step for the </w:t>
      </w:r>
      <w:r w:rsidR="00151E70">
        <w:t xml:space="preserve">investors </w:t>
      </w:r>
      <w:r>
        <w:t xml:space="preserve">is </w:t>
      </w:r>
      <w:r w:rsidR="00151E70">
        <w:t xml:space="preserve">to have their Ethereum ready.  Follow the steps below in order to be ready on the first day of Onasander </w:t>
      </w:r>
      <w:r w:rsidR="00957967">
        <w:t>Token Sale</w:t>
      </w:r>
      <w:r w:rsidR="00151E70">
        <w:t>.</w:t>
      </w:r>
    </w:p>
    <w:p w:rsidR="00EA29D7" w:rsidRDefault="00957967" w:rsidP="00EA29D7">
      <w:pPr>
        <w:pStyle w:val="Heading4"/>
      </w:pPr>
      <w:r>
        <w:t xml:space="preserve">1. </w:t>
      </w:r>
      <w:r w:rsidR="00EA29D7">
        <w:t>Create Your Ethereum Wallet</w:t>
      </w:r>
    </w:p>
    <w:p w:rsidR="00EA29D7" w:rsidRDefault="00EA29D7" w:rsidP="00EA29D7">
      <w:r>
        <w:t>Please refer to the wallets section in this document to choose your favorite ETH Wallet.</w:t>
      </w:r>
    </w:p>
    <w:p w:rsidR="00EA29D7" w:rsidRDefault="00957967" w:rsidP="00EA29D7">
      <w:pPr>
        <w:pStyle w:val="Heading4"/>
      </w:pPr>
      <w:r>
        <w:t xml:space="preserve">2.  </w:t>
      </w:r>
      <w:r w:rsidR="00EA29D7">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Coinbase, Kraken, Bitfinex, Bittrex,</w:t>
      </w:r>
      <w:r w:rsidR="008C1496">
        <w:t xml:space="preserve"> or any other</w:t>
      </w:r>
      <w:r w:rsidR="00BA7CA1">
        <w:t xml:space="preserve"> exchange</w:t>
      </w:r>
      <w:r>
        <w:t xml:space="preserve">. </w:t>
      </w:r>
      <w:r w:rsidR="009D59B1">
        <w:t xml:space="preserve"> </w:t>
      </w:r>
      <w:r>
        <w:t xml:space="preserve">Some of </w:t>
      </w:r>
      <w:r w:rsidR="00C4527E">
        <w:t xml:space="preserve">the </w:t>
      </w:r>
      <w:r w:rsidR="009C238C">
        <w:t>above-mentioned</w:t>
      </w:r>
      <w:r w:rsidR="00C4527E">
        <w:t xml:space="preserve"> exchanges</w:t>
      </w:r>
      <w:r>
        <w:t xml:space="preserve"> allow you to trade </w:t>
      </w:r>
      <w:r w:rsidR="0051507C">
        <w:t>FIAT</w:t>
      </w:r>
      <w:r>
        <w:t xml:space="preserve"> currency (dollars or euro) for Ethereum directly, while others only allow exchanging Bitcoin or another cryptocurrency to ETH.  One super easy way to purchase ETH </w:t>
      </w:r>
      <w:r w:rsidR="002F249B">
        <w:t>is</w:t>
      </w:r>
      <w:r>
        <w:t xml:space="preserve"> Coinbase.</w:t>
      </w:r>
      <w:r w:rsidR="003C358A">
        <w:t xml:space="preserve">  Coinbase will exchange your money for ETH and send them to your wallet.</w:t>
      </w:r>
    </w:p>
    <w:p w:rsidR="00EA29D7" w:rsidRDefault="00957967" w:rsidP="00EA29D7">
      <w:pPr>
        <w:pStyle w:val="Heading4"/>
      </w:pPr>
      <w:r>
        <w:t xml:space="preserve">3.  </w:t>
      </w:r>
      <w:r w:rsidR="00EA29D7">
        <w:t xml:space="preserve">Send </w:t>
      </w:r>
      <w:r w:rsidR="00F45AD2">
        <w:t>Ethereum</w:t>
      </w:r>
      <w:r w:rsidR="00EA29D7">
        <w:t xml:space="preserve"> From an Exchange </w:t>
      </w:r>
      <w:r w:rsidR="00F45AD2">
        <w:t>to</w:t>
      </w:r>
      <w:r w:rsidR="00EA29D7">
        <w:t xml:space="preserve"> Your Wallet</w:t>
      </w:r>
    </w:p>
    <w:p w:rsidR="00EA29D7" w:rsidRDefault="00EA29D7" w:rsidP="00EA29D7">
      <w:r>
        <w:t xml:space="preserve">This is an important step.  Most exchanges do not allow you to send ETH directly to ICO </w:t>
      </w:r>
      <w:r w:rsidR="001638DD">
        <w:t>contract address</w:t>
      </w:r>
      <w:r>
        <w:t xml:space="preserve">.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957967" w:rsidP="00EA29D7">
      <w:pPr>
        <w:pStyle w:val="Heading4"/>
      </w:pPr>
      <w:r>
        <w:t xml:space="preserve">4.  </w:t>
      </w:r>
      <w:r w:rsidR="00EA29D7">
        <w:t xml:space="preserve">Send Ethereum From Your Wallet </w:t>
      </w:r>
      <w:r w:rsidR="00741608">
        <w:t>to</w:t>
      </w:r>
      <w:r w:rsidR="00EA29D7">
        <w:t xml:space="preserve"> </w:t>
      </w:r>
      <w:r w:rsidR="001D5AFE">
        <w:t>Onasander</w:t>
      </w:r>
      <w:r w:rsidR="00EA29D7">
        <w:t xml:space="preserve"> ICO</w:t>
      </w:r>
    </w:p>
    <w:p w:rsidR="00C303BE" w:rsidRDefault="00EA29D7" w:rsidP="00EA29D7">
      <w:r>
        <w:t xml:space="preserve">The next step requires you to visit our website www.Onasander.com and </w:t>
      </w:r>
      <w:r w:rsidR="001638DD">
        <w:t xml:space="preserve">obtain Onasander Contract </w:t>
      </w:r>
      <w:r w:rsidR="00654FAF">
        <w:t>Address or</w:t>
      </w:r>
      <w:r w:rsidR="00AA1B00">
        <w:t xml:space="preserve"> copy the address below. </w:t>
      </w:r>
      <w:r>
        <w:t xml:space="preserve">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7" w:history="1">
        <w:r w:rsidR="0044610D" w:rsidRPr="0044610D">
          <w:rPr>
            <w:rStyle w:val="Hyperlink"/>
            <w:sz w:val="20"/>
            <w:szCs w:val="20"/>
          </w:rPr>
          <w:t>https://etherscan.io/token/0x5884c40ddEd55b5649A1AaA677A750eaD35E3043</w:t>
        </w:r>
      </w:hyperlink>
      <w:r>
        <w:br/>
        <w:t>Minimum Contribution: 0.1 ETH</w:t>
      </w:r>
      <w:r w:rsidR="004712E3">
        <w:br/>
      </w:r>
    </w:p>
    <w:p w:rsidR="001F16E2" w:rsidRDefault="00EA29D7" w:rsidP="00EA29D7">
      <w:r>
        <w:lastRenderedPageBreak/>
        <w:t xml:space="preserve">The most important thing here is the contract address. It’s just another wallet like yours.  Below is an example of a wallet sending ETH to our </w:t>
      </w:r>
      <w:r w:rsidR="00773658">
        <w:t xml:space="preserve">ICO </w:t>
      </w:r>
      <w:r>
        <w:t>Contract Address</w:t>
      </w:r>
      <w:r w:rsidR="00CE48FA">
        <w:t>.</w:t>
      </w:r>
      <w:r w:rsidR="00CE48FA">
        <w:br/>
      </w:r>
      <w:r w:rsidR="00CE48FA">
        <w:rPr>
          <w:noProof/>
        </w:rPr>
        <w:t xml:space="preserve"> </w:t>
      </w:r>
      <w:r w:rsidR="0029043A">
        <w:rPr>
          <w:noProof/>
        </w:rPr>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DF4CD8" w:rsidRDefault="00DF4CD8" w:rsidP="001F16E2">
      <w:pPr>
        <w:pStyle w:val="Heading2"/>
      </w:pPr>
      <w:bookmarkStart w:id="55" w:name="_Toc513821639"/>
      <w:r>
        <w:t>Purchase Tokens with Wire Transfer</w:t>
      </w:r>
      <w:bookmarkEnd w:id="55"/>
    </w:p>
    <w:p w:rsidR="00DF4CD8" w:rsidRPr="00DF4CD8" w:rsidRDefault="00710A40" w:rsidP="00DF4CD8">
      <w:r>
        <w:t xml:space="preserve">For </w:t>
      </w:r>
      <w:r w:rsidR="00312BFB">
        <w:t xml:space="preserve">investors who want to purchase our tokens with </w:t>
      </w:r>
      <w:r w:rsidR="006E3A21">
        <w:t xml:space="preserve">the </w:t>
      </w:r>
      <w:r w:rsidR="00312BFB">
        <w:t xml:space="preserve">wire transfer </w:t>
      </w:r>
      <w:r w:rsidR="00105521">
        <w:t xml:space="preserve">option, </w:t>
      </w:r>
      <w:r w:rsidR="00312BFB">
        <w:t xml:space="preserve">we invite you to visit our website </w:t>
      </w:r>
      <w:hyperlink r:id="rId19" w:history="1">
        <w:r w:rsidR="00312BFB" w:rsidRPr="009B3E65">
          <w:rPr>
            <w:rStyle w:val="Hyperlink"/>
          </w:rPr>
          <w:t>http://www.Onasander.com</w:t>
        </w:r>
      </w:hyperlink>
      <w:r w:rsidR="00312BFB">
        <w:t xml:space="preserve"> and contact us directly.  </w:t>
      </w:r>
    </w:p>
    <w:p w:rsidR="001F16E2" w:rsidRDefault="001F16E2" w:rsidP="001F16E2">
      <w:pPr>
        <w:pStyle w:val="Heading2"/>
      </w:pPr>
      <w:bookmarkStart w:id="56" w:name="_Toc513821640"/>
      <w:r>
        <w:t>Token Price</w:t>
      </w:r>
      <w:r w:rsidR="00BE0040">
        <w:t xml:space="preserve"> Example</w:t>
      </w:r>
      <w:bookmarkEnd w:id="56"/>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BE7C0C" w:rsidRDefault="00BE7C0C" w:rsidP="00BE7C0C">
      <w:pPr>
        <w:pStyle w:val="Heading4"/>
      </w:pPr>
      <w:r>
        <w:t xml:space="preserve">Example for May 8, 2018 </w:t>
      </w:r>
    </w:p>
    <w:p w:rsidR="001F16E2" w:rsidRDefault="00BE7C0C" w:rsidP="001F16E2">
      <w:r>
        <w:t xml:space="preserve">With the </w:t>
      </w:r>
      <w:r w:rsidR="001F16E2">
        <w:t xml:space="preserve">price of </w:t>
      </w:r>
      <w:r w:rsidR="00292949">
        <w:t>Ethereum</w:t>
      </w:r>
      <w:r w:rsidR="001F16E2">
        <w:t xml:space="preserve"> </w:t>
      </w:r>
      <w:r w:rsidR="00202DF3">
        <w:t xml:space="preserve">of </w:t>
      </w:r>
      <w:r w:rsidR="001F16E2">
        <w:t>$</w:t>
      </w:r>
      <w:r w:rsidR="00FC32CE">
        <w:t>700</w:t>
      </w:r>
      <w:r w:rsidR="001F16E2">
        <w:t xml:space="preserve">, and price of Onasander </w:t>
      </w:r>
      <w:r w:rsidR="00202DF3">
        <w:t xml:space="preserve">of </w:t>
      </w:r>
      <w:r w:rsidR="001F16E2">
        <w:t>$</w:t>
      </w:r>
      <w:r w:rsidR="002764F5">
        <w:t>0.40</w:t>
      </w:r>
      <w:r w:rsidR="001F16E2">
        <w:t xml:space="preserve">, the investor receives </w:t>
      </w:r>
      <w:r w:rsidR="002764F5" w:rsidRPr="002764F5">
        <w:t>1750</w:t>
      </w:r>
      <w:r w:rsidR="001F16E2">
        <w:t xml:space="preserve"> Onasander tokens</w:t>
      </w:r>
      <w:r w:rsidR="00F94803">
        <w:t xml:space="preserve"> for 1ETH coin</w:t>
      </w:r>
      <w:r w:rsidR="001F16E2">
        <w:t>.</w:t>
      </w:r>
      <w:r>
        <w:t xml:space="preserve">  </w:t>
      </w:r>
      <w:r w:rsidR="00201FE4">
        <w:t>P</w:t>
      </w:r>
      <w:r w:rsidR="001F16E2">
        <w:t>lease note the price of ETH changes. The example below is based on ETH price of $</w:t>
      </w:r>
      <w:r>
        <w:t>700</w:t>
      </w:r>
      <w:r w:rsidR="001F16E2">
        <w:t>.</w:t>
      </w:r>
      <w:r w:rsidR="001638DD">
        <w:t xml:space="preserve">  Real prices will be different.</w:t>
      </w:r>
    </w:p>
    <w:p w:rsidR="001F16E2" w:rsidRDefault="001F16E2" w:rsidP="001F16E2">
      <w:r>
        <w:t>1 ETH = $</w:t>
      </w:r>
      <w:r w:rsidR="003A6886">
        <w:t>700</w:t>
      </w:r>
      <w:r>
        <w:br/>
        <w:t>1 ONA = $</w:t>
      </w:r>
      <w:r w:rsidR="00E4130C">
        <w:t>0.40</w:t>
      </w:r>
      <w:r>
        <w:br/>
        <w:t xml:space="preserve">1 </w:t>
      </w:r>
      <w:r w:rsidR="00292949">
        <w:t xml:space="preserve">ETH = </w:t>
      </w:r>
      <w:r w:rsidR="003A6886">
        <w:t>1750</w:t>
      </w:r>
      <w:r>
        <w:t xml:space="preserve"> ONA</w:t>
      </w:r>
      <w:r>
        <w:br/>
        <w:t xml:space="preserve">1 ONA = </w:t>
      </w:r>
      <w:r w:rsidR="00DC099C" w:rsidRPr="00DC099C">
        <w:t>0.00058725</w:t>
      </w:r>
      <w:r>
        <w:t xml:space="preserve"> ETH</w:t>
      </w:r>
    </w:p>
    <w:p w:rsidR="001F16E2" w:rsidRDefault="001F16E2" w:rsidP="001F16E2">
      <w:pPr>
        <w:pStyle w:val="Heading2"/>
      </w:pPr>
      <w:bookmarkStart w:id="57" w:name="_Toc513821641"/>
      <w:r>
        <w:lastRenderedPageBreak/>
        <w:t>Onasander Smart Contract Specification</w:t>
      </w:r>
      <w:bookmarkEnd w:id="57"/>
    </w:p>
    <w:p w:rsidR="001F16E2" w:rsidRDefault="001F16E2" w:rsidP="00AA3A9B">
      <w:r>
        <w:t>Token Symbol: ONA</w:t>
      </w:r>
      <w:r>
        <w:br/>
        <w:t>Token Name: Onasander</w:t>
      </w:r>
      <w:r>
        <w:br/>
      </w:r>
      <w:r w:rsidR="00DB20E6">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r>
      <w:r w:rsidR="00511534">
        <w:t>C</w:t>
      </w:r>
      <w:r w:rsidR="006218E2">
        <w:t>rowd sale</w:t>
      </w:r>
      <w:r>
        <w:t xml:space="preserve"> Hard CAP of $</w:t>
      </w:r>
      <w:r w:rsidR="00E67BEF">
        <w:t>50,000,000</w:t>
      </w:r>
      <w:r>
        <w:t xml:space="preserve">.  </w:t>
      </w:r>
      <w:r w:rsidR="00511534">
        <w:t>S</w:t>
      </w:r>
      <w:r>
        <w:t xml:space="preserve">ale </w:t>
      </w:r>
      <w:r w:rsidR="00511534">
        <w:t xml:space="preserve">stops </w:t>
      </w:r>
      <w:r>
        <w:t>automatically at maximum value</w:t>
      </w:r>
      <w:r w:rsidR="00511534">
        <w:t xml:space="preserve"> if under SEC regulations</w:t>
      </w:r>
      <w:r>
        <w:br/>
        <w:t>Refunds would be in Ethereum ETH.</w:t>
      </w:r>
      <w:r w:rsidR="00D00CF1">
        <w:rPr>
          <w:rStyle w:val="Hyperlink"/>
        </w:rPr>
        <w:t xml:space="preserve"> </w:t>
      </w:r>
      <w:r w:rsidR="006218E2">
        <w:rPr>
          <w:rStyle w:val="Hyperlink"/>
        </w:rPr>
        <w:br/>
      </w:r>
      <w:r w:rsidR="006218E2">
        <w:t>Max Tokens: 88,000,000 ONA</w:t>
      </w:r>
      <w:r w:rsidR="006218E2">
        <w:br/>
        <w:t xml:space="preserve">Tokens for Sale: </w:t>
      </w:r>
      <w:r w:rsidR="006218E2" w:rsidRPr="00B66E80">
        <w:t>79</w:t>
      </w:r>
      <w:r w:rsidR="006218E2">
        <w:t>,</w:t>
      </w:r>
      <w:r w:rsidR="006218E2" w:rsidRPr="00B66E80">
        <w:t>200</w:t>
      </w:r>
      <w:r w:rsidR="006218E2">
        <w:t>,</w:t>
      </w:r>
      <w:r w:rsidR="006218E2" w:rsidRPr="00B66E80">
        <w:t>000</w:t>
      </w:r>
      <w:r w:rsidR="006218E2">
        <w:t xml:space="preserve"> ONA</w:t>
      </w:r>
      <w:r w:rsidR="00C435C1">
        <w:br/>
        <w:t xml:space="preserve">Minimum Buy </w:t>
      </w:r>
      <w:r w:rsidR="00E5207F">
        <w:t>I</w:t>
      </w:r>
      <w:r w:rsidR="00C435C1">
        <w:t>n: 0.1 ETH</w:t>
      </w:r>
      <w:r w:rsidR="009879A7">
        <w:br/>
        <w:t xml:space="preserve">Smart Contract: </w:t>
      </w:r>
      <w:r w:rsidR="009879A7" w:rsidRPr="009879A7">
        <w:t>https://etherscan.io/address/0x5884c40dded55b5649a1aaa677a750ead35e3043</w:t>
      </w:r>
      <w:r w:rsidR="00C31184">
        <w:br/>
      </w:r>
      <w:r w:rsidR="00C31184">
        <w:br/>
      </w:r>
      <w:r w:rsidR="00D42AD5">
        <w:t xml:space="preserve">The </w:t>
      </w:r>
      <w:r>
        <w:t>Max</w:t>
      </w:r>
      <w:r w:rsidR="00AA3A9B">
        <w:t xml:space="preserve">imum </w:t>
      </w:r>
      <w:r w:rsidR="00D42AD5">
        <w:t>A</w:t>
      </w:r>
      <w:r>
        <w:t xml:space="preserve">vailable </w:t>
      </w:r>
      <w:r w:rsidR="00D42AD5">
        <w:t>S</w:t>
      </w:r>
      <w:r>
        <w:t>upply</w:t>
      </w:r>
      <w:r w:rsidR="00B66E80">
        <w:t xml:space="preserve"> </w:t>
      </w:r>
      <w:r w:rsidR="00D42AD5">
        <w:t>will</w:t>
      </w:r>
      <w:r w:rsidR="00AA3A9B">
        <w:t xml:space="preserve"> be</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r w:rsidR="00AA3A9B">
        <w:t>i</w:t>
      </w:r>
      <w:r w:rsidR="00B66E80">
        <w:t>n case we sell all tokens (team reserve</w:t>
      </w:r>
      <w:r w:rsidR="00AA3A9B">
        <w:t xml:space="preserve"> tokens are excluded as they will be off the market).  </w:t>
      </w:r>
      <w:r w:rsidR="007C238B">
        <w:t>A</w:t>
      </w:r>
      <w:r>
        <w:t xml:space="preserve">ll numbers </w:t>
      </w:r>
      <w:r w:rsidR="00AA3A9B">
        <w:t xml:space="preserve">above </w:t>
      </w:r>
      <w:r>
        <w:t xml:space="preserve">are based on maximum ICO sale.  The price of the </w:t>
      </w:r>
      <w:r w:rsidR="000D1E7B">
        <w:t>token</w:t>
      </w:r>
      <w:r>
        <w:t xml:space="preserve"> on the exchange will be proportional to the number of tokens sold</w:t>
      </w:r>
      <w:r w:rsidR="007C238B">
        <w:t>.</w:t>
      </w:r>
      <w:r w:rsidR="00AA3A9B">
        <w:br/>
      </w:r>
      <w:r w:rsidR="00ED1389">
        <w:br/>
      </w:r>
      <w:r w:rsidR="007C238B">
        <w:t>I</w:t>
      </w:r>
      <w:r>
        <w:t xml:space="preserve">n case of tremendous success after the initial </w:t>
      </w:r>
      <w:r w:rsidR="00AA3A9B">
        <w:t>PRE-</w:t>
      </w:r>
      <w:r>
        <w:t>ICO sale, the token price will go up for the next ICO</w:t>
      </w:r>
      <w:r w:rsidR="00AA3A9B">
        <w:t xml:space="preserve"> phase, but</w:t>
      </w:r>
      <w:r>
        <w:t xml:space="preserve"> the number of </w:t>
      </w:r>
      <w:r w:rsidR="00AA3A9B">
        <w:t>t</w:t>
      </w:r>
      <w:r>
        <w:t xml:space="preserve">okens sold </w:t>
      </w:r>
      <w:r w:rsidR="007C238B">
        <w:t>could</w:t>
      </w:r>
      <w:r>
        <w:t xml:space="preserve"> be less.  Our target of $50 million is fixed.  Therefore, the Available Supply of Onasander tokens could be much less in reality</w:t>
      </w:r>
      <w:r w:rsidR="00AA3A9B">
        <w:t xml:space="preserve">, due to price increase since higher price equals less tokens required to be sold. </w:t>
      </w:r>
      <w:r>
        <w:t xml:space="preserve"> The “extra” token</w:t>
      </w:r>
      <w:r w:rsidR="00314015">
        <w:t>s</w:t>
      </w:r>
      <w:r>
        <w:t xml:space="preserve"> will </w:t>
      </w:r>
      <w:r w:rsidR="00AA3A9B">
        <w:t xml:space="preserve">be burned after the ICO.  The Burn function was implemented in the Smart Contract. </w:t>
      </w:r>
    </w:p>
    <w:p w:rsidR="001F16E2" w:rsidRDefault="001F16E2" w:rsidP="00BA23D4">
      <w:pPr>
        <w:pStyle w:val="Heading2"/>
      </w:pPr>
      <w:bookmarkStart w:id="58" w:name="_Toc513821642"/>
      <w:r>
        <w:t>Final Token Distribution</w:t>
      </w:r>
      <w:bookmarkEnd w:id="58"/>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281574" cy="2867558"/>
            <wp:effectExtent l="0" t="0" r="14605" b="952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D15FAF" w:rsidRDefault="001F16E2" w:rsidP="00D15FAF">
      <w:pPr>
        <w:pStyle w:val="Heading1"/>
      </w:pPr>
      <w:bookmarkStart w:id="59" w:name="_Toc513821643"/>
      <w:r>
        <w:lastRenderedPageBreak/>
        <w:t>Summary</w:t>
      </w:r>
      <w:bookmarkEnd w:id="59"/>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r w:rsidR="009D0E6C">
        <w:t>Onasander</w:t>
      </w:r>
      <w:r w:rsidR="004E6B25">
        <w:t xml:space="preserve"> plan</w:t>
      </w:r>
      <w:r w:rsidR="009D0E6C">
        <w:t xml:space="preserve"> is</w:t>
      </w:r>
      <w:r w:rsidR="004E6B25">
        <w:t xml:space="preserve"> to execute the ICO</w:t>
      </w:r>
      <w:r w:rsidR="0060053A">
        <w:t xml:space="preserve">, </w:t>
      </w:r>
      <w:r w:rsidR="004E6B25">
        <w:t xml:space="preserve">open up </w:t>
      </w:r>
      <w:r w:rsidR="009D0E6C">
        <w:t>the</w:t>
      </w:r>
      <w:r w:rsidR="004E6B25">
        <w:t xml:space="preserve"> investment fund</w:t>
      </w:r>
      <w:r w:rsidR="009D0E6C">
        <w:t>, and with time turn</w:t>
      </w:r>
      <w:r w:rsidR="004E6B25">
        <w:t xml:space="preserve"> it into </w:t>
      </w:r>
      <w:r w:rsidR="00292699">
        <w:t xml:space="preserve">the first decentralized investment </w:t>
      </w:r>
      <w:r w:rsidR="004E6B25">
        <w:t>bank</w:t>
      </w:r>
      <w:r w:rsidR="009D0E6C">
        <w:t>.</w:t>
      </w:r>
    </w:p>
    <w:p w:rsidR="005D65C3" w:rsidRDefault="00467A88" w:rsidP="00292699">
      <w:r>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w:t>
      </w:r>
      <w:r w:rsidR="0060053A">
        <w:t xml:space="preserve">and embrace the </w:t>
      </w:r>
      <w:r>
        <w:t>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w:t>
      </w:r>
      <w:r w:rsidR="005F2575">
        <w:t>Asset Price Analysis S</w:t>
      </w:r>
      <w:r>
        <w:t>oftware, we have a chance to build something great.  Moreover, we believe th</w:t>
      </w:r>
      <w:r w:rsidR="005F2575">
        <w:t xml:space="preserve">is civilization </w:t>
      </w:r>
      <w:r>
        <w:t xml:space="preserve">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5F2575">
        <w:t>To t</w:t>
      </w:r>
      <w:r w:rsidR="00090375">
        <w: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926C3" w:rsidP="00C52B8B">
      <w:r>
        <w:rPr>
          <w:noProof/>
        </w:rPr>
        <w:drawing>
          <wp:anchor distT="0" distB="0" distL="114300" distR="114300" simplePos="0" relativeHeight="251691008" behindDoc="0" locked="0" layoutInCell="1" allowOverlap="1">
            <wp:simplePos x="0" y="0"/>
            <wp:positionH relativeFrom="column">
              <wp:posOffset>3672053</wp:posOffset>
            </wp:positionH>
            <wp:positionV relativeFrom="paragraph">
              <wp:posOffset>35255</wp:posOffset>
            </wp:positionV>
            <wp:extent cx="1280160" cy="12801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ede351bd1ff617404e6993e394a015.png"/>
                    <pic:cNvPicPr/>
                  </pic:nvPicPr>
                  <pic:blipFill>
                    <a:blip r:embed="rId21"/>
                    <a:stretch>
                      <a:fillRect/>
                    </a:stretch>
                  </pic:blipFill>
                  <pic:spPr>
                    <a:xfrm>
                      <a:off x="0" y="0"/>
                      <a:ext cx="1280160" cy="1280160"/>
                    </a:xfrm>
                    <a:prstGeom prst="rect">
                      <a:avLst/>
                    </a:prstGeom>
                  </pic:spPr>
                </pic:pic>
              </a:graphicData>
            </a:graphic>
            <wp14:sizeRelH relativeFrom="page">
              <wp14:pctWidth>0</wp14:pctWidth>
            </wp14:sizeRelH>
            <wp14:sizeRelV relativeFrom="page">
              <wp14:pctHeight>0</wp14:pctHeight>
            </wp14:sizeRelV>
          </wp:anchor>
        </w:drawing>
      </w:r>
      <w:r w:rsidR="0082355A">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60" w:name="_Toc513821644"/>
      <w:r w:rsidRPr="002D65F1">
        <w:lastRenderedPageBreak/>
        <w:t>Disclaimer and Terms of Use</w:t>
      </w:r>
      <w:bookmarkEnd w:id="60"/>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9830CC" w:rsidRDefault="00EA6CD1" w:rsidP="00EA6CD1">
      <w:r>
        <w:t>We do reserve the right to cancel the ICO and refund all the money. This could only happen in case of major unforeseeable event.  In case of a refund all money would be refunded using ETHEREUM.</w:t>
      </w:r>
    </w:p>
    <w:p w:rsidR="009830CC" w:rsidRDefault="009830CC" w:rsidP="009830CC">
      <w:pPr>
        <w:pStyle w:val="Heading4"/>
      </w:pPr>
      <w:r>
        <w:t>Market Opinions:</w:t>
      </w:r>
    </w:p>
    <w:p w:rsidR="009830CC" w:rsidRDefault="009830CC" w:rsidP="009830CC">
      <w:r>
        <w:t xml:space="preserve">Any opinions, news, research, analysis, prices, or other information contained in this whitepaper is provided as general market commentary and does not constitute investment advice.  </w:t>
      </w:r>
    </w:p>
    <w:p w:rsidR="008766C5" w:rsidRDefault="00EA6CD1" w:rsidP="00EA6CD1">
      <w: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8766C5" w:rsidRDefault="008766C5" w:rsidP="008766C5">
      <w:pPr>
        <w:pStyle w:val="Heading4"/>
      </w:pPr>
      <w:r>
        <w:t>Location</w:t>
      </w:r>
    </w:p>
    <w:p w:rsidR="008766C5" w:rsidRDefault="008766C5" w:rsidP="00EA6CD1">
      <w:r>
        <w:t xml:space="preserve">It is up to the discretion of each individual that is willing to invest in our ICO to make sure they don’t partake in an activity that may be illegal in their country of residence. Countries excluded from this ICO are: United States of America.  Only accredited investors from USA are allowed to invest in the first </w:t>
      </w:r>
      <w:r w:rsidR="00BB5DE0">
        <w:t>phas</w:t>
      </w:r>
      <w:r w:rsidR="009B0CB0">
        <w:t>e</w:t>
      </w:r>
      <w:r>
        <w:t xml:space="preserve"> of the ICO.  The next ICO </w:t>
      </w:r>
      <w:r w:rsidR="00420B78">
        <w:t xml:space="preserve">phase </w:t>
      </w:r>
      <w:r>
        <w:t xml:space="preserve">is reserved for regular USA investors upon Onasander becoming compliant with USA laws.  </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lastRenderedPageBreak/>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E55C83" w:rsidRDefault="00FE7657" w:rsidP="00E55C83">
      <w:pPr>
        <w:pStyle w:val="Heading4"/>
      </w:pPr>
      <w:r>
        <w:t>Extension</w:t>
      </w:r>
    </w:p>
    <w:p w:rsidR="00E55C83" w:rsidRPr="00E55C83" w:rsidRDefault="00E55C83" w:rsidP="00E55C83">
      <w:r>
        <w:t>The legal Terms and Condition</w:t>
      </w:r>
      <w:r w:rsidR="001D4A17">
        <w:t>s</w:t>
      </w:r>
      <w:r>
        <w:t xml:space="preserve"> plus the Privacy Policy from our website </w:t>
      </w:r>
      <w:hyperlink r:id="rId23" w:history="1">
        <w:r w:rsidRPr="009B3E65">
          <w:rPr>
            <w:rStyle w:val="Hyperlink"/>
          </w:rPr>
          <w:t>www.Onasander.com</w:t>
        </w:r>
      </w:hyperlink>
      <w:r>
        <w:t xml:space="preserve"> applies to this whitepaper as well.</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894DA3" w:rsidRDefault="00894DA3" w:rsidP="00894DA3">
      <w:pPr>
        <w:pStyle w:val="Heading1"/>
      </w:pPr>
      <w:bookmarkStart w:id="61" w:name="_Toc513821645"/>
      <w:r w:rsidRPr="00894DA3">
        <w:lastRenderedPageBreak/>
        <w:t>Appendix 1 – Bearish Onasander Market Calls</w:t>
      </w:r>
      <w:bookmarkEnd w:id="61"/>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62" w:name="_Toc513821646"/>
      <w:r w:rsidRPr="004C50C2">
        <w:t>Onasander Market Analysis 20</w:t>
      </w:r>
      <w:r>
        <w:t>1</w:t>
      </w:r>
      <w:r w:rsidRPr="004C50C2">
        <w:t xml:space="preserve">8 – </w:t>
      </w:r>
      <w:r w:rsidR="0000291F">
        <w:t xml:space="preserve">Current </w:t>
      </w:r>
      <w:r w:rsidRPr="004C50C2">
        <w:t xml:space="preserve">Chart and </w:t>
      </w:r>
      <w:r>
        <w:t>Analysis</w:t>
      </w:r>
      <w:bookmarkEnd w:id="62"/>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w:t>
      </w:r>
      <w:r w:rsidR="00292E33">
        <w:t>5</w:t>
      </w:r>
      <w:r>
        <w:t>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collectible cars</w:t>
      </w:r>
      <w:r w:rsidR="00292E33">
        <w:t xml:space="preserve">, gold, </w:t>
      </w:r>
      <w:r w:rsidR="00C63B92">
        <w:t xml:space="preserve">and </w:t>
      </w:r>
      <w:r w:rsidR="00292E33">
        <w:t>palladium.</w:t>
      </w:r>
    </w:p>
    <w:p w:rsidR="000761B0" w:rsidRDefault="005313D2" w:rsidP="000761B0">
      <w:pPr>
        <w:keepNext/>
      </w:pPr>
      <w:r>
        <w:rPr>
          <w:noProof/>
        </w:rPr>
        <w:drawing>
          <wp:inline distT="0" distB="0" distL="0" distR="0">
            <wp:extent cx="5943600" cy="239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1"/>
                    <a:stretch>
                      <a:fillRect/>
                    </a:stretch>
                  </pic:blipFill>
                  <pic:spPr>
                    <a:xfrm>
                      <a:off x="0" y="0"/>
                      <a:ext cx="5943600" cy="2390140"/>
                    </a:xfrm>
                    <a:prstGeom prst="rect">
                      <a:avLst/>
                    </a:prstGeom>
                  </pic:spPr>
                </pic:pic>
              </a:graphicData>
            </a:graphic>
          </wp:inline>
        </w:drawing>
      </w:r>
    </w:p>
    <w:p w:rsidR="000761B0" w:rsidRPr="00D97503" w:rsidRDefault="000761B0" w:rsidP="000761B0">
      <w:pPr>
        <w:pStyle w:val="Caption"/>
        <w:rPr>
          <w:sz w:val="20"/>
          <w:szCs w:val="20"/>
        </w:rPr>
      </w:pPr>
      <w:r w:rsidRPr="00D97503">
        <w:rPr>
          <w:sz w:val="20"/>
          <w:szCs w:val="20"/>
        </w:rPr>
        <w:t>This photo was timestamped on the Bitcoin blockchain at:  https://originstamp.org/u/60aa8167-f22e-d005-1acd-c5e4558b64a3</w:t>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w:t>
      </w:r>
      <w:r w:rsidR="00292E33">
        <w:t xml:space="preserve">almost </w:t>
      </w:r>
      <w:r w:rsidR="00B4521A">
        <w:t xml:space="preserve">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63" w:name="_Toc513821647"/>
      <w:r>
        <w:lastRenderedPageBreak/>
        <w:t xml:space="preserve">Onasander Market Analysis 2008 – Chart and </w:t>
      </w:r>
      <w:r w:rsidR="00C4001D">
        <w:t>Past</w:t>
      </w:r>
      <w:r>
        <w:t xml:space="preserve"> Trades</w:t>
      </w:r>
      <w:bookmarkEnd w:id="63"/>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5313D2">
        <w:t xml:space="preserve"> in 2008.</w:t>
      </w:r>
      <w:r w:rsidR="00803B50">
        <w:br/>
      </w:r>
    </w:p>
    <w:p w:rsidR="00137EFA" w:rsidRDefault="00D90482" w:rsidP="00137EFA">
      <w:r>
        <w:rPr>
          <w:noProof/>
        </w:rPr>
        <w:drawing>
          <wp:inline distT="0" distB="0" distL="0" distR="0">
            <wp:extent cx="5943600" cy="239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priced_2008.gif"/>
                    <pic:cNvPicPr/>
                  </pic:nvPicPr>
                  <pic:blipFill>
                    <a:blip r:embed="rId24"/>
                    <a:stretch>
                      <a:fillRect/>
                    </a:stretch>
                  </pic:blipFill>
                  <pic:spPr>
                    <a:xfrm>
                      <a:off x="0" y="0"/>
                      <a:ext cx="5943600" cy="2390140"/>
                    </a:xfrm>
                    <a:prstGeom prst="rect">
                      <a:avLst/>
                    </a:prstGeom>
                  </pic:spPr>
                </pic:pic>
              </a:graphicData>
            </a:graphic>
          </wp:inline>
        </w:drawing>
      </w:r>
    </w:p>
    <w:p w:rsidR="001A093F" w:rsidRDefault="00C919E1" w:rsidP="00137EFA">
      <w:r>
        <w:rPr>
          <w:noProof/>
        </w:rPr>
        <w:drawing>
          <wp:inline distT="0" distB="0" distL="0" distR="0">
            <wp:extent cx="5943600"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2008.gif"/>
                    <pic:cNvPicPr/>
                  </pic:nvPicPr>
                  <pic:blipFill>
                    <a:blip r:embed="rId25"/>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64" w:name="_Toc513821648"/>
      <w:r>
        <w:lastRenderedPageBreak/>
        <w:t xml:space="preserve">Onasander Market Analysis 2000 – Chart and </w:t>
      </w:r>
      <w:r w:rsidR="00531FA7">
        <w:t>Past</w:t>
      </w:r>
      <w:r>
        <w:t xml:space="preserve"> Trades</w:t>
      </w:r>
      <w:bookmarkEnd w:id="64"/>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45453D" w:rsidP="009077BF">
      <w:r>
        <w:rPr>
          <w:noProof/>
        </w:rPr>
        <w:drawing>
          <wp:inline distT="0" distB="0" distL="0" distR="0">
            <wp:extent cx="5943600" cy="23901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verpriced-2000.gif"/>
                    <pic:cNvPicPr/>
                  </pic:nvPicPr>
                  <pic:blipFill>
                    <a:blip r:embed="rId26"/>
                    <a:stretch>
                      <a:fillRect/>
                    </a:stretch>
                  </pic:blipFill>
                  <pic:spPr>
                    <a:xfrm>
                      <a:off x="0" y="0"/>
                      <a:ext cx="5943600" cy="2390140"/>
                    </a:xfrm>
                    <a:prstGeom prst="rect">
                      <a:avLst/>
                    </a:prstGeom>
                  </pic:spPr>
                </pic:pic>
              </a:graphicData>
            </a:graphic>
          </wp:inline>
        </w:drawing>
      </w:r>
    </w:p>
    <w:p w:rsidR="00290FD9" w:rsidRDefault="00234867" w:rsidP="009077BF">
      <w:r>
        <w:rPr>
          <w:noProof/>
        </w:rPr>
        <w:drawing>
          <wp:inline distT="0" distB="0" distL="0" distR="0">
            <wp:extent cx="5943600" cy="44989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2000.gif"/>
                    <pic:cNvPicPr/>
                  </pic:nvPicPr>
                  <pic:blipFill>
                    <a:blip r:embed="rId27"/>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65" w:name="_Toc513821649"/>
      <w:r w:rsidRPr="00D31862">
        <w:lastRenderedPageBreak/>
        <w:t>Appendix 2 – Bullish Onasander Market Calls</w:t>
      </w:r>
      <w:bookmarkEnd w:id="65"/>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66" w:name="_Toc513821650"/>
      <w:r w:rsidRPr="009E4C1D">
        <w:t xml:space="preserve">Onasander Market Analysis 2018 – </w:t>
      </w:r>
      <w:r w:rsidR="00296712">
        <w:t xml:space="preserve">Current </w:t>
      </w:r>
      <w:r w:rsidRPr="009E4C1D">
        <w:t>Chart and Analysis</w:t>
      </w:r>
      <w:bookmarkEnd w:id="66"/>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bubble I would expect </w:t>
      </w:r>
      <w:r w:rsidR="002F426B">
        <w:t xml:space="preserve">some of </w:t>
      </w:r>
      <w:r>
        <w:t xml:space="preserve">these items to get even cheaper. </w:t>
      </w:r>
      <w:r w:rsidR="00D31CAE">
        <w:t xml:space="preserve"> Assets below are not recommended for purchase at these prices, this is an example only.</w:t>
      </w:r>
      <w:r w:rsidR="00276212">
        <w:t xml:space="preserve">  They are cheap, but not the cheapest.</w:t>
      </w:r>
    </w:p>
    <w:p w:rsidR="000761B0" w:rsidRDefault="00E11598" w:rsidP="000761B0">
      <w:pPr>
        <w:keepNext/>
      </w:pPr>
      <w:r>
        <w:rPr>
          <w:noProof/>
        </w:rPr>
        <w:drawing>
          <wp:inline distT="0" distB="0" distL="0" distR="0">
            <wp:extent cx="5943600" cy="239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ap-2018.gif"/>
                    <pic:cNvPicPr/>
                  </pic:nvPicPr>
                  <pic:blipFill>
                    <a:blip r:embed="rId28"/>
                    <a:stretch>
                      <a:fillRect/>
                    </a:stretch>
                  </pic:blipFill>
                  <pic:spPr>
                    <a:xfrm>
                      <a:off x="0" y="0"/>
                      <a:ext cx="5943600" cy="2390140"/>
                    </a:xfrm>
                    <a:prstGeom prst="rect">
                      <a:avLst/>
                    </a:prstGeom>
                  </pic:spPr>
                </pic:pic>
              </a:graphicData>
            </a:graphic>
          </wp:inline>
        </w:drawing>
      </w:r>
    </w:p>
    <w:p w:rsidR="000761B0" w:rsidRDefault="000761B0" w:rsidP="003A0666">
      <w:pPr>
        <w:rPr>
          <w:i/>
          <w:iCs/>
          <w:sz w:val="18"/>
          <w:szCs w:val="18"/>
        </w:rPr>
      </w:pPr>
      <w:r w:rsidRPr="000761B0">
        <w:rPr>
          <w:i/>
          <w:iCs/>
          <w:sz w:val="18"/>
          <w:szCs w:val="18"/>
        </w:rPr>
        <w:t xml:space="preserve">This photo was timestamped on the Bitcoin blockchain at:  </w:t>
      </w:r>
      <w:hyperlink r:id="rId29" w:history="1">
        <w:r w:rsidRPr="00C422E9">
          <w:rPr>
            <w:rStyle w:val="Hyperlink"/>
            <w:i/>
            <w:iCs/>
            <w:sz w:val="18"/>
            <w:szCs w:val="18"/>
          </w:rPr>
          <w:t>https://originstamp.org/u/4618f9f1-c283-a445-9ddb-9ea70d18e76d</w:t>
        </w:r>
      </w:hyperlink>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w:t>
      </w:r>
      <w:r w:rsidR="00EF1F2F">
        <w:t>5</w:t>
      </w:r>
      <w:r>
        <w:t xml:space="preserve">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5A20BE" w:rsidRDefault="005A20BE" w:rsidP="005A20BE">
      <w:pPr>
        <w:pStyle w:val="Heading2"/>
      </w:pPr>
      <w:bookmarkStart w:id="67" w:name="_Toc513821651"/>
      <w:r>
        <w:lastRenderedPageBreak/>
        <w:t xml:space="preserve">Onasander Market Analysis 2009 – Chart and </w:t>
      </w:r>
      <w:r w:rsidR="0057359A">
        <w:t>Past</w:t>
      </w:r>
      <w:r>
        <w:t xml:space="preserve"> Trades</w:t>
      </w:r>
      <w:bookmarkEnd w:id="67"/>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870100" w:rsidP="009077BF">
      <w:r>
        <w:rPr>
          <w:noProof/>
        </w:rPr>
        <w:drawing>
          <wp:inline distT="0" distB="0" distL="0" distR="0">
            <wp:extent cx="5943600" cy="2390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eap-2009.gif"/>
                    <pic:cNvPicPr/>
                  </pic:nvPicPr>
                  <pic:blipFill>
                    <a:blip r:embed="rId30"/>
                    <a:stretch>
                      <a:fillRect/>
                    </a:stretch>
                  </pic:blipFill>
                  <pic:spPr>
                    <a:xfrm>
                      <a:off x="0" y="0"/>
                      <a:ext cx="5943600" cy="2390140"/>
                    </a:xfrm>
                    <a:prstGeom prst="rect">
                      <a:avLst/>
                    </a:prstGeom>
                  </pic:spPr>
                </pic:pic>
              </a:graphicData>
            </a:graphic>
          </wp:inline>
        </w:drawing>
      </w:r>
    </w:p>
    <w:p w:rsidR="005A20BE" w:rsidRDefault="00E96607" w:rsidP="009077BF">
      <w:r>
        <w:rPr>
          <w:noProof/>
        </w:rPr>
        <w:drawing>
          <wp:inline distT="0" distB="0" distL="0" distR="0">
            <wp:extent cx="5943600" cy="4498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ap2009.gif"/>
                    <pic:cNvPicPr/>
                  </pic:nvPicPr>
                  <pic:blipFill>
                    <a:blip r:embed="rId31"/>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8" w:name="_Toc513821652"/>
      <w:r>
        <w:lastRenderedPageBreak/>
        <w:t xml:space="preserve">Onasander Market Analysis 2003 – Chart and </w:t>
      </w:r>
      <w:r w:rsidR="0057359A">
        <w:t>Past</w:t>
      </w:r>
      <w:r>
        <w:t xml:space="preserve"> Trades</w:t>
      </w:r>
      <w:bookmarkEnd w:id="68"/>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1D2DB5" w:rsidP="009077BF">
      <w:r>
        <w:rPr>
          <w:noProof/>
        </w:rPr>
        <w:drawing>
          <wp:inline distT="0" distB="0" distL="0" distR="0">
            <wp:extent cx="594360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ap-2003.gif"/>
                    <pic:cNvPicPr/>
                  </pic:nvPicPr>
                  <pic:blipFill>
                    <a:blip r:embed="rId32"/>
                    <a:stretch>
                      <a:fillRect/>
                    </a:stretch>
                  </pic:blipFill>
                  <pic:spPr>
                    <a:xfrm>
                      <a:off x="0" y="0"/>
                      <a:ext cx="5943600" cy="2390140"/>
                    </a:xfrm>
                    <a:prstGeom prst="rect">
                      <a:avLst/>
                    </a:prstGeom>
                  </pic:spPr>
                </pic:pic>
              </a:graphicData>
            </a:graphic>
          </wp:inline>
        </w:drawing>
      </w:r>
    </w:p>
    <w:p w:rsidR="00377248" w:rsidRDefault="001D2DB5" w:rsidP="009077BF">
      <w:r>
        <w:rPr>
          <w:noProof/>
        </w:rPr>
        <w:drawing>
          <wp:inline distT="0" distB="0" distL="0" distR="0">
            <wp:extent cx="5943600" cy="4498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ap2003.gif"/>
                    <pic:cNvPicPr/>
                  </pic:nvPicPr>
                  <pic:blipFill>
                    <a:blip r:embed="rId33"/>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9" w:name="_Toc513821653"/>
      <w:r>
        <w:lastRenderedPageBreak/>
        <w:t xml:space="preserve">Appendix </w:t>
      </w:r>
      <w:r w:rsidR="000D4ED6">
        <w:t>3</w:t>
      </w:r>
      <w:r>
        <w:t xml:space="preserve"> - Miscellaneous Documents</w:t>
      </w:r>
      <w:bookmarkEnd w:id="69"/>
    </w:p>
    <w:p w:rsidR="003F7F36" w:rsidRDefault="003F7F36" w:rsidP="003F7F36">
      <w:pPr>
        <w:pStyle w:val="Heading2"/>
      </w:pPr>
      <w:bookmarkStart w:id="70" w:name="_Toc513821654"/>
      <w:r>
        <w:t>Start Up Summary</w:t>
      </w:r>
      <w:bookmarkEnd w:id="70"/>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startup will have two phases.  </w:t>
      </w:r>
      <w:r w:rsidR="00A96F9F">
        <w:t>Pre ICO-phase</w:t>
      </w:r>
      <w:r w:rsidR="00652363">
        <w:t>, and Post ICO phase. Both phases deal with two separate real</w:t>
      </w:r>
      <w:r w:rsidR="00176C12">
        <w:t>m</w:t>
      </w:r>
      <w:r w:rsidR="00652363">
        <w:t>s of the project and require separate strategies.</w:t>
      </w:r>
    </w:p>
    <w:p w:rsidR="005B14FA" w:rsidRDefault="00A96F9F" w:rsidP="00814194">
      <w:pPr>
        <w:pStyle w:val="Heading4"/>
      </w:pPr>
      <w:r>
        <w:t>PRE ICO-Start</w:t>
      </w:r>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except for marketing and online advertising</w:t>
      </w:r>
      <w:r w:rsidR="002E1E3C">
        <w:t xml:space="preserve">.  That way we will be able to </w:t>
      </w:r>
      <w:r w:rsidR="00A96F9F">
        <w:t xml:space="preserve">preserve investor funds </w:t>
      </w:r>
      <w:r w:rsidR="00DF5FF2">
        <w:t xml:space="preserve">during the ICO period and use some of PRE-ICO money for </w:t>
      </w:r>
      <w:r w:rsidR="00CD05AE">
        <w:t>advertising only</w:t>
      </w:r>
      <w:r w:rsidR="00FF5D4B">
        <w:t xml:space="preserve">.  </w:t>
      </w:r>
      <w:r>
        <w:t xml:space="preserve">Therefore, the Onasander ICO will have official </w:t>
      </w:r>
      <w:r w:rsidR="00A96F9F">
        <w:t>P</w:t>
      </w:r>
      <w:r w:rsidR="00EF439B">
        <w:t>RE-</w:t>
      </w:r>
      <w:r w:rsidR="00A96F9F">
        <w:t>ICO</w:t>
      </w:r>
      <w:r w:rsidR="008926C3">
        <w:t xml:space="preserve"> stages</w:t>
      </w:r>
      <w:r w:rsidR="003D19D3">
        <w:t>.</w:t>
      </w:r>
      <w:r>
        <w:t xml:space="preserve">  </w:t>
      </w:r>
    </w:p>
    <w:p w:rsidR="00726E87" w:rsidRDefault="007321D5" w:rsidP="00FF5D4B">
      <w:r>
        <w:t>Moreover</w:t>
      </w:r>
      <w:r w:rsidR="00FF5D4B">
        <w:t>,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rsidR="00FF5D4B">
        <w:t>w</w:t>
      </w:r>
      <w:r w:rsidR="007724A7">
        <w:t xml:space="preserve">ebsite, Onasander </w:t>
      </w:r>
      <w:r w:rsidR="00FF5D4B">
        <w:t>s</w:t>
      </w:r>
      <w:r w:rsidR="007724A7">
        <w:t xml:space="preserve">oftware, </w:t>
      </w:r>
      <w:r w:rsidR="00FF5D4B">
        <w:t xml:space="preserve">legal counsel, </w:t>
      </w:r>
      <w:r w:rsidR="007724A7">
        <w:t xml:space="preserve">and related.  The completion of the </w:t>
      </w:r>
      <w:r w:rsidR="00461184">
        <w:t>above-mentioned</w:t>
      </w:r>
      <w:r w:rsidR="007724A7">
        <w:t xml:space="preserve"> projects will cost around $</w:t>
      </w:r>
      <w:r w:rsidR="00F92D85" w:rsidRPr="00F92D85">
        <w:t>193</w:t>
      </w:r>
      <w:r w:rsidR="00F92D85">
        <w:t>,</w:t>
      </w:r>
      <w:r w:rsidR="00F92D85" w:rsidRPr="00F92D85">
        <w:t>700</w:t>
      </w:r>
      <w:r w:rsidR="007724A7">
        <w:t xml:space="preserve">.  </w:t>
      </w:r>
      <w:r w:rsidR="00FF5D4B">
        <w:t xml:space="preserve">This means </w:t>
      </w:r>
      <w:r w:rsidR="007724A7">
        <w:t xml:space="preserve">Onasander will require money </w:t>
      </w:r>
      <w:r w:rsidR="00FF5D4B">
        <w:t xml:space="preserve">only </w:t>
      </w:r>
      <w:r w:rsidR="007724A7">
        <w:t>for the most important part of the ICO, which is marketing.</w:t>
      </w:r>
    </w:p>
    <w:p w:rsidR="006B51B8" w:rsidRDefault="005B14FA" w:rsidP="006B51B8">
      <w:r>
        <w:t>Being able to run P</w:t>
      </w:r>
      <w:r w:rsidR="00853352">
        <w:t>RE-</w:t>
      </w:r>
      <w:r>
        <w:t xml:space="preserve">ICO and use </w:t>
      </w:r>
      <w:r w:rsidR="00853352">
        <w:t>some</w:t>
      </w:r>
      <w:r>
        <w:t xml:space="preserve"> of </w:t>
      </w:r>
      <w:r w:rsidR="007321D5">
        <w:t>its</w:t>
      </w:r>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r w:rsidR="007321D5">
        <w:t>services</w:t>
      </w:r>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71" w:name="_Toc513821655"/>
      <w:r>
        <w:lastRenderedPageBreak/>
        <w:t>Start Up Expenses</w:t>
      </w:r>
      <w:bookmarkEnd w:id="71"/>
      <w:r>
        <w:t xml:space="preserve">  </w:t>
      </w:r>
    </w:p>
    <w:p w:rsidR="00A026A8" w:rsidRDefault="00F22AEE" w:rsidP="006B51B8">
      <w:r>
        <w:t>Startup</w:t>
      </w:r>
      <w:r w:rsidR="001E4CC1">
        <w:t xml:space="preserve"> expenses will be held </w:t>
      </w:r>
      <w:r w:rsidR="00654DAA">
        <w:t>to</w:t>
      </w:r>
      <w:r w:rsidR="001E4CC1">
        <w:t xml:space="preserve"> </w:t>
      </w:r>
      <w:r w:rsidR="00346973">
        <w:t xml:space="preserve">the </w:t>
      </w:r>
      <w:r w:rsidR="001E4CC1">
        <w:t xml:space="preserve">minimum. </w:t>
      </w:r>
      <w:r w:rsidR="00654DAA">
        <w:t xml:space="preserve">The most </w:t>
      </w:r>
      <w:r w:rsidR="001E4CC1">
        <w:t xml:space="preserve">expensive </w:t>
      </w:r>
      <w:r w:rsidR="00654DAA">
        <w:t xml:space="preserve">part about the ICO will be marketing and </w:t>
      </w:r>
      <w:r>
        <w:t>all types of advertising</w:t>
      </w:r>
      <w:r w:rsidR="001E4CC1">
        <w:t xml:space="preserve">.  </w:t>
      </w:r>
      <w:r w:rsidR="00C32A4E">
        <w:t>Almost all</w:t>
      </w:r>
      <w:r w:rsidR="001E4CC1">
        <w:t xml:space="preserve"> employment expenses </w:t>
      </w:r>
      <w:r w:rsidR="00DF7A6C">
        <w:t xml:space="preserve">in the initial phase </w:t>
      </w:r>
      <w:r w:rsidR="001E4CC1">
        <w:t xml:space="preserve">will be </w:t>
      </w:r>
      <w:r w:rsidR="00FA2EDC">
        <w:t>paid</w:t>
      </w:r>
      <w:r w:rsidR="001E4CC1">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F22AEE" w:rsidP="00054E16">
            <w:pPr>
              <w:tabs>
                <w:tab w:val="decimal" w:pos="1945"/>
              </w:tabs>
              <w:cnfStyle w:val="000000000000" w:firstRow="0" w:lastRow="0" w:firstColumn="0" w:lastColumn="0" w:oddVBand="0" w:evenVBand="0" w:oddHBand="0" w:evenHBand="0" w:firstRowFirstColumn="0" w:firstRowLastColumn="0" w:lastRowFirstColumn="0" w:lastRowLastColumn="0"/>
            </w:pPr>
            <w:r>
              <w:t>8</w:t>
            </w:r>
            <w:r w:rsidR="00E93601">
              <w:t>,</w:t>
            </w:r>
            <w:r w:rsidR="00054E16">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7</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4</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4D67D0">
              <w:t>6</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3</w:t>
            </w:r>
            <w:r w:rsidR="004D67D0">
              <w:t>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12</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2</w:t>
            </w:r>
            <w:r w:rsidR="004D67D0">
              <w:t>6</w:t>
            </w:r>
            <w:r w:rsidR="00E93601">
              <w:t>,</w:t>
            </w:r>
            <w:r w:rsidR="00CF1F3F">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F22AEE" w:rsidP="00CF1F3F">
            <w:pPr>
              <w:tabs>
                <w:tab w:val="decimal" w:pos="1945"/>
              </w:tabs>
              <w:cnfStyle w:val="000000010000" w:firstRow="0" w:lastRow="0" w:firstColumn="0" w:lastColumn="0" w:oddVBand="0" w:evenVBand="0" w:oddHBand="0" w:evenHBand="1" w:firstRowFirstColumn="0" w:firstRowLastColumn="0" w:lastRowFirstColumn="0" w:lastRowLastColumn="0"/>
            </w:pPr>
            <w:r>
              <w:t>4</w:t>
            </w:r>
            <w:r w:rsidR="00650BF4">
              <w:t>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F22AEE" w:rsidP="00CF1F3F">
            <w:pPr>
              <w:tabs>
                <w:tab w:val="decimal" w:pos="1945"/>
              </w:tabs>
              <w:cnfStyle w:val="000000000000" w:firstRow="0" w:lastRow="0" w:firstColumn="0" w:lastColumn="0" w:oddVBand="0" w:evenVBand="0" w:oddHBand="0" w:evenHBand="0" w:firstRowFirstColumn="0" w:firstRowLastColumn="0" w:lastRowFirstColumn="0" w:lastRowLastColumn="0"/>
            </w:pPr>
            <w:r>
              <w:t>8</w:t>
            </w:r>
            <w:r w:rsidR="00D155A0">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C63B92"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t>$</w:t>
            </w:r>
            <w:r w:rsidR="001A0427">
              <w:t>353,700</w:t>
            </w:r>
          </w:p>
        </w:tc>
      </w:tr>
    </w:tbl>
    <w:p w:rsidR="008659FC" w:rsidRDefault="008659FC" w:rsidP="00021D80"/>
    <w:p w:rsidR="00346973" w:rsidRDefault="00346973" w:rsidP="00021D80"/>
    <w:p w:rsidR="006F1314" w:rsidRDefault="00276C57" w:rsidP="006F1314">
      <w:pPr>
        <w:pStyle w:val="Heading2"/>
        <w:jc w:val="center"/>
      </w:pPr>
      <w:bookmarkStart w:id="72" w:name="_Toc513821656"/>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72"/>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This is my recommendation letter for Andrzej Wegrzyn.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his hard work for Bodis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Bodis asset portfolios by accident.  Back in 2008 we were not looking for anyone to manage our assets or domain portfolios.  </w:t>
      </w:r>
      <w:r w:rsidR="00F25B68">
        <w:t xml:space="preserve">It was Andrzej Wegrzyn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w:t>
      </w:r>
      <w:r w:rsidR="00D37D84">
        <w:t>was</w:t>
      </w:r>
      <w:r w:rsidR="00F25B68">
        <w:t xml:space="preserve"> him who told us the prices will come down in the next 12 months and Bodis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Wegrzyn,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I am applying to be your wealth manager and investment banker. For the last 18 years I have been a trader and investor managing wealth under the Onsander fund.  I started the fund for family and friends, and that’s where I managed stocks, ETF</w:t>
      </w:r>
      <w:r w:rsidR="00201E42">
        <w:t>s</w:t>
      </w:r>
      <w:r>
        <w:t xml:space="preserve">, </w:t>
      </w:r>
      <w:r w:rsidR="00201E42">
        <w:t>internet properties</w:t>
      </w:r>
      <w:r>
        <w:t xml:space="preserve">,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8B0E5B" w:rsidP="00E0095D">
      <w:r>
        <w:rPr>
          <w:noProof/>
        </w:rPr>
        <w:drawing>
          <wp:anchor distT="0" distB="0" distL="114300" distR="114300" simplePos="0" relativeHeight="251688960" behindDoc="0" locked="0" layoutInCell="1" allowOverlap="1">
            <wp:simplePos x="0" y="0"/>
            <wp:positionH relativeFrom="column">
              <wp:posOffset>3283712</wp:posOffset>
            </wp:positionH>
            <wp:positionV relativeFrom="paragraph">
              <wp:posOffset>777265</wp:posOffset>
            </wp:positionV>
            <wp:extent cx="1506931" cy="15069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bf59daafb8d9e7c08e7f5d46b745f6.png"/>
                    <pic:cNvPicPr/>
                  </pic:nvPicPr>
                  <pic:blipFill>
                    <a:blip r:embed="rId36"/>
                    <a:stretch>
                      <a:fillRect/>
                    </a:stretch>
                  </pic:blipFill>
                  <pic:spPr>
                    <a:xfrm>
                      <a:off x="0" y="0"/>
                      <a:ext cx="1506931" cy="1506931"/>
                    </a:xfrm>
                    <a:prstGeom prst="rect">
                      <a:avLst/>
                    </a:prstGeom>
                  </pic:spPr>
                </pic:pic>
              </a:graphicData>
            </a:graphic>
            <wp14:sizeRelH relativeFrom="margin">
              <wp14:pctWidth>0</wp14:pctWidth>
            </wp14:sizeRelH>
            <wp14:sizeRelV relativeFrom="margin">
              <wp14:pctHeight>0</wp14:pctHeight>
            </wp14:sizeRelV>
          </wp:anchor>
        </w:drawing>
      </w:r>
      <w:r w:rsidR="00E0095D">
        <w:t xml:space="preserve">Thank you for reading my letter.  For those who would like to speak more about my ideas I am easily available through </w:t>
      </w:r>
      <w:hyperlink r:id="rId37" w:history="1">
        <w:r w:rsidR="0024299A" w:rsidRPr="0024299A">
          <w:rPr>
            <w:rStyle w:val="Hyperlink"/>
          </w:rPr>
          <w:t>http://www.Onsander.com</w:t>
        </w:r>
      </w:hyperlink>
      <w:r w:rsidR="0024299A">
        <w:t xml:space="preserve"> </w:t>
      </w:r>
      <w:r w:rsidR="00E0095D">
        <w:t>contact information.</w:t>
      </w:r>
      <w:r w:rsidR="00E0095D">
        <w:br/>
      </w:r>
      <w:r w:rsidR="00E0095D">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394365">
      <w:r>
        <w:t>ANDRZEJ WEGRZYN</w:t>
      </w:r>
      <w:r>
        <w:br/>
        <w:t>F</w:t>
      </w:r>
      <w:r w:rsidR="00713B40">
        <w:t>O</w:t>
      </w:r>
      <w:r>
        <w:t>UNDER &amp; CEO</w:t>
      </w:r>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8"/>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9"/>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2341C8">
      <w:pPr>
        <w:pStyle w:val="Heading2"/>
      </w:pPr>
      <w:bookmarkStart w:id="73" w:name="_Toc513821657"/>
      <w:r>
        <w:lastRenderedPageBreak/>
        <w:t>Contact Information</w:t>
      </w:r>
      <w:bookmarkEnd w:id="73"/>
      <w:r w:rsidR="00FC3C1D">
        <w:br/>
      </w:r>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40"/>
                    </pic:cNvPr>
                    <pic:cNvPicPr/>
                  </pic:nvPicPr>
                  <pic:blipFill>
                    <a:blip r:embed="rId41"/>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42"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413123">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3"/>
                    </pic:cNvPr>
                    <pic:cNvPicPr/>
                  </pic:nvPicPr>
                  <pic:blipFill>
                    <a:blip r:embed="rId44"/>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45"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6"/>
                    </pic:cNvPr>
                    <pic:cNvPicPr/>
                  </pic:nvPicPr>
                  <pic:blipFill>
                    <a:blip r:embed="rId47"/>
                    <a:stretch>
                      <a:fillRect/>
                    </a:stretch>
                  </pic:blipFill>
                  <pic:spPr>
                    <a:xfrm>
                      <a:off x="0" y="0"/>
                      <a:ext cx="238424" cy="228490"/>
                    </a:xfrm>
                    <a:prstGeom prst="rect">
                      <a:avLst/>
                    </a:prstGeom>
                  </pic:spPr>
                </pic:pic>
              </a:graphicData>
            </a:graphic>
          </wp:anchor>
        </w:drawing>
      </w:r>
      <w:r w:rsidR="00617FAA">
        <w:t xml:space="preserve">Facebook: </w:t>
      </w:r>
      <w:hyperlink r:id="rId48"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9"/>
                    </pic:cNvPr>
                    <pic:cNvPicPr/>
                  </pic:nvPicPr>
                  <pic:blipFill>
                    <a:blip r:embed="rId50"/>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51"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2"/>
                    </pic:cNvPr>
                    <pic:cNvPicPr/>
                  </pic:nvPicPr>
                  <pic:blipFill>
                    <a:blip r:embed="rId53"/>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54"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5"/>
                    </pic:cNvPr>
                    <pic:cNvPicPr/>
                  </pic:nvPicPr>
                  <pic:blipFill>
                    <a:blip r:embed="rId56"/>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7"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8"/>
                    </pic:cNvPr>
                    <pic:cNvPicPr/>
                  </pic:nvPicPr>
                  <pic:blipFill>
                    <a:blip r:embed="rId59"/>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60"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61" w:history="1">
        <w:r w:rsidR="00695FA5" w:rsidRPr="00B1357E">
          <w:rPr>
            <w:rStyle w:val="Hyperlink"/>
          </w:rPr>
          <w:t>https://plus.google.com/109672890307005343634</w:t>
        </w:r>
      </w:hyperlink>
    </w:p>
    <w:p w:rsidR="00FA4548" w:rsidRDefault="00D16A85" w:rsidP="00617FAA">
      <w:r>
        <w:rPr>
          <w:noProof/>
        </w:rPr>
        <w:drawing>
          <wp:anchor distT="0" distB="0" distL="114300" distR="114300" simplePos="0" relativeHeight="251686912" behindDoc="0" locked="0" layoutInCell="1" allowOverlap="1">
            <wp:simplePos x="0" y="0"/>
            <wp:positionH relativeFrom="column">
              <wp:posOffset>-58522</wp:posOffset>
            </wp:positionH>
            <wp:positionV relativeFrom="paragraph">
              <wp:posOffset>411378</wp:posOffset>
            </wp:positionV>
            <wp:extent cx="1433780" cy="14337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5ede351bd1ff617404e6993e394a015.png"/>
                    <pic:cNvPicPr/>
                  </pic:nvPicPr>
                  <pic:blipFill>
                    <a:blip r:embed="rId21"/>
                    <a:stretch>
                      <a:fillRect/>
                    </a:stretch>
                  </pic:blipFill>
                  <pic:spPr>
                    <a:xfrm>
                      <a:off x="0" y="0"/>
                      <a:ext cx="1438365" cy="1438365"/>
                    </a:xfrm>
                    <a:prstGeom prst="rect">
                      <a:avLst/>
                    </a:prstGeom>
                  </pic:spPr>
                </pic:pic>
              </a:graphicData>
            </a:graphic>
            <wp14:sizeRelH relativeFrom="margin">
              <wp14:pctWidth>0</wp14:pctWidth>
            </wp14:sizeRelH>
            <wp14:sizeRelV relativeFrom="margin">
              <wp14:pctHeight>0</wp14:pctHeight>
            </wp14:sizeRelV>
          </wp:anchor>
        </w:drawing>
      </w:r>
      <w:r>
        <w:br/>
        <w:t>Whitepaper Link QR Code:</w:t>
      </w:r>
      <w:r>
        <w:br/>
      </w:r>
    </w:p>
    <w:p w:rsidR="00D16A85" w:rsidRDefault="00D16A85" w:rsidP="00617FAA"/>
    <w:p w:rsidR="00D16A85" w:rsidRDefault="00D16A85" w:rsidP="00617FAA"/>
    <w:p w:rsidR="00D16A85" w:rsidRDefault="00D16A85" w:rsidP="00617FAA"/>
    <w:p w:rsidR="00695FA5" w:rsidRDefault="004100EB" w:rsidP="00617FAA">
      <w:pPr>
        <w:rPr>
          <w:noProof/>
        </w:rPr>
      </w:pPr>
      <w:r>
        <w:rPr>
          <w:noProof/>
        </w:rPr>
        <w:drawing>
          <wp:anchor distT="0" distB="0" distL="114300" distR="114300" simplePos="0" relativeHeight="251687936" behindDoc="0" locked="0" layoutInCell="1" allowOverlap="1">
            <wp:simplePos x="0" y="0"/>
            <wp:positionH relativeFrom="margin">
              <wp:posOffset>-51207</wp:posOffset>
            </wp:positionH>
            <wp:positionV relativeFrom="paragraph">
              <wp:posOffset>203479</wp:posOffset>
            </wp:positionV>
            <wp:extent cx="1419149" cy="141914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5fedd8b4a834664ae2b74b3ff74f4c.png"/>
                    <pic:cNvPicPr/>
                  </pic:nvPicPr>
                  <pic:blipFill>
                    <a:blip r:embed="rId14"/>
                    <a:stretch>
                      <a:fillRect/>
                    </a:stretch>
                  </pic:blipFill>
                  <pic:spPr>
                    <a:xfrm>
                      <a:off x="0" y="0"/>
                      <a:ext cx="1419149" cy="1419149"/>
                    </a:xfrm>
                    <a:prstGeom prst="rect">
                      <a:avLst/>
                    </a:prstGeom>
                  </pic:spPr>
                </pic:pic>
              </a:graphicData>
            </a:graphic>
            <wp14:sizeRelH relativeFrom="margin">
              <wp14:pctWidth>0</wp14:pctWidth>
            </wp14:sizeRelH>
            <wp14:sizeRelV relativeFrom="margin">
              <wp14:pctHeight>0</wp14:pctHeight>
            </wp14:sizeRelV>
          </wp:anchor>
        </w:drawing>
      </w:r>
      <w:r w:rsidR="00D16A85">
        <w:t>Smart Contract Address QR Code:</w:t>
      </w:r>
    </w:p>
    <w:p w:rsidR="004100EB" w:rsidRDefault="004100EB" w:rsidP="00617FAA"/>
    <w:p w:rsidR="00695FA5" w:rsidRDefault="00695FA5" w:rsidP="00617FAA"/>
    <w:p w:rsidR="00695FA5" w:rsidRDefault="00695FA5" w:rsidP="00617FAA"/>
    <w:sectPr w:rsidR="00695FA5" w:rsidSect="007529C4">
      <w:headerReference w:type="default" r:id="rId62"/>
      <w:footerReference w:type="default" r:id="rId63"/>
      <w:pgSz w:w="12240" w:h="15840" w:code="1"/>
      <w:pgMar w:top="1080" w:right="1440" w:bottom="108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4FFB" w:rsidRDefault="00A04FFB" w:rsidP="00535AB6">
      <w:r>
        <w:separator/>
      </w:r>
    </w:p>
  </w:endnote>
  <w:endnote w:type="continuationSeparator" w:id="0">
    <w:p w:rsidR="00A04FFB" w:rsidRDefault="00A04FFB"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5140" w:rsidRPr="0036579F" w:rsidRDefault="00E15140">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t>OnasandeR ICO WHITEPAPER</w:t>
        </w:r>
      </w:sdtContent>
    </w:sdt>
    <w:r>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t>March 2018</w:t>
        </w:r>
      </w:sdtContent>
    </w:sdt>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4FFB" w:rsidRDefault="00A04FFB" w:rsidP="00535AB6">
      <w:r>
        <w:separator/>
      </w:r>
    </w:p>
  </w:footnote>
  <w:footnote w:type="continuationSeparator" w:id="0">
    <w:p w:rsidR="00A04FFB" w:rsidRDefault="00A04FFB" w:rsidP="00535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01527"/>
      <w:docPartObj>
        <w:docPartGallery w:val="Page Numbers (Top of Page)"/>
        <w:docPartUnique/>
      </w:docPartObj>
    </w:sdtPr>
    <w:sdtEndPr>
      <w:rPr>
        <w:noProof/>
      </w:rPr>
    </w:sdtEndPr>
    <w:sdtContent>
      <w:p w:rsidR="00E15140" w:rsidRDefault="00E15140">
        <w:pPr>
          <w:pStyle w:val="Header"/>
          <w:jc w:val="right"/>
        </w:pPr>
        <w:r w:rsidRPr="007529C4">
          <w:rPr>
            <w:color w:val="C00000"/>
            <w:sz w:val="16"/>
            <w:szCs w:val="16"/>
          </w:rPr>
          <w:fldChar w:fldCharType="begin"/>
        </w:r>
        <w:r w:rsidRPr="007529C4">
          <w:rPr>
            <w:color w:val="C00000"/>
            <w:sz w:val="16"/>
            <w:szCs w:val="16"/>
          </w:rPr>
          <w:instrText xml:space="preserve"> PAGE   \* MERGEFORMAT </w:instrText>
        </w:r>
        <w:r w:rsidRPr="007529C4">
          <w:rPr>
            <w:color w:val="C00000"/>
            <w:sz w:val="16"/>
            <w:szCs w:val="16"/>
          </w:rPr>
          <w:fldChar w:fldCharType="separate"/>
        </w:r>
        <w:r w:rsidRPr="007529C4">
          <w:rPr>
            <w:noProof/>
            <w:color w:val="C00000"/>
            <w:sz w:val="16"/>
            <w:szCs w:val="16"/>
          </w:rPr>
          <w:t>2</w:t>
        </w:r>
        <w:r w:rsidRPr="007529C4">
          <w:rPr>
            <w:noProof/>
            <w:color w:val="C00000"/>
            <w:sz w:val="16"/>
            <w:szCs w:val="16"/>
          </w:rPr>
          <w:fldChar w:fldCharType="end"/>
        </w:r>
      </w:p>
    </w:sdtContent>
  </w:sdt>
  <w:p w:rsidR="00E15140" w:rsidRDefault="00E1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6pt;height:6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291F"/>
    <w:rsid w:val="00004331"/>
    <w:rsid w:val="00004B83"/>
    <w:rsid w:val="00006308"/>
    <w:rsid w:val="0000634F"/>
    <w:rsid w:val="00007FBE"/>
    <w:rsid w:val="00011B42"/>
    <w:rsid w:val="00012492"/>
    <w:rsid w:val="00014218"/>
    <w:rsid w:val="000162C0"/>
    <w:rsid w:val="00016C31"/>
    <w:rsid w:val="000173C9"/>
    <w:rsid w:val="00021D80"/>
    <w:rsid w:val="00023E9C"/>
    <w:rsid w:val="00025A36"/>
    <w:rsid w:val="00026DC0"/>
    <w:rsid w:val="00026DD4"/>
    <w:rsid w:val="000276B0"/>
    <w:rsid w:val="00030001"/>
    <w:rsid w:val="00035070"/>
    <w:rsid w:val="000361E9"/>
    <w:rsid w:val="00037AB5"/>
    <w:rsid w:val="000407B3"/>
    <w:rsid w:val="00043190"/>
    <w:rsid w:val="00052FB5"/>
    <w:rsid w:val="00054E16"/>
    <w:rsid w:val="00055032"/>
    <w:rsid w:val="00060060"/>
    <w:rsid w:val="00060FA1"/>
    <w:rsid w:val="00061DA9"/>
    <w:rsid w:val="00063897"/>
    <w:rsid w:val="00065186"/>
    <w:rsid w:val="00072187"/>
    <w:rsid w:val="000761B0"/>
    <w:rsid w:val="00077668"/>
    <w:rsid w:val="00081DD1"/>
    <w:rsid w:val="000825C7"/>
    <w:rsid w:val="00084334"/>
    <w:rsid w:val="00085E66"/>
    <w:rsid w:val="00090060"/>
    <w:rsid w:val="00090375"/>
    <w:rsid w:val="00090C81"/>
    <w:rsid w:val="00091533"/>
    <w:rsid w:val="0009164C"/>
    <w:rsid w:val="00091E65"/>
    <w:rsid w:val="00092DEF"/>
    <w:rsid w:val="000A03C1"/>
    <w:rsid w:val="000A0D52"/>
    <w:rsid w:val="000A1B53"/>
    <w:rsid w:val="000A4554"/>
    <w:rsid w:val="000A492A"/>
    <w:rsid w:val="000A4B99"/>
    <w:rsid w:val="000A53B8"/>
    <w:rsid w:val="000A5EA5"/>
    <w:rsid w:val="000A6DB0"/>
    <w:rsid w:val="000B009A"/>
    <w:rsid w:val="000B306D"/>
    <w:rsid w:val="000B39B2"/>
    <w:rsid w:val="000C16DC"/>
    <w:rsid w:val="000C24B7"/>
    <w:rsid w:val="000C3EB6"/>
    <w:rsid w:val="000C5ECF"/>
    <w:rsid w:val="000D1E7B"/>
    <w:rsid w:val="000D2FB8"/>
    <w:rsid w:val="000D4ED6"/>
    <w:rsid w:val="000D51F9"/>
    <w:rsid w:val="000D6913"/>
    <w:rsid w:val="000E1A8B"/>
    <w:rsid w:val="000E34FB"/>
    <w:rsid w:val="000E50E4"/>
    <w:rsid w:val="000F0820"/>
    <w:rsid w:val="000F10E7"/>
    <w:rsid w:val="000F56E5"/>
    <w:rsid w:val="000F5C00"/>
    <w:rsid w:val="001039E3"/>
    <w:rsid w:val="00104786"/>
    <w:rsid w:val="00105521"/>
    <w:rsid w:val="001068A7"/>
    <w:rsid w:val="00106995"/>
    <w:rsid w:val="001071B6"/>
    <w:rsid w:val="00107470"/>
    <w:rsid w:val="00115441"/>
    <w:rsid w:val="00117F88"/>
    <w:rsid w:val="0012011B"/>
    <w:rsid w:val="00120279"/>
    <w:rsid w:val="00121B5F"/>
    <w:rsid w:val="001223E4"/>
    <w:rsid w:val="0012310C"/>
    <w:rsid w:val="0012350C"/>
    <w:rsid w:val="00124EFE"/>
    <w:rsid w:val="001266C7"/>
    <w:rsid w:val="00126F63"/>
    <w:rsid w:val="00131378"/>
    <w:rsid w:val="00134A45"/>
    <w:rsid w:val="00135E6C"/>
    <w:rsid w:val="00137EFA"/>
    <w:rsid w:val="0014039C"/>
    <w:rsid w:val="00143FD1"/>
    <w:rsid w:val="00146D3A"/>
    <w:rsid w:val="00146E75"/>
    <w:rsid w:val="0014747D"/>
    <w:rsid w:val="001518D4"/>
    <w:rsid w:val="00151E70"/>
    <w:rsid w:val="0015285F"/>
    <w:rsid w:val="00155E7D"/>
    <w:rsid w:val="00160F9E"/>
    <w:rsid w:val="00161A25"/>
    <w:rsid w:val="00161A9F"/>
    <w:rsid w:val="00162A98"/>
    <w:rsid w:val="001638DD"/>
    <w:rsid w:val="00163A3A"/>
    <w:rsid w:val="001666F4"/>
    <w:rsid w:val="00166D2C"/>
    <w:rsid w:val="00172DA1"/>
    <w:rsid w:val="0017431A"/>
    <w:rsid w:val="00174F38"/>
    <w:rsid w:val="00176C12"/>
    <w:rsid w:val="0017728A"/>
    <w:rsid w:val="00180113"/>
    <w:rsid w:val="0018020D"/>
    <w:rsid w:val="00180B4F"/>
    <w:rsid w:val="0018320A"/>
    <w:rsid w:val="00184FFF"/>
    <w:rsid w:val="00190E80"/>
    <w:rsid w:val="0019158C"/>
    <w:rsid w:val="00193D80"/>
    <w:rsid w:val="001A0427"/>
    <w:rsid w:val="001A093F"/>
    <w:rsid w:val="001A3317"/>
    <w:rsid w:val="001A61F4"/>
    <w:rsid w:val="001A6BF4"/>
    <w:rsid w:val="001B3863"/>
    <w:rsid w:val="001B5CD8"/>
    <w:rsid w:val="001B6A81"/>
    <w:rsid w:val="001B700A"/>
    <w:rsid w:val="001C1FB2"/>
    <w:rsid w:val="001C4838"/>
    <w:rsid w:val="001C4CC1"/>
    <w:rsid w:val="001D2DB5"/>
    <w:rsid w:val="001D30A0"/>
    <w:rsid w:val="001D3120"/>
    <w:rsid w:val="001D4A17"/>
    <w:rsid w:val="001D4F02"/>
    <w:rsid w:val="001D5937"/>
    <w:rsid w:val="001D5AFE"/>
    <w:rsid w:val="001E2DC6"/>
    <w:rsid w:val="001E4CC1"/>
    <w:rsid w:val="001F16E2"/>
    <w:rsid w:val="001F2E68"/>
    <w:rsid w:val="001F7282"/>
    <w:rsid w:val="0020002C"/>
    <w:rsid w:val="00200533"/>
    <w:rsid w:val="0020141F"/>
    <w:rsid w:val="002016A4"/>
    <w:rsid w:val="00201755"/>
    <w:rsid w:val="00201E42"/>
    <w:rsid w:val="00201FE4"/>
    <w:rsid w:val="0020265E"/>
    <w:rsid w:val="00202DF3"/>
    <w:rsid w:val="002049B2"/>
    <w:rsid w:val="0020573B"/>
    <w:rsid w:val="002061CE"/>
    <w:rsid w:val="002076BF"/>
    <w:rsid w:val="0021064A"/>
    <w:rsid w:val="00210CC5"/>
    <w:rsid w:val="00211BAE"/>
    <w:rsid w:val="002151AD"/>
    <w:rsid w:val="0022037A"/>
    <w:rsid w:val="00222C4D"/>
    <w:rsid w:val="00226C21"/>
    <w:rsid w:val="00231C3E"/>
    <w:rsid w:val="002341C8"/>
    <w:rsid w:val="00234867"/>
    <w:rsid w:val="00234C92"/>
    <w:rsid w:val="00236103"/>
    <w:rsid w:val="002406A6"/>
    <w:rsid w:val="0024299A"/>
    <w:rsid w:val="002435AC"/>
    <w:rsid w:val="002446F8"/>
    <w:rsid w:val="00244A1D"/>
    <w:rsid w:val="002468C1"/>
    <w:rsid w:val="0024749F"/>
    <w:rsid w:val="0025006E"/>
    <w:rsid w:val="00250FC8"/>
    <w:rsid w:val="002516F6"/>
    <w:rsid w:val="00255CFA"/>
    <w:rsid w:val="0026030C"/>
    <w:rsid w:val="00260E49"/>
    <w:rsid w:val="00261326"/>
    <w:rsid w:val="00261851"/>
    <w:rsid w:val="00261A51"/>
    <w:rsid w:val="00266B80"/>
    <w:rsid w:val="002726B7"/>
    <w:rsid w:val="002732F8"/>
    <w:rsid w:val="00274DC8"/>
    <w:rsid w:val="002752EA"/>
    <w:rsid w:val="00276212"/>
    <w:rsid w:val="002764F5"/>
    <w:rsid w:val="00276C57"/>
    <w:rsid w:val="002819EF"/>
    <w:rsid w:val="002839BB"/>
    <w:rsid w:val="002860AA"/>
    <w:rsid w:val="00286531"/>
    <w:rsid w:val="0029043A"/>
    <w:rsid w:val="002909C5"/>
    <w:rsid w:val="00290FD9"/>
    <w:rsid w:val="00292699"/>
    <w:rsid w:val="0029272A"/>
    <w:rsid w:val="00292949"/>
    <w:rsid w:val="00292E33"/>
    <w:rsid w:val="0029473F"/>
    <w:rsid w:val="00294E29"/>
    <w:rsid w:val="00296712"/>
    <w:rsid w:val="00296EF5"/>
    <w:rsid w:val="002973F6"/>
    <w:rsid w:val="002A17E8"/>
    <w:rsid w:val="002A195D"/>
    <w:rsid w:val="002A1C88"/>
    <w:rsid w:val="002A2559"/>
    <w:rsid w:val="002A2782"/>
    <w:rsid w:val="002A614A"/>
    <w:rsid w:val="002B15B5"/>
    <w:rsid w:val="002B170F"/>
    <w:rsid w:val="002B1F79"/>
    <w:rsid w:val="002B38E3"/>
    <w:rsid w:val="002B4381"/>
    <w:rsid w:val="002B7077"/>
    <w:rsid w:val="002C0C6F"/>
    <w:rsid w:val="002C3BF4"/>
    <w:rsid w:val="002C6BF7"/>
    <w:rsid w:val="002C7744"/>
    <w:rsid w:val="002C7D80"/>
    <w:rsid w:val="002D0C20"/>
    <w:rsid w:val="002D27A8"/>
    <w:rsid w:val="002D65F1"/>
    <w:rsid w:val="002D6884"/>
    <w:rsid w:val="002E05A6"/>
    <w:rsid w:val="002E06DA"/>
    <w:rsid w:val="002E145C"/>
    <w:rsid w:val="002E16A4"/>
    <w:rsid w:val="002E189D"/>
    <w:rsid w:val="002E1E3C"/>
    <w:rsid w:val="002E6210"/>
    <w:rsid w:val="002F0C37"/>
    <w:rsid w:val="002F1E8D"/>
    <w:rsid w:val="002F249B"/>
    <w:rsid w:val="002F426B"/>
    <w:rsid w:val="002F6B85"/>
    <w:rsid w:val="002F70C7"/>
    <w:rsid w:val="002F736B"/>
    <w:rsid w:val="002F79C9"/>
    <w:rsid w:val="00300DF1"/>
    <w:rsid w:val="00303B12"/>
    <w:rsid w:val="00305FDB"/>
    <w:rsid w:val="0031081C"/>
    <w:rsid w:val="0031126F"/>
    <w:rsid w:val="00312BFB"/>
    <w:rsid w:val="00314015"/>
    <w:rsid w:val="00314C54"/>
    <w:rsid w:val="00315188"/>
    <w:rsid w:val="00315AD8"/>
    <w:rsid w:val="00317262"/>
    <w:rsid w:val="00320A49"/>
    <w:rsid w:val="00324F28"/>
    <w:rsid w:val="003266C3"/>
    <w:rsid w:val="00336356"/>
    <w:rsid w:val="0033653E"/>
    <w:rsid w:val="00337FDC"/>
    <w:rsid w:val="0034136A"/>
    <w:rsid w:val="003413BE"/>
    <w:rsid w:val="003418B4"/>
    <w:rsid w:val="00346973"/>
    <w:rsid w:val="003507FE"/>
    <w:rsid w:val="003514FF"/>
    <w:rsid w:val="003524E3"/>
    <w:rsid w:val="00353C90"/>
    <w:rsid w:val="00355812"/>
    <w:rsid w:val="00355EB8"/>
    <w:rsid w:val="00357409"/>
    <w:rsid w:val="0036161E"/>
    <w:rsid w:val="00363D95"/>
    <w:rsid w:val="0036403B"/>
    <w:rsid w:val="0036579F"/>
    <w:rsid w:val="003710B9"/>
    <w:rsid w:val="0037215E"/>
    <w:rsid w:val="003730DE"/>
    <w:rsid w:val="00373646"/>
    <w:rsid w:val="003736D5"/>
    <w:rsid w:val="00374A8B"/>
    <w:rsid w:val="00375968"/>
    <w:rsid w:val="00375E44"/>
    <w:rsid w:val="00377248"/>
    <w:rsid w:val="00380107"/>
    <w:rsid w:val="0038173B"/>
    <w:rsid w:val="003832D3"/>
    <w:rsid w:val="00385378"/>
    <w:rsid w:val="00386E80"/>
    <w:rsid w:val="00386F69"/>
    <w:rsid w:val="00392E01"/>
    <w:rsid w:val="00394365"/>
    <w:rsid w:val="003966F6"/>
    <w:rsid w:val="003A0666"/>
    <w:rsid w:val="003A0ACE"/>
    <w:rsid w:val="003A307B"/>
    <w:rsid w:val="003A5780"/>
    <w:rsid w:val="003A6886"/>
    <w:rsid w:val="003A7E36"/>
    <w:rsid w:val="003B293C"/>
    <w:rsid w:val="003B5ACB"/>
    <w:rsid w:val="003B7568"/>
    <w:rsid w:val="003B763C"/>
    <w:rsid w:val="003C1DE6"/>
    <w:rsid w:val="003C2892"/>
    <w:rsid w:val="003C358A"/>
    <w:rsid w:val="003C3EA5"/>
    <w:rsid w:val="003C522A"/>
    <w:rsid w:val="003C6D5B"/>
    <w:rsid w:val="003C7751"/>
    <w:rsid w:val="003D19D3"/>
    <w:rsid w:val="003D2D42"/>
    <w:rsid w:val="003D2DA7"/>
    <w:rsid w:val="003D31DE"/>
    <w:rsid w:val="003D4AAA"/>
    <w:rsid w:val="003D5C4B"/>
    <w:rsid w:val="003D5FAC"/>
    <w:rsid w:val="003D7818"/>
    <w:rsid w:val="003E00B0"/>
    <w:rsid w:val="003E2239"/>
    <w:rsid w:val="003E7DCE"/>
    <w:rsid w:val="003F0393"/>
    <w:rsid w:val="003F22BA"/>
    <w:rsid w:val="003F2992"/>
    <w:rsid w:val="003F2FF8"/>
    <w:rsid w:val="003F61C1"/>
    <w:rsid w:val="003F7F36"/>
    <w:rsid w:val="0040288F"/>
    <w:rsid w:val="00404F03"/>
    <w:rsid w:val="004063E8"/>
    <w:rsid w:val="00407A97"/>
    <w:rsid w:val="004100EB"/>
    <w:rsid w:val="004106CD"/>
    <w:rsid w:val="00412B88"/>
    <w:rsid w:val="00413123"/>
    <w:rsid w:val="004153E0"/>
    <w:rsid w:val="00415F0B"/>
    <w:rsid w:val="00416901"/>
    <w:rsid w:val="00420B78"/>
    <w:rsid w:val="00421675"/>
    <w:rsid w:val="004233AF"/>
    <w:rsid w:val="00423F15"/>
    <w:rsid w:val="00434F51"/>
    <w:rsid w:val="0043544A"/>
    <w:rsid w:val="00437002"/>
    <w:rsid w:val="004379BA"/>
    <w:rsid w:val="004401FC"/>
    <w:rsid w:val="004417C0"/>
    <w:rsid w:val="00442EB1"/>
    <w:rsid w:val="004445BD"/>
    <w:rsid w:val="0044610D"/>
    <w:rsid w:val="00446D96"/>
    <w:rsid w:val="0045031E"/>
    <w:rsid w:val="00450EA5"/>
    <w:rsid w:val="00451270"/>
    <w:rsid w:val="0045453D"/>
    <w:rsid w:val="00454CD0"/>
    <w:rsid w:val="00456B1B"/>
    <w:rsid w:val="00460D72"/>
    <w:rsid w:val="00461184"/>
    <w:rsid w:val="00462CB2"/>
    <w:rsid w:val="00464CCC"/>
    <w:rsid w:val="00467A88"/>
    <w:rsid w:val="00467B97"/>
    <w:rsid w:val="00467EB8"/>
    <w:rsid w:val="00470E39"/>
    <w:rsid w:val="004712E3"/>
    <w:rsid w:val="00472E0A"/>
    <w:rsid w:val="00476300"/>
    <w:rsid w:val="00476591"/>
    <w:rsid w:val="004832F0"/>
    <w:rsid w:val="00486E87"/>
    <w:rsid w:val="00487DD6"/>
    <w:rsid w:val="004934F6"/>
    <w:rsid w:val="00493678"/>
    <w:rsid w:val="00493FD4"/>
    <w:rsid w:val="00494E19"/>
    <w:rsid w:val="004979F3"/>
    <w:rsid w:val="004A0251"/>
    <w:rsid w:val="004A0BE0"/>
    <w:rsid w:val="004A1688"/>
    <w:rsid w:val="004A2EB2"/>
    <w:rsid w:val="004A53FD"/>
    <w:rsid w:val="004A7AC8"/>
    <w:rsid w:val="004B02E3"/>
    <w:rsid w:val="004B149D"/>
    <w:rsid w:val="004B184E"/>
    <w:rsid w:val="004B3A3D"/>
    <w:rsid w:val="004B49BB"/>
    <w:rsid w:val="004B5531"/>
    <w:rsid w:val="004B5907"/>
    <w:rsid w:val="004B5E3E"/>
    <w:rsid w:val="004B7AB2"/>
    <w:rsid w:val="004C043D"/>
    <w:rsid w:val="004C0521"/>
    <w:rsid w:val="004C249D"/>
    <w:rsid w:val="004C45B1"/>
    <w:rsid w:val="004C50C2"/>
    <w:rsid w:val="004C68FE"/>
    <w:rsid w:val="004C7697"/>
    <w:rsid w:val="004D214E"/>
    <w:rsid w:val="004D3B86"/>
    <w:rsid w:val="004D56DF"/>
    <w:rsid w:val="004D67D0"/>
    <w:rsid w:val="004D6E88"/>
    <w:rsid w:val="004D71A3"/>
    <w:rsid w:val="004E09E6"/>
    <w:rsid w:val="004E1240"/>
    <w:rsid w:val="004E1286"/>
    <w:rsid w:val="004E3A1C"/>
    <w:rsid w:val="004E3DDC"/>
    <w:rsid w:val="004E58BE"/>
    <w:rsid w:val="004E6B25"/>
    <w:rsid w:val="004F0125"/>
    <w:rsid w:val="004F2AD7"/>
    <w:rsid w:val="004F3D39"/>
    <w:rsid w:val="004F4242"/>
    <w:rsid w:val="004F7061"/>
    <w:rsid w:val="004F73BA"/>
    <w:rsid w:val="005006DF"/>
    <w:rsid w:val="00501B35"/>
    <w:rsid w:val="00501F08"/>
    <w:rsid w:val="00504BB1"/>
    <w:rsid w:val="00504C40"/>
    <w:rsid w:val="00506D37"/>
    <w:rsid w:val="0050765F"/>
    <w:rsid w:val="0051117D"/>
    <w:rsid w:val="00511534"/>
    <w:rsid w:val="0051203C"/>
    <w:rsid w:val="0051507C"/>
    <w:rsid w:val="00516362"/>
    <w:rsid w:val="005176BC"/>
    <w:rsid w:val="00520773"/>
    <w:rsid w:val="00520D2B"/>
    <w:rsid w:val="00521655"/>
    <w:rsid w:val="0052199F"/>
    <w:rsid w:val="00521D47"/>
    <w:rsid w:val="00521F05"/>
    <w:rsid w:val="00522A0E"/>
    <w:rsid w:val="00523D9F"/>
    <w:rsid w:val="00525F31"/>
    <w:rsid w:val="00526ACE"/>
    <w:rsid w:val="00527DBB"/>
    <w:rsid w:val="005305F2"/>
    <w:rsid w:val="005310EE"/>
    <w:rsid w:val="005313D2"/>
    <w:rsid w:val="00531FA7"/>
    <w:rsid w:val="005340CD"/>
    <w:rsid w:val="00535AB6"/>
    <w:rsid w:val="00540DA7"/>
    <w:rsid w:val="005411C3"/>
    <w:rsid w:val="005434C5"/>
    <w:rsid w:val="005435D9"/>
    <w:rsid w:val="00545AA1"/>
    <w:rsid w:val="0054613A"/>
    <w:rsid w:val="00546497"/>
    <w:rsid w:val="005469E7"/>
    <w:rsid w:val="00546B6A"/>
    <w:rsid w:val="0054719A"/>
    <w:rsid w:val="00547A2F"/>
    <w:rsid w:val="00552504"/>
    <w:rsid w:val="00555D3A"/>
    <w:rsid w:val="0055640D"/>
    <w:rsid w:val="0055771A"/>
    <w:rsid w:val="00564AAC"/>
    <w:rsid w:val="005708BF"/>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5493"/>
    <w:rsid w:val="005D65C3"/>
    <w:rsid w:val="005D6685"/>
    <w:rsid w:val="005D714B"/>
    <w:rsid w:val="005D7723"/>
    <w:rsid w:val="005D7A65"/>
    <w:rsid w:val="005E02B2"/>
    <w:rsid w:val="005E0704"/>
    <w:rsid w:val="005E0968"/>
    <w:rsid w:val="005F0EC1"/>
    <w:rsid w:val="005F2575"/>
    <w:rsid w:val="005F370B"/>
    <w:rsid w:val="005F3F81"/>
    <w:rsid w:val="0060053A"/>
    <w:rsid w:val="006030C7"/>
    <w:rsid w:val="0060339D"/>
    <w:rsid w:val="00603993"/>
    <w:rsid w:val="00607C02"/>
    <w:rsid w:val="00610635"/>
    <w:rsid w:val="00611541"/>
    <w:rsid w:val="006115D1"/>
    <w:rsid w:val="00612730"/>
    <w:rsid w:val="0061305E"/>
    <w:rsid w:val="0061326A"/>
    <w:rsid w:val="0061383B"/>
    <w:rsid w:val="00616035"/>
    <w:rsid w:val="006166D8"/>
    <w:rsid w:val="00617D6D"/>
    <w:rsid w:val="00617FAA"/>
    <w:rsid w:val="006218E2"/>
    <w:rsid w:val="00621E71"/>
    <w:rsid w:val="006233B2"/>
    <w:rsid w:val="00623DC1"/>
    <w:rsid w:val="00624A4B"/>
    <w:rsid w:val="00624ACC"/>
    <w:rsid w:val="00625B07"/>
    <w:rsid w:val="00626314"/>
    <w:rsid w:val="006266BD"/>
    <w:rsid w:val="00632A8A"/>
    <w:rsid w:val="00633FBE"/>
    <w:rsid w:val="0064341A"/>
    <w:rsid w:val="006505DB"/>
    <w:rsid w:val="00650BF4"/>
    <w:rsid w:val="0065153A"/>
    <w:rsid w:val="00652363"/>
    <w:rsid w:val="00654BB7"/>
    <w:rsid w:val="00654DAA"/>
    <w:rsid w:val="00654FAF"/>
    <w:rsid w:val="006565FD"/>
    <w:rsid w:val="0065676D"/>
    <w:rsid w:val="00657E5C"/>
    <w:rsid w:val="006631D7"/>
    <w:rsid w:val="006656BA"/>
    <w:rsid w:val="00667A95"/>
    <w:rsid w:val="00667ED7"/>
    <w:rsid w:val="00671390"/>
    <w:rsid w:val="00673FEE"/>
    <w:rsid w:val="00675F0E"/>
    <w:rsid w:val="006761F0"/>
    <w:rsid w:val="00681C31"/>
    <w:rsid w:val="006827E4"/>
    <w:rsid w:val="00682E69"/>
    <w:rsid w:val="0068503E"/>
    <w:rsid w:val="00685CF9"/>
    <w:rsid w:val="006870A8"/>
    <w:rsid w:val="0069025D"/>
    <w:rsid w:val="00690BA2"/>
    <w:rsid w:val="0069252D"/>
    <w:rsid w:val="00692FEE"/>
    <w:rsid w:val="0069456C"/>
    <w:rsid w:val="00694D3C"/>
    <w:rsid w:val="00695FA5"/>
    <w:rsid w:val="00697549"/>
    <w:rsid w:val="0069789A"/>
    <w:rsid w:val="00697E67"/>
    <w:rsid w:val="006A02F6"/>
    <w:rsid w:val="006A1672"/>
    <w:rsid w:val="006A3515"/>
    <w:rsid w:val="006A3D40"/>
    <w:rsid w:val="006A4DB9"/>
    <w:rsid w:val="006B199A"/>
    <w:rsid w:val="006B2198"/>
    <w:rsid w:val="006B3B33"/>
    <w:rsid w:val="006B3B78"/>
    <w:rsid w:val="006B43A6"/>
    <w:rsid w:val="006B51B8"/>
    <w:rsid w:val="006B5A85"/>
    <w:rsid w:val="006C009C"/>
    <w:rsid w:val="006C30BB"/>
    <w:rsid w:val="006C66F7"/>
    <w:rsid w:val="006D2BEE"/>
    <w:rsid w:val="006D4B99"/>
    <w:rsid w:val="006D60C8"/>
    <w:rsid w:val="006D7497"/>
    <w:rsid w:val="006E145B"/>
    <w:rsid w:val="006E21D2"/>
    <w:rsid w:val="006E3751"/>
    <w:rsid w:val="006E3A21"/>
    <w:rsid w:val="006E413D"/>
    <w:rsid w:val="006E692C"/>
    <w:rsid w:val="006E6CCD"/>
    <w:rsid w:val="006F1314"/>
    <w:rsid w:val="006F2457"/>
    <w:rsid w:val="006F6119"/>
    <w:rsid w:val="00701A0D"/>
    <w:rsid w:val="007031B0"/>
    <w:rsid w:val="00706B6E"/>
    <w:rsid w:val="00710A07"/>
    <w:rsid w:val="00710A40"/>
    <w:rsid w:val="007128B2"/>
    <w:rsid w:val="00713B40"/>
    <w:rsid w:val="007142C1"/>
    <w:rsid w:val="00715FB0"/>
    <w:rsid w:val="0071681B"/>
    <w:rsid w:val="00717050"/>
    <w:rsid w:val="00717586"/>
    <w:rsid w:val="0071770C"/>
    <w:rsid w:val="00720CEB"/>
    <w:rsid w:val="00720E1D"/>
    <w:rsid w:val="007217B4"/>
    <w:rsid w:val="0072276C"/>
    <w:rsid w:val="007228B8"/>
    <w:rsid w:val="007240DE"/>
    <w:rsid w:val="00726E87"/>
    <w:rsid w:val="00727611"/>
    <w:rsid w:val="0073123D"/>
    <w:rsid w:val="007321D5"/>
    <w:rsid w:val="00733611"/>
    <w:rsid w:val="00733B0D"/>
    <w:rsid w:val="00733E07"/>
    <w:rsid w:val="00741608"/>
    <w:rsid w:val="00741A37"/>
    <w:rsid w:val="00745411"/>
    <w:rsid w:val="00745D13"/>
    <w:rsid w:val="00747F65"/>
    <w:rsid w:val="007529C4"/>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671FE"/>
    <w:rsid w:val="0077169A"/>
    <w:rsid w:val="007724A7"/>
    <w:rsid w:val="00772D15"/>
    <w:rsid w:val="00772D5B"/>
    <w:rsid w:val="0077363B"/>
    <w:rsid w:val="00773658"/>
    <w:rsid w:val="00773875"/>
    <w:rsid w:val="00774245"/>
    <w:rsid w:val="00774EBB"/>
    <w:rsid w:val="0077700C"/>
    <w:rsid w:val="00780263"/>
    <w:rsid w:val="0078206F"/>
    <w:rsid w:val="00782811"/>
    <w:rsid w:val="00783336"/>
    <w:rsid w:val="0078341A"/>
    <w:rsid w:val="00784884"/>
    <w:rsid w:val="00787AE7"/>
    <w:rsid w:val="0079382B"/>
    <w:rsid w:val="00794B31"/>
    <w:rsid w:val="007A21BB"/>
    <w:rsid w:val="007A2654"/>
    <w:rsid w:val="007A5112"/>
    <w:rsid w:val="007A7CB4"/>
    <w:rsid w:val="007B2B62"/>
    <w:rsid w:val="007B4258"/>
    <w:rsid w:val="007B4CE1"/>
    <w:rsid w:val="007B52FF"/>
    <w:rsid w:val="007B5669"/>
    <w:rsid w:val="007B5F4F"/>
    <w:rsid w:val="007B7AF5"/>
    <w:rsid w:val="007C238B"/>
    <w:rsid w:val="007C3642"/>
    <w:rsid w:val="007C6A1F"/>
    <w:rsid w:val="007D09B9"/>
    <w:rsid w:val="007D1EA8"/>
    <w:rsid w:val="007D4923"/>
    <w:rsid w:val="007D5543"/>
    <w:rsid w:val="007D7FF7"/>
    <w:rsid w:val="007E067A"/>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3352"/>
    <w:rsid w:val="00855DB3"/>
    <w:rsid w:val="008561B0"/>
    <w:rsid w:val="008571F6"/>
    <w:rsid w:val="008606F6"/>
    <w:rsid w:val="008612CD"/>
    <w:rsid w:val="00861C2B"/>
    <w:rsid w:val="008659FC"/>
    <w:rsid w:val="00867662"/>
    <w:rsid w:val="00867703"/>
    <w:rsid w:val="008679C9"/>
    <w:rsid w:val="00870100"/>
    <w:rsid w:val="008725BC"/>
    <w:rsid w:val="00872E7B"/>
    <w:rsid w:val="00873C5C"/>
    <w:rsid w:val="00873F53"/>
    <w:rsid w:val="00874C9E"/>
    <w:rsid w:val="008766C5"/>
    <w:rsid w:val="008859BF"/>
    <w:rsid w:val="008861AC"/>
    <w:rsid w:val="008871A8"/>
    <w:rsid w:val="00887D2A"/>
    <w:rsid w:val="00890813"/>
    <w:rsid w:val="0089184F"/>
    <w:rsid w:val="008926C3"/>
    <w:rsid w:val="00892DAC"/>
    <w:rsid w:val="00894315"/>
    <w:rsid w:val="00894DA3"/>
    <w:rsid w:val="00897CF8"/>
    <w:rsid w:val="008A01EE"/>
    <w:rsid w:val="008A107D"/>
    <w:rsid w:val="008A25BD"/>
    <w:rsid w:val="008A3382"/>
    <w:rsid w:val="008A6A6B"/>
    <w:rsid w:val="008A7AE7"/>
    <w:rsid w:val="008B0E5B"/>
    <w:rsid w:val="008B3690"/>
    <w:rsid w:val="008B4325"/>
    <w:rsid w:val="008B7458"/>
    <w:rsid w:val="008C079B"/>
    <w:rsid w:val="008C1096"/>
    <w:rsid w:val="008C1480"/>
    <w:rsid w:val="008C1496"/>
    <w:rsid w:val="008C3A63"/>
    <w:rsid w:val="008C7068"/>
    <w:rsid w:val="008D1A2C"/>
    <w:rsid w:val="008D603D"/>
    <w:rsid w:val="008D66AD"/>
    <w:rsid w:val="008D6FD1"/>
    <w:rsid w:val="008E377D"/>
    <w:rsid w:val="008E6E0F"/>
    <w:rsid w:val="008E7153"/>
    <w:rsid w:val="008E71FC"/>
    <w:rsid w:val="008E733C"/>
    <w:rsid w:val="008F2F1F"/>
    <w:rsid w:val="008F402F"/>
    <w:rsid w:val="008F4B55"/>
    <w:rsid w:val="008F50F0"/>
    <w:rsid w:val="00900B3A"/>
    <w:rsid w:val="009026B9"/>
    <w:rsid w:val="0090594E"/>
    <w:rsid w:val="0090733E"/>
    <w:rsid w:val="009077BF"/>
    <w:rsid w:val="009079BE"/>
    <w:rsid w:val="009103F5"/>
    <w:rsid w:val="00912AD8"/>
    <w:rsid w:val="009132EC"/>
    <w:rsid w:val="00913306"/>
    <w:rsid w:val="00914E63"/>
    <w:rsid w:val="00915414"/>
    <w:rsid w:val="009160BD"/>
    <w:rsid w:val="0092013B"/>
    <w:rsid w:val="00922115"/>
    <w:rsid w:val="00922B81"/>
    <w:rsid w:val="00924766"/>
    <w:rsid w:val="00925B06"/>
    <w:rsid w:val="00925FB0"/>
    <w:rsid w:val="00932B1F"/>
    <w:rsid w:val="009335E5"/>
    <w:rsid w:val="00933A1B"/>
    <w:rsid w:val="00937CEE"/>
    <w:rsid w:val="0094061D"/>
    <w:rsid w:val="00940D16"/>
    <w:rsid w:val="00940DE6"/>
    <w:rsid w:val="009422E6"/>
    <w:rsid w:val="0094314C"/>
    <w:rsid w:val="00944B73"/>
    <w:rsid w:val="00944EFC"/>
    <w:rsid w:val="00950712"/>
    <w:rsid w:val="009523A1"/>
    <w:rsid w:val="009539FC"/>
    <w:rsid w:val="00954F55"/>
    <w:rsid w:val="00955D58"/>
    <w:rsid w:val="00956D31"/>
    <w:rsid w:val="00957967"/>
    <w:rsid w:val="00962002"/>
    <w:rsid w:val="00962657"/>
    <w:rsid w:val="00962C7F"/>
    <w:rsid w:val="00965D58"/>
    <w:rsid w:val="009701BA"/>
    <w:rsid w:val="009720D4"/>
    <w:rsid w:val="009728E7"/>
    <w:rsid w:val="009745CA"/>
    <w:rsid w:val="009773EA"/>
    <w:rsid w:val="00980817"/>
    <w:rsid w:val="00981DC6"/>
    <w:rsid w:val="00982DAF"/>
    <w:rsid w:val="009830CC"/>
    <w:rsid w:val="00985AEA"/>
    <w:rsid w:val="00985E0F"/>
    <w:rsid w:val="009879A7"/>
    <w:rsid w:val="009936E5"/>
    <w:rsid w:val="009938B1"/>
    <w:rsid w:val="00994A92"/>
    <w:rsid w:val="00996BDA"/>
    <w:rsid w:val="009A7BF7"/>
    <w:rsid w:val="009B01FD"/>
    <w:rsid w:val="009B0CB0"/>
    <w:rsid w:val="009B463F"/>
    <w:rsid w:val="009B7860"/>
    <w:rsid w:val="009B7FCF"/>
    <w:rsid w:val="009C12E5"/>
    <w:rsid w:val="009C238C"/>
    <w:rsid w:val="009C7AC3"/>
    <w:rsid w:val="009D0E6C"/>
    <w:rsid w:val="009D216D"/>
    <w:rsid w:val="009D23F1"/>
    <w:rsid w:val="009D30EA"/>
    <w:rsid w:val="009D355A"/>
    <w:rsid w:val="009D55F6"/>
    <w:rsid w:val="009D59B1"/>
    <w:rsid w:val="009D6872"/>
    <w:rsid w:val="009E2EA6"/>
    <w:rsid w:val="009E3B46"/>
    <w:rsid w:val="009E4C1D"/>
    <w:rsid w:val="009E5144"/>
    <w:rsid w:val="009E5675"/>
    <w:rsid w:val="009E7330"/>
    <w:rsid w:val="009F092B"/>
    <w:rsid w:val="009F13EA"/>
    <w:rsid w:val="009F3CF2"/>
    <w:rsid w:val="009F6248"/>
    <w:rsid w:val="009F6A22"/>
    <w:rsid w:val="009F775C"/>
    <w:rsid w:val="00A0044C"/>
    <w:rsid w:val="00A00B52"/>
    <w:rsid w:val="00A026A8"/>
    <w:rsid w:val="00A04F9A"/>
    <w:rsid w:val="00A04FFB"/>
    <w:rsid w:val="00A07620"/>
    <w:rsid w:val="00A12C26"/>
    <w:rsid w:val="00A12DDC"/>
    <w:rsid w:val="00A13EF6"/>
    <w:rsid w:val="00A1468F"/>
    <w:rsid w:val="00A15A87"/>
    <w:rsid w:val="00A216B2"/>
    <w:rsid w:val="00A21733"/>
    <w:rsid w:val="00A2201D"/>
    <w:rsid w:val="00A223AD"/>
    <w:rsid w:val="00A23AD8"/>
    <w:rsid w:val="00A25C66"/>
    <w:rsid w:val="00A26CB6"/>
    <w:rsid w:val="00A27CA8"/>
    <w:rsid w:val="00A3052A"/>
    <w:rsid w:val="00A32E41"/>
    <w:rsid w:val="00A34C08"/>
    <w:rsid w:val="00A354F7"/>
    <w:rsid w:val="00A35639"/>
    <w:rsid w:val="00A37878"/>
    <w:rsid w:val="00A4022E"/>
    <w:rsid w:val="00A40A44"/>
    <w:rsid w:val="00A419F4"/>
    <w:rsid w:val="00A4319C"/>
    <w:rsid w:val="00A44FB2"/>
    <w:rsid w:val="00A47ABC"/>
    <w:rsid w:val="00A574F4"/>
    <w:rsid w:val="00A61E6A"/>
    <w:rsid w:val="00A62319"/>
    <w:rsid w:val="00A62EDE"/>
    <w:rsid w:val="00A7010F"/>
    <w:rsid w:val="00A718A5"/>
    <w:rsid w:val="00A72D33"/>
    <w:rsid w:val="00A7518F"/>
    <w:rsid w:val="00A75430"/>
    <w:rsid w:val="00A805E7"/>
    <w:rsid w:val="00A82DBA"/>
    <w:rsid w:val="00A84319"/>
    <w:rsid w:val="00A85F9B"/>
    <w:rsid w:val="00A90DCD"/>
    <w:rsid w:val="00A90E75"/>
    <w:rsid w:val="00A912B5"/>
    <w:rsid w:val="00A92EAF"/>
    <w:rsid w:val="00A93471"/>
    <w:rsid w:val="00A93D1C"/>
    <w:rsid w:val="00A96F9F"/>
    <w:rsid w:val="00AA1B00"/>
    <w:rsid w:val="00AA3A9B"/>
    <w:rsid w:val="00AA51B2"/>
    <w:rsid w:val="00AA57EA"/>
    <w:rsid w:val="00AB011D"/>
    <w:rsid w:val="00AB50EE"/>
    <w:rsid w:val="00AB57F1"/>
    <w:rsid w:val="00AB76AD"/>
    <w:rsid w:val="00AC1C92"/>
    <w:rsid w:val="00AC1C96"/>
    <w:rsid w:val="00AC1EE4"/>
    <w:rsid w:val="00AC2891"/>
    <w:rsid w:val="00AC34DD"/>
    <w:rsid w:val="00AC71CA"/>
    <w:rsid w:val="00AD01B8"/>
    <w:rsid w:val="00AD0FA6"/>
    <w:rsid w:val="00AD3E5B"/>
    <w:rsid w:val="00AD5B58"/>
    <w:rsid w:val="00AD7F76"/>
    <w:rsid w:val="00AE0E27"/>
    <w:rsid w:val="00AE19EE"/>
    <w:rsid w:val="00AE2FB6"/>
    <w:rsid w:val="00AE7A76"/>
    <w:rsid w:val="00AF0E18"/>
    <w:rsid w:val="00AF0FF6"/>
    <w:rsid w:val="00AF1555"/>
    <w:rsid w:val="00AF3641"/>
    <w:rsid w:val="00B0044F"/>
    <w:rsid w:val="00B010FA"/>
    <w:rsid w:val="00B0314D"/>
    <w:rsid w:val="00B039D6"/>
    <w:rsid w:val="00B07087"/>
    <w:rsid w:val="00B07378"/>
    <w:rsid w:val="00B07DDD"/>
    <w:rsid w:val="00B10090"/>
    <w:rsid w:val="00B12D97"/>
    <w:rsid w:val="00B1307F"/>
    <w:rsid w:val="00B14B70"/>
    <w:rsid w:val="00B16A40"/>
    <w:rsid w:val="00B17F53"/>
    <w:rsid w:val="00B20028"/>
    <w:rsid w:val="00B206ED"/>
    <w:rsid w:val="00B2167B"/>
    <w:rsid w:val="00B21F2C"/>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CB5"/>
    <w:rsid w:val="00B55F78"/>
    <w:rsid w:val="00B628C2"/>
    <w:rsid w:val="00B6325B"/>
    <w:rsid w:val="00B65E96"/>
    <w:rsid w:val="00B66CD7"/>
    <w:rsid w:val="00B66E80"/>
    <w:rsid w:val="00B67229"/>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27DF"/>
    <w:rsid w:val="00B9526F"/>
    <w:rsid w:val="00B95CF1"/>
    <w:rsid w:val="00BA0AFC"/>
    <w:rsid w:val="00BA148F"/>
    <w:rsid w:val="00BA23D4"/>
    <w:rsid w:val="00BA4147"/>
    <w:rsid w:val="00BA6472"/>
    <w:rsid w:val="00BA7CA1"/>
    <w:rsid w:val="00BB01CD"/>
    <w:rsid w:val="00BB1958"/>
    <w:rsid w:val="00BB246C"/>
    <w:rsid w:val="00BB2727"/>
    <w:rsid w:val="00BB302E"/>
    <w:rsid w:val="00BB376E"/>
    <w:rsid w:val="00BB488E"/>
    <w:rsid w:val="00BB500B"/>
    <w:rsid w:val="00BB5DE0"/>
    <w:rsid w:val="00BC092B"/>
    <w:rsid w:val="00BC3466"/>
    <w:rsid w:val="00BC454A"/>
    <w:rsid w:val="00BC5AE2"/>
    <w:rsid w:val="00BC62B9"/>
    <w:rsid w:val="00BD219C"/>
    <w:rsid w:val="00BD37EC"/>
    <w:rsid w:val="00BD3BAE"/>
    <w:rsid w:val="00BD7D38"/>
    <w:rsid w:val="00BD7EE5"/>
    <w:rsid w:val="00BE0040"/>
    <w:rsid w:val="00BE06CA"/>
    <w:rsid w:val="00BE2A16"/>
    <w:rsid w:val="00BE2B89"/>
    <w:rsid w:val="00BE4516"/>
    <w:rsid w:val="00BE5E0B"/>
    <w:rsid w:val="00BE619E"/>
    <w:rsid w:val="00BE669C"/>
    <w:rsid w:val="00BE68EB"/>
    <w:rsid w:val="00BE725F"/>
    <w:rsid w:val="00BE7C0C"/>
    <w:rsid w:val="00BF09EA"/>
    <w:rsid w:val="00BF0C91"/>
    <w:rsid w:val="00BF223E"/>
    <w:rsid w:val="00BF4889"/>
    <w:rsid w:val="00BF4EBF"/>
    <w:rsid w:val="00C00477"/>
    <w:rsid w:val="00C00686"/>
    <w:rsid w:val="00C03FD0"/>
    <w:rsid w:val="00C07D36"/>
    <w:rsid w:val="00C11C3E"/>
    <w:rsid w:val="00C13DBE"/>
    <w:rsid w:val="00C1695C"/>
    <w:rsid w:val="00C17650"/>
    <w:rsid w:val="00C20C4B"/>
    <w:rsid w:val="00C217F1"/>
    <w:rsid w:val="00C21804"/>
    <w:rsid w:val="00C229D8"/>
    <w:rsid w:val="00C25840"/>
    <w:rsid w:val="00C27BB3"/>
    <w:rsid w:val="00C303BE"/>
    <w:rsid w:val="00C31184"/>
    <w:rsid w:val="00C32A4E"/>
    <w:rsid w:val="00C33E71"/>
    <w:rsid w:val="00C33EB4"/>
    <w:rsid w:val="00C364C9"/>
    <w:rsid w:val="00C36B45"/>
    <w:rsid w:val="00C37FD6"/>
    <w:rsid w:val="00C4001D"/>
    <w:rsid w:val="00C43174"/>
    <w:rsid w:val="00C435C1"/>
    <w:rsid w:val="00C4527E"/>
    <w:rsid w:val="00C45521"/>
    <w:rsid w:val="00C52B8B"/>
    <w:rsid w:val="00C534C5"/>
    <w:rsid w:val="00C5535B"/>
    <w:rsid w:val="00C56600"/>
    <w:rsid w:val="00C56B2E"/>
    <w:rsid w:val="00C57FE8"/>
    <w:rsid w:val="00C635BE"/>
    <w:rsid w:val="00C63B92"/>
    <w:rsid w:val="00C7455F"/>
    <w:rsid w:val="00C74702"/>
    <w:rsid w:val="00C74E6E"/>
    <w:rsid w:val="00C76987"/>
    <w:rsid w:val="00C76F89"/>
    <w:rsid w:val="00C77467"/>
    <w:rsid w:val="00C779CF"/>
    <w:rsid w:val="00C77CBC"/>
    <w:rsid w:val="00C81BC7"/>
    <w:rsid w:val="00C84841"/>
    <w:rsid w:val="00C86944"/>
    <w:rsid w:val="00C877B9"/>
    <w:rsid w:val="00C919E1"/>
    <w:rsid w:val="00C91EE4"/>
    <w:rsid w:val="00C92591"/>
    <w:rsid w:val="00C9271B"/>
    <w:rsid w:val="00C92E49"/>
    <w:rsid w:val="00C936C0"/>
    <w:rsid w:val="00C943AC"/>
    <w:rsid w:val="00C9547E"/>
    <w:rsid w:val="00CA0E51"/>
    <w:rsid w:val="00CA179E"/>
    <w:rsid w:val="00CA1F02"/>
    <w:rsid w:val="00CA2065"/>
    <w:rsid w:val="00CA3561"/>
    <w:rsid w:val="00CA7A3D"/>
    <w:rsid w:val="00CA7D30"/>
    <w:rsid w:val="00CB10F6"/>
    <w:rsid w:val="00CB14EC"/>
    <w:rsid w:val="00CB1CAD"/>
    <w:rsid w:val="00CB27F8"/>
    <w:rsid w:val="00CB457B"/>
    <w:rsid w:val="00CB6742"/>
    <w:rsid w:val="00CC0549"/>
    <w:rsid w:val="00CC352E"/>
    <w:rsid w:val="00CC3C28"/>
    <w:rsid w:val="00CD05AE"/>
    <w:rsid w:val="00CD125A"/>
    <w:rsid w:val="00CD1E55"/>
    <w:rsid w:val="00CD3F47"/>
    <w:rsid w:val="00CD4A54"/>
    <w:rsid w:val="00CD6849"/>
    <w:rsid w:val="00CD6C6E"/>
    <w:rsid w:val="00CE48FA"/>
    <w:rsid w:val="00CE51B9"/>
    <w:rsid w:val="00CE6C11"/>
    <w:rsid w:val="00CE7830"/>
    <w:rsid w:val="00CF1F3F"/>
    <w:rsid w:val="00CF507B"/>
    <w:rsid w:val="00CF5AE5"/>
    <w:rsid w:val="00CF7E6B"/>
    <w:rsid w:val="00D00938"/>
    <w:rsid w:val="00D00CF1"/>
    <w:rsid w:val="00D0142D"/>
    <w:rsid w:val="00D0513E"/>
    <w:rsid w:val="00D05F82"/>
    <w:rsid w:val="00D10E87"/>
    <w:rsid w:val="00D10FDE"/>
    <w:rsid w:val="00D115A0"/>
    <w:rsid w:val="00D14683"/>
    <w:rsid w:val="00D14AAC"/>
    <w:rsid w:val="00D155A0"/>
    <w:rsid w:val="00D15FAF"/>
    <w:rsid w:val="00D16A85"/>
    <w:rsid w:val="00D211C2"/>
    <w:rsid w:val="00D21C30"/>
    <w:rsid w:val="00D2361A"/>
    <w:rsid w:val="00D311C4"/>
    <w:rsid w:val="00D31862"/>
    <w:rsid w:val="00D31CAE"/>
    <w:rsid w:val="00D33DF8"/>
    <w:rsid w:val="00D37D84"/>
    <w:rsid w:val="00D37DDD"/>
    <w:rsid w:val="00D41C6B"/>
    <w:rsid w:val="00D429F5"/>
    <w:rsid w:val="00D42AD5"/>
    <w:rsid w:val="00D4351C"/>
    <w:rsid w:val="00D438C1"/>
    <w:rsid w:val="00D44341"/>
    <w:rsid w:val="00D55340"/>
    <w:rsid w:val="00D62CE7"/>
    <w:rsid w:val="00D6537C"/>
    <w:rsid w:val="00D66FE4"/>
    <w:rsid w:val="00D67C50"/>
    <w:rsid w:val="00D71D3D"/>
    <w:rsid w:val="00D72224"/>
    <w:rsid w:val="00D7282E"/>
    <w:rsid w:val="00D7325B"/>
    <w:rsid w:val="00D8150B"/>
    <w:rsid w:val="00D81D65"/>
    <w:rsid w:val="00D821F7"/>
    <w:rsid w:val="00D823E8"/>
    <w:rsid w:val="00D82726"/>
    <w:rsid w:val="00D85C7B"/>
    <w:rsid w:val="00D90482"/>
    <w:rsid w:val="00D91BF7"/>
    <w:rsid w:val="00D93D5D"/>
    <w:rsid w:val="00D94AE5"/>
    <w:rsid w:val="00D94C8F"/>
    <w:rsid w:val="00D97503"/>
    <w:rsid w:val="00D9787C"/>
    <w:rsid w:val="00DA3ADB"/>
    <w:rsid w:val="00DA3CBF"/>
    <w:rsid w:val="00DA5ACD"/>
    <w:rsid w:val="00DB15F3"/>
    <w:rsid w:val="00DB20E6"/>
    <w:rsid w:val="00DB3848"/>
    <w:rsid w:val="00DB471B"/>
    <w:rsid w:val="00DB6115"/>
    <w:rsid w:val="00DB6A72"/>
    <w:rsid w:val="00DB6EAC"/>
    <w:rsid w:val="00DC099C"/>
    <w:rsid w:val="00DC2DA1"/>
    <w:rsid w:val="00DC3BA8"/>
    <w:rsid w:val="00DC6436"/>
    <w:rsid w:val="00DC7B99"/>
    <w:rsid w:val="00DD04BE"/>
    <w:rsid w:val="00DD1184"/>
    <w:rsid w:val="00DD279F"/>
    <w:rsid w:val="00DD2954"/>
    <w:rsid w:val="00DD2D00"/>
    <w:rsid w:val="00DD33E5"/>
    <w:rsid w:val="00DD33EC"/>
    <w:rsid w:val="00DD3676"/>
    <w:rsid w:val="00DD4069"/>
    <w:rsid w:val="00DE2C7A"/>
    <w:rsid w:val="00DE4229"/>
    <w:rsid w:val="00DE43A3"/>
    <w:rsid w:val="00DE5C00"/>
    <w:rsid w:val="00DF2E9F"/>
    <w:rsid w:val="00DF3CD7"/>
    <w:rsid w:val="00DF3DD2"/>
    <w:rsid w:val="00DF4CD8"/>
    <w:rsid w:val="00DF5FF2"/>
    <w:rsid w:val="00DF691B"/>
    <w:rsid w:val="00DF6EA1"/>
    <w:rsid w:val="00DF7977"/>
    <w:rsid w:val="00DF7A6C"/>
    <w:rsid w:val="00DF7C4C"/>
    <w:rsid w:val="00E0095D"/>
    <w:rsid w:val="00E03CC6"/>
    <w:rsid w:val="00E04855"/>
    <w:rsid w:val="00E0520F"/>
    <w:rsid w:val="00E052EC"/>
    <w:rsid w:val="00E06BED"/>
    <w:rsid w:val="00E11598"/>
    <w:rsid w:val="00E13B54"/>
    <w:rsid w:val="00E141E0"/>
    <w:rsid w:val="00E15140"/>
    <w:rsid w:val="00E175C2"/>
    <w:rsid w:val="00E21816"/>
    <w:rsid w:val="00E21AD4"/>
    <w:rsid w:val="00E221A6"/>
    <w:rsid w:val="00E23255"/>
    <w:rsid w:val="00E23D4A"/>
    <w:rsid w:val="00E26F12"/>
    <w:rsid w:val="00E27867"/>
    <w:rsid w:val="00E30BFB"/>
    <w:rsid w:val="00E373DE"/>
    <w:rsid w:val="00E4125B"/>
    <w:rsid w:val="00E4130C"/>
    <w:rsid w:val="00E419D1"/>
    <w:rsid w:val="00E44028"/>
    <w:rsid w:val="00E466DA"/>
    <w:rsid w:val="00E50891"/>
    <w:rsid w:val="00E51253"/>
    <w:rsid w:val="00E513CA"/>
    <w:rsid w:val="00E51F7F"/>
    <w:rsid w:val="00E5207F"/>
    <w:rsid w:val="00E530AA"/>
    <w:rsid w:val="00E53260"/>
    <w:rsid w:val="00E539D3"/>
    <w:rsid w:val="00E55C83"/>
    <w:rsid w:val="00E55CB2"/>
    <w:rsid w:val="00E5753B"/>
    <w:rsid w:val="00E604A1"/>
    <w:rsid w:val="00E609B7"/>
    <w:rsid w:val="00E61423"/>
    <w:rsid w:val="00E62CEA"/>
    <w:rsid w:val="00E66775"/>
    <w:rsid w:val="00E66ECF"/>
    <w:rsid w:val="00E67BEF"/>
    <w:rsid w:val="00E72FBC"/>
    <w:rsid w:val="00E84434"/>
    <w:rsid w:val="00E8716E"/>
    <w:rsid w:val="00E90B9B"/>
    <w:rsid w:val="00E93601"/>
    <w:rsid w:val="00E94793"/>
    <w:rsid w:val="00E957E7"/>
    <w:rsid w:val="00E95DC3"/>
    <w:rsid w:val="00E96607"/>
    <w:rsid w:val="00E96DDA"/>
    <w:rsid w:val="00E974FD"/>
    <w:rsid w:val="00E97673"/>
    <w:rsid w:val="00EA29D7"/>
    <w:rsid w:val="00EA6CD1"/>
    <w:rsid w:val="00EB2373"/>
    <w:rsid w:val="00EC1103"/>
    <w:rsid w:val="00EC130E"/>
    <w:rsid w:val="00EC16D5"/>
    <w:rsid w:val="00EC47DD"/>
    <w:rsid w:val="00ED1389"/>
    <w:rsid w:val="00ED178B"/>
    <w:rsid w:val="00ED4B6F"/>
    <w:rsid w:val="00ED4EF4"/>
    <w:rsid w:val="00ED54E1"/>
    <w:rsid w:val="00EE4969"/>
    <w:rsid w:val="00EE7B28"/>
    <w:rsid w:val="00EF1F2F"/>
    <w:rsid w:val="00EF2AF7"/>
    <w:rsid w:val="00EF3433"/>
    <w:rsid w:val="00EF3C1D"/>
    <w:rsid w:val="00EF439B"/>
    <w:rsid w:val="00EF5A5E"/>
    <w:rsid w:val="00EF5DA2"/>
    <w:rsid w:val="00EF6D37"/>
    <w:rsid w:val="00F01B1B"/>
    <w:rsid w:val="00F10CB3"/>
    <w:rsid w:val="00F11293"/>
    <w:rsid w:val="00F15C12"/>
    <w:rsid w:val="00F22AEE"/>
    <w:rsid w:val="00F22FDE"/>
    <w:rsid w:val="00F2582B"/>
    <w:rsid w:val="00F25B68"/>
    <w:rsid w:val="00F31EA8"/>
    <w:rsid w:val="00F3404D"/>
    <w:rsid w:val="00F35C20"/>
    <w:rsid w:val="00F41CFB"/>
    <w:rsid w:val="00F428D7"/>
    <w:rsid w:val="00F43203"/>
    <w:rsid w:val="00F4339A"/>
    <w:rsid w:val="00F44CF9"/>
    <w:rsid w:val="00F45969"/>
    <w:rsid w:val="00F45AD2"/>
    <w:rsid w:val="00F45CB6"/>
    <w:rsid w:val="00F469A9"/>
    <w:rsid w:val="00F46BB5"/>
    <w:rsid w:val="00F4772D"/>
    <w:rsid w:val="00F504C6"/>
    <w:rsid w:val="00F51E0A"/>
    <w:rsid w:val="00F54025"/>
    <w:rsid w:val="00F5713A"/>
    <w:rsid w:val="00F57740"/>
    <w:rsid w:val="00F65E48"/>
    <w:rsid w:val="00F65E9C"/>
    <w:rsid w:val="00F66281"/>
    <w:rsid w:val="00F67E44"/>
    <w:rsid w:val="00F70C9F"/>
    <w:rsid w:val="00F71385"/>
    <w:rsid w:val="00F71EFA"/>
    <w:rsid w:val="00F72682"/>
    <w:rsid w:val="00F7578E"/>
    <w:rsid w:val="00F76697"/>
    <w:rsid w:val="00F76E8C"/>
    <w:rsid w:val="00F82392"/>
    <w:rsid w:val="00F90066"/>
    <w:rsid w:val="00F906FD"/>
    <w:rsid w:val="00F92D85"/>
    <w:rsid w:val="00F94803"/>
    <w:rsid w:val="00F94BB1"/>
    <w:rsid w:val="00F959DD"/>
    <w:rsid w:val="00F961C9"/>
    <w:rsid w:val="00F9641D"/>
    <w:rsid w:val="00F969A7"/>
    <w:rsid w:val="00FA0902"/>
    <w:rsid w:val="00FA23D2"/>
    <w:rsid w:val="00FA2EDC"/>
    <w:rsid w:val="00FA44F5"/>
    <w:rsid w:val="00FA4548"/>
    <w:rsid w:val="00FA729D"/>
    <w:rsid w:val="00FA77C7"/>
    <w:rsid w:val="00FB1865"/>
    <w:rsid w:val="00FB54D8"/>
    <w:rsid w:val="00FB67C0"/>
    <w:rsid w:val="00FC0E14"/>
    <w:rsid w:val="00FC143B"/>
    <w:rsid w:val="00FC2ABE"/>
    <w:rsid w:val="00FC32CE"/>
    <w:rsid w:val="00FC3C1D"/>
    <w:rsid w:val="00FC3FB2"/>
    <w:rsid w:val="00FC3FB3"/>
    <w:rsid w:val="00FC695B"/>
    <w:rsid w:val="00FD0A57"/>
    <w:rsid w:val="00FD4E7B"/>
    <w:rsid w:val="00FD63EF"/>
    <w:rsid w:val="00FE04C0"/>
    <w:rsid w:val="00FE0DF3"/>
    <w:rsid w:val="00FE14A8"/>
    <w:rsid w:val="00FE7657"/>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A72A8A"/>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 w:type="paragraph" w:styleId="FootnoteText">
    <w:name w:val="footnote text"/>
    <w:basedOn w:val="Normal"/>
    <w:link w:val="FootnoteTextChar"/>
    <w:uiPriority w:val="99"/>
    <w:semiHidden/>
    <w:unhideWhenUsed/>
    <w:rsid w:val="00D7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82E"/>
  </w:style>
  <w:style w:type="character" w:styleId="FootnoteReference">
    <w:name w:val="footnote reference"/>
    <w:basedOn w:val="DefaultParagraphFont"/>
    <w:uiPriority w:val="99"/>
    <w:semiHidden/>
    <w:unhideWhenUsed/>
    <w:rsid w:val="00D72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6229610">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5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www.Onasander.com"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s://discordapp.com/invite/8tyyX8g" TargetMode="External"/><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hyperlink" Target="https://originstamp.org/u/4618f9f1-c283-a445-9ddb-9ea70d18e76d" TargetMode="External"/><Relationship Id="rId41" Type="http://schemas.openxmlformats.org/officeDocument/2006/relationships/image" Target="media/image25.png"/><Relationship Id="rId54" Type="http://schemas.openxmlformats.org/officeDocument/2006/relationships/hyperlink" Target="https://github.com/onasander"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1.gif"/><Relationship Id="rId32" Type="http://schemas.openxmlformats.org/officeDocument/2006/relationships/image" Target="media/image18.gif"/><Relationship Id="rId37" Type="http://schemas.openxmlformats.org/officeDocument/2006/relationships/hyperlink" Target="http://www.Onsander.com" TargetMode="External"/><Relationship Id="rId40" Type="http://schemas.openxmlformats.org/officeDocument/2006/relationships/hyperlink" Target="https://twitter.com/OnasanderICO" TargetMode="External"/><Relationship Id="rId45" Type="http://schemas.openxmlformats.org/officeDocument/2006/relationships/hyperlink" Target="https://twitter.com/OnasanderICO" TargetMode="External"/><Relationship Id="rId53" Type="http://schemas.openxmlformats.org/officeDocument/2006/relationships/image" Target="media/image29.png"/><Relationship Id="rId58" Type="http://schemas.openxmlformats.org/officeDocument/2006/relationships/hyperlink" Target="https://plus.google.com/109672890307005343634" TargetMode="External"/><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Onasander.com" TargetMode="External"/><Relationship Id="rId28" Type="http://schemas.openxmlformats.org/officeDocument/2006/relationships/image" Target="media/image15.gif"/><Relationship Id="rId36" Type="http://schemas.openxmlformats.org/officeDocument/2006/relationships/image" Target="media/image22.png"/><Relationship Id="rId49" Type="http://schemas.openxmlformats.org/officeDocument/2006/relationships/hyperlink" Target="https://github.com/onasander" TargetMode="External"/><Relationship Id="rId57" Type="http://schemas.openxmlformats.org/officeDocument/2006/relationships/hyperlink" Target="https://t.me/joinchat/G52Z0g2M0gnvX6L-92UZvA" TargetMode="External"/><Relationship Id="rId61" Type="http://schemas.openxmlformats.org/officeDocument/2006/relationships/hyperlink" Target="https://plus.google.com/109672890307005343634" TargetMode="External"/><Relationship Id="rId10" Type="http://schemas.openxmlformats.org/officeDocument/2006/relationships/image" Target="media/image2.png"/><Relationship Id="rId19" Type="http://schemas.openxmlformats.org/officeDocument/2006/relationships/hyperlink" Target="http://www.Onasander.com" TargetMode="External"/><Relationship Id="rId31" Type="http://schemas.openxmlformats.org/officeDocument/2006/relationships/image" Target="media/image17.gif"/><Relationship Id="rId44" Type="http://schemas.openxmlformats.org/officeDocument/2006/relationships/image" Target="media/image26.png"/><Relationship Id="rId52" Type="http://schemas.openxmlformats.org/officeDocument/2006/relationships/hyperlink" Target="https://t.me/joinchat/G52Z0g2M0gnvX6L-92UZvA" TargetMode="External"/><Relationship Id="rId60" Type="http://schemas.openxmlformats.org/officeDocument/2006/relationships/hyperlink" Target="https://discordapp.com/invite/8tyyX8g" TargetMode="External"/><Relationship Id="rId65"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gif"/><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hyperlink" Target="https://www.facebook.com/onasander.ico.bank" TargetMode="External"/><Relationship Id="rId48" Type="http://schemas.openxmlformats.org/officeDocument/2006/relationships/hyperlink" Target="https://www.facebook.com/onasander.ico.bank" TargetMode="External"/><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linkedin.com/in/onasander-ico-3862a7161/" TargetMode="External"/><Relationship Id="rId3" Type="http://schemas.openxmlformats.org/officeDocument/2006/relationships/customXml" Target="../customXml/item3.xml"/><Relationship Id="rId12" Type="http://schemas.openxmlformats.org/officeDocument/2006/relationships/hyperlink" Target="https://etherscan.io/token/0x5884c40dded55b5649a1aaa677a750ead35e3043" TargetMode="External"/><Relationship Id="rId17" Type="http://schemas.openxmlformats.org/officeDocument/2006/relationships/hyperlink" Target="https://etherscan.io/token/0x5884c40ddEd55b5649A1AaA677A750eaD35E3043" TargetMode="External"/><Relationship Id="rId25" Type="http://schemas.openxmlformats.org/officeDocument/2006/relationships/image" Target="media/image12.gif"/><Relationship Id="rId33" Type="http://schemas.openxmlformats.org/officeDocument/2006/relationships/image" Target="media/image19.gif"/><Relationship Id="rId38" Type="http://schemas.openxmlformats.org/officeDocument/2006/relationships/image" Target="media/image23.png"/><Relationship Id="rId46" Type="http://schemas.openxmlformats.org/officeDocument/2006/relationships/hyperlink" Target="https://www.linkedin.com/in/onasander-ico-3862a7161/" TargetMode="External"/><Relationship Id="rId59"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90%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1st Qtr</c:v>
                </c:pt>
                <c:pt idx="1">
                  <c:v>2nd Qtr</c:v>
                </c:pt>
              </c:strCache>
            </c:strRef>
          </c:cat>
          <c:val>
            <c:numRef>
              <c:f>Sheet1!$B$2:$B$5</c:f>
              <c:numCache>
                <c:formatCode>General</c:formatCode>
                <c:ptCount val="2"/>
                <c:pt idx="0">
                  <c:v>80</c:v>
                </c:pt>
                <c:pt idx="1">
                  <c:v>10</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64F3F"/>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A4527"/>
    <w:rsid w:val="007B712E"/>
    <w:rsid w:val="007D10AE"/>
    <w:rsid w:val="008401AF"/>
    <w:rsid w:val="00905192"/>
    <w:rsid w:val="00922F70"/>
    <w:rsid w:val="00983B3A"/>
    <w:rsid w:val="00986D4C"/>
    <w:rsid w:val="00A57F74"/>
    <w:rsid w:val="00A764E4"/>
    <w:rsid w:val="00B30865"/>
    <w:rsid w:val="00B70E4D"/>
    <w:rsid w:val="00B75931"/>
    <w:rsid w:val="00BD3B72"/>
    <w:rsid w:val="00C52FCF"/>
    <w:rsid w:val="00C60844"/>
    <w:rsid w:val="00CA7D55"/>
    <w:rsid w:val="00D0650D"/>
    <w:rsid w:val="00D13C30"/>
    <w:rsid w:val="00E14B0C"/>
    <w:rsid w:val="00E266BB"/>
    <w:rsid w:val="00E76CB6"/>
    <w:rsid w:val="00EF2DC4"/>
    <w:rsid w:val="00F32F9A"/>
    <w:rsid w:val="00F533D9"/>
    <w:rsid w:val="00F578E9"/>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180794B-8F0C-4E6A-8ADB-C22082F1A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3502</TotalTime>
  <Pages>39</Pages>
  <Words>9825</Words>
  <Characters>56004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65698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1086</cp:revision>
  <cp:lastPrinted>2018-05-08T17:53:00Z</cp:lastPrinted>
  <dcterms:created xsi:type="dcterms:W3CDTF">2018-03-13T23:37:00Z</dcterms:created>
  <dcterms:modified xsi:type="dcterms:W3CDTF">2018-05-11T21:05:00Z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