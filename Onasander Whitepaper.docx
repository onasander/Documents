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88415555"/>
        <w:docPartObj>
          <w:docPartGallery w:val="Cover Pages"/>
          <w:docPartUnique/>
        </w:docPartObj>
      </w:sdtPr>
      <w:sdtEndPr/>
      <w:sdtContent>
        <w:p w14:paraId="6BD554E7" w14:textId="77777777" w:rsidR="008871A8" w:rsidRDefault="00623DC1" w:rsidP="009F775C">
          <w:pPr>
            <w:pStyle w:val="Logo"/>
          </w:pPr>
          <w:r>
            <w:rPr>
              <w:noProof/>
            </w:rPr>
            <w:drawing>
              <wp:anchor distT="0" distB="0" distL="114300" distR="114300" simplePos="0" relativeHeight="251684864" behindDoc="0" locked="0" layoutInCell="1" allowOverlap="1" wp14:anchorId="62D7AC96" wp14:editId="0704EB89">
                <wp:simplePos x="0" y="0"/>
                <wp:positionH relativeFrom="page">
                  <wp:align>left</wp:align>
                </wp:positionH>
                <wp:positionV relativeFrom="page">
                  <wp:align>top</wp:align>
                </wp:positionV>
                <wp:extent cx="8045763" cy="1006571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ckground.png"/>
                        <pic:cNvPicPr/>
                      </pic:nvPicPr>
                      <pic:blipFill>
                        <a:blip r:embed="rId10"/>
                        <a:stretch>
                          <a:fillRect/>
                        </a:stretch>
                      </pic:blipFill>
                      <pic:spPr>
                        <a:xfrm>
                          <a:off x="0" y="0"/>
                          <a:ext cx="8053873" cy="10075861"/>
                        </a:xfrm>
                        <a:prstGeom prst="rect">
                          <a:avLst/>
                        </a:prstGeom>
                      </pic:spPr>
                    </pic:pic>
                  </a:graphicData>
                </a:graphic>
                <wp14:sizeRelH relativeFrom="margin">
                  <wp14:pctWidth>0</wp14:pctWidth>
                </wp14:sizeRelH>
                <wp14:sizeRelV relativeFrom="margin">
                  <wp14:pctHeight>0</wp14:pctHeight>
                </wp14:sizeRelV>
              </wp:anchor>
            </w:drawing>
          </w:r>
        </w:p>
      </w:sdtContent>
    </w:sdt>
    <w:sdt>
      <w:sdtPr>
        <w:rPr>
          <w:rFonts w:asciiTheme="minorHAnsi" w:eastAsiaTheme="minorEastAsia" w:hAnsiTheme="minorHAnsi" w:cstheme="minorBidi"/>
          <w:color w:val="4C483D" w:themeColor="text2"/>
          <w:sz w:val="20"/>
          <w:szCs w:val="20"/>
        </w:rPr>
        <w:id w:val="1250242059"/>
        <w:docPartObj>
          <w:docPartGallery w:val="Table of Contents"/>
          <w:docPartUnique/>
        </w:docPartObj>
      </w:sdtPr>
      <w:sdtEndPr>
        <w:rPr>
          <w:noProof/>
          <w:sz w:val="22"/>
          <w:szCs w:val="22"/>
        </w:rPr>
      </w:sdtEndPr>
      <w:sdtContent>
        <w:p w14:paraId="722710A9" w14:textId="77777777" w:rsidR="008871A8" w:rsidRPr="004C0521" w:rsidRDefault="00535AB6" w:rsidP="00535AB6">
          <w:pPr>
            <w:pStyle w:val="TOCHeading"/>
            <w:rPr>
              <w:sz w:val="40"/>
              <w:szCs w:val="40"/>
            </w:rPr>
          </w:pPr>
          <w:r w:rsidRPr="004C0521">
            <w:rPr>
              <w:sz w:val="40"/>
              <w:szCs w:val="40"/>
            </w:rPr>
            <w:t>Table of Contents</w:t>
          </w:r>
        </w:p>
        <w:p w14:paraId="5FB70F37" w14:textId="50662615" w:rsidR="004C0521" w:rsidRDefault="00535AB6">
          <w:pPr>
            <w:pStyle w:val="TOC1"/>
            <w:tabs>
              <w:tab w:val="right" w:leader="dot" w:pos="9350"/>
            </w:tabs>
            <w:rPr>
              <w:b w:val="0"/>
              <w:bCs w:val="0"/>
              <w:noProof/>
              <w:color w:val="auto"/>
              <w:sz w:val="22"/>
              <w:szCs w:val="22"/>
              <w:lang w:eastAsia="en-US"/>
            </w:rPr>
          </w:pPr>
          <w:r>
            <w:fldChar w:fldCharType="begin"/>
          </w:r>
          <w:r>
            <w:instrText xml:space="preserve"> TOC \o "1-2" \n "2-2" \h \z \u </w:instrText>
          </w:r>
          <w:r>
            <w:fldChar w:fldCharType="separate"/>
          </w:r>
          <w:hyperlink w:anchor="_Toc513821587" w:history="1">
            <w:r w:rsidR="004C0521" w:rsidRPr="00AB5386">
              <w:rPr>
                <w:rStyle w:val="Hyperlink"/>
                <w:noProof/>
              </w:rPr>
              <w:t>Executive Summary</w:t>
            </w:r>
            <w:r w:rsidR="004C0521">
              <w:rPr>
                <w:noProof/>
                <w:webHidden/>
              </w:rPr>
              <w:tab/>
            </w:r>
            <w:r w:rsidR="004C0521">
              <w:rPr>
                <w:noProof/>
                <w:webHidden/>
              </w:rPr>
              <w:fldChar w:fldCharType="begin"/>
            </w:r>
            <w:r w:rsidR="004C0521">
              <w:rPr>
                <w:noProof/>
                <w:webHidden/>
              </w:rPr>
              <w:instrText xml:space="preserve"> PAGEREF _Toc513821587 \h </w:instrText>
            </w:r>
            <w:r w:rsidR="004C0521">
              <w:rPr>
                <w:noProof/>
                <w:webHidden/>
              </w:rPr>
            </w:r>
            <w:r w:rsidR="004C0521">
              <w:rPr>
                <w:noProof/>
                <w:webHidden/>
              </w:rPr>
              <w:fldChar w:fldCharType="separate"/>
            </w:r>
            <w:r w:rsidR="003453CE">
              <w:rPr>
                <w:noProof/>
                <w:webHidden/>
              </w:rPr>
              <w:t>4</w:t>
            </w:r>
            <w:r w:rsidR="004C0521">
              <w:rPr>
                <w:noProof/>
                <w:webHidden/>
              </w:rPr>
              <w:fldChar w:fldCharType="end"/>
            </w:r>
          </w:hyperlink>
        </w:p>
        <w:p w14:paraId="0CCF9982" w14:textId="77777777" w:rsidR="004C0521" w:rsidRDefault="00586558">
          <w:pPr>
            <w:pStyle w:val="TOC2"/>
            <w:rPr>
              <w:noProof/>
              <w:color w:val="auto"/>
              <w:lang w:eastAsia="en-US"/>
            </w:rPr>
          </w:pPr>
          <w:hyperlink w:anchor="_Toc513821588" w:history="1">
            <w:r w:rsidR="004C0521" w:rsidRPr="00AB5386">
              <w:rPr>
                <w:rStyle w:val="Hyperlink"/>
                <w:noProof/>
              </w:rPr>
              <w:t>Highlights</w:t>
            </w:r>
          </w:hyperlink>
        </w:p>
        <w:p w14:paraId="1340D29E" w14:textId="77777777" w:rsidR="004C0521" w:rsidRDefault="00586558">
          <w:pPr>
            <w:pStyle w:val="TOC2"/>
            <w:rPr>
              <w:noProof/>
              <w:color w:val="auto"/>
              <w:lang w:eastAsia="en-US"/>
            </w:rPr>
          </w:pPr>
          <w:hyperlink w:anchor="_Toc513821589" w:history="1">
            <w:r w:rsidR="004C0521" w:rsidRPr="00AB5386">
              <w:rPr>
                <w:rStyle w:val="Hyperlink"/>
                <w:noProof/>
              </w:rPr>
              <w:t>Objectives</w:t>
            </w:r>
          </w:hyperlink>
        </w:p>
        <w:p w14:paraId="38DCA854" w14:textId="77777777" w:rsidR="004C0521" w:rsidRDefault="00586558">
          <w:pPr>
            <w:pStyle w:val="TOC2"/>
            <w:rPr>
              <w:noProof/>
              <w:color w:val="auto"/>
              <w:lang w:eastAsia="en-US"/>
            </w:rPr>
          </w:pPr>
          <w:hyperlink w:anchor="_Toc513821590" w:history="1">
            <w:r w:rsidR="004C0521" w:rsidRPr="00AB5386">
              <w:rPr>
                <w:rStyle w:val="Hyperlink"/>
                <w:noProof/>
              </w:rPr>
              <w:t>Mission Statement</w:t>
            </w:r>
          </w:hyperlink>
        </w:p>
        <w:p w14:paraId="04326973" w14:textId="77777777" w:rsidR="004C0521" w:rsidRDefault="00586558">
          <w:pPr>
            <w:pStyle w:val="TOC2"/>
            <w:rPr>
              <w:noProof/>
              <w:color w:val="auto"/>
              <w:lang w:eastAsia="en-US"/>
            </w:rPr>
          </w:pPr>
          <w:hyperlink w:anchor="_Toc513821591" w:history="1">
            <w:r w:rsidR="004C0521" w:rsidRPr="00AB5386">
              <w:rPr>
                <w:rStyle w:val="Hyperlink"/>
                <w:noProof/>
              </w:rPr>
              <w:t>Keys to Success</w:t>
            </w:r>
          </w:hyperlink>
        </w:p>
        <w:p w14:paraId="1D040678" w14:textId="3B548922" w:rsidR="004C0521" w:rsidRDefault="00586558">
          <w:pPr>
            <w:pStyle w:val="TOC1"/>
            <w:tabs>
              <w:tab w:val="right" w:leader="dot" w:pos="9350"/>
            </w:tabs>
            <w:rPr>
              <w:b w:val="0"/>
              <w:bCs w:val="0"/>
              <w:noProof/>
              <w:color w:val="auto"/>
              <w:sz w:val="22"/>
              <w:szCs w:val="22"/>
              <w:lang w:eastAsia="en-US"/>
            </w:rPr>
          </w:pPr>
          <w:hyperlink w:anchor="_Toc513821592" w:history="1">
            <w:r w:rsidR="004C0521" w:rsidRPr="00AB5386">
              <w:rPr>
                <w:rStyle w:val="Hyperlink"/>
                <w:noProof/>
              </w:rPr>
              <w:t>The ICO</w:t>
            </w:r>
            <w:r w:rsidR="004C0521">
              <w:rPr>
                <w:noProof/>
                <w:webHidden/>
              </w:rPr>
              <w:tab/>
            </w:r>
            <w:r w:rsidR="004C0521">
              <w:rPr>
                <w:noProof/>
                <w:webHidden/>
              </w:rPr>
              <w:fldChar w:fldCharType="begin"/>
            </w:r>
            <w:r w:rsidR="004C0521">
              <w:rPr>
                <w:noProof/>
                <w:webHidden/>
              </w:rPr>
              <w:instrText xml:space="preserve"> PAGEREF _Toc513821592 \h </w:instrText>
            </w:r>
            <w:r w:rsidR="004C0521">
              <w:rPr>
                <w:noProof/>
                <w:webHidden/>
              </w:rPr>
            </w:r>
            <w:r w:rsidR="004C0521">
              <w:rPr>
                <w:noProof/>
                <w:webHidden/>
              </w:rPr>
              <w:fldChar w:fldCharType="separate"/>
            </w:r>
            <w:r w:rsidR="003453CE">
              <w:rPr>
                <w:noProof/>
                <w:webHidden/>
              </w:rPr>
              <w:t>5</w:t>
            </w:r>
            <w:r w:rsidR="004C0521">
              <w:rPr>
                <w:noProof/>
                <w:webHidden/>
              </w:rPr>
              <w:fldChar w:fldCharType="end"/>
            </w:r>
          </w:hyperlink>
        </w:p>
        <w:p w14:paraId="3E78EB15" w14:textId="77777777" w:rsidR="004C0521" w:rsidRDefault="00586558">
          <w:pPr>
            <w:pStyle w:val="TOC2"/>
            <w:rPr>
              <w:noProof/>
              <w:color w:val="auto"/>
              <w:lang w:eastAsia="en-US"/>
            </w:rPr>
          </w:pPr>
          <w:hyperlink w:anchor="_Toc513821593" w:history="1">
            <w:r w:rsidR="004C0521" w:rsidRPr="00AB5386">
              <w:rPr>
                <w:rStyle w:val="Hyperlink"/>
                <w:noProof/>
              </w:rPr>
              <w:t>The Whitepaper</w:t>
            </w:r>
          </w:hyperlink>
        </w:p>
        <w:p w14:paraId="3FDF5507" w14:textId="77777777" w:rsidR="004C0521" w:rsidRDefault="00586558">
          <w:pPr>
            <w:pStyle w:val="TOC2"/>
            <w:rPr>
              <w:noProof/>
              <w:color w:val="auto"/>
              <w:lang w:eastAsia="en-US"/>
            </w:rPr>
          </w:pPr>
          <w:hyperlink w:anchor="_Toc513821594" w:history="1">
            <w:r w:rsidR="004C0521" w:rsidRPr="00AB5386">
              <w:rPr>
                <w:rStyle w:val="Hyperlink"/>
                <w:noProof/>
              </w:rPr>
              <w:t>Why Should You Even Read This?</w:t>
            </w:r>
          </w:hyperlink>
        </w:p>
        <w:p w14:paraId="75CDC38F" w14:textId="77777777" w:rsidR="004C0521" w:rsidRDefault="00586558">
          <w:pPr>
            <w:pStyle w:val="TOC2"/>
            <w:rPr>
              <w:noProof/>
              <w:color w:val="auto"/>
              <w:lang w:eastAsia="en-US"/>
            </w:rPr>
          </w:pPr>
          <w:hyperlink w:anchor="_Toc513821595" w:history="1">
            <w:r w:rsidR="004C0521" w:rsidRPr="00AB5386">
              <w:rPr>
                <w:rStyle w:val="Hyperlink"/>
                <w:noProof/>
              </w:rPr>
              <w:t>What is ICO?</w:t>
            </w:r>
          </w:hyperlink>
        </w:p>
        <w:p w14:paraId="71D432DE" w14:textId="77777777" w:rsidR="004C0521" w:rsidRDefault="00586558">
          <w:pPr>
            <w:pStyle w:val="TOC2"/>
            <w:rPr>
              <w:noProof/>
              <w:color w:val="auto"/>
              <w:lang w:eastAsia="en-US"/>
            </w:rPr>
          </w:pPr>
          <w:hyperlink w:anchor="_Toc513821596" w:history="1">
            <w:r w:rsidR="004C0521" w:rsidRPr="00AB5386">
              <w:rPr>
                <w:rStyle w:val="Hyperlink"/>
                <w:noProof/>
              </w:rPr>
              <w:t>What is Onasander ICO?</w:t>
            </w:r>
          </w:hyperlink>
        </w:p>
        <w:p w14:paraId="74B05A78" w14:textId="77777777" w:rsidR="004C0521" w:rsidRDefault="00586558">
          <w:pPr>
            <w:pStyle w:val="TOC2"/>
            <w:rPr>
              <w:noProof/>
              <w:color w:val="auto"/>
              <w:lang w:eastAsia="en-US"/>
            </w:rPr>
          </w:pPr>
          <w:hyperlink w:anchor="_Toc513821597" w:history="1">
            <w:r w:rsidR="004C0521" w:rsidRPr="00AB5386">
              <w:rPr>
                <w:rStyle w:val="Hyperlink"/>
                <w:noProof/>
              </w:rPr>
              <w:t>Why Are We Doing It Now?</w:t>
            </w:r>
          </w:hyperlink>
        </w:p>
        <w:p w14:paraId="2C8B961F" w14:textId="77777777" w:rsidR="004C0521" w:rsidRDefault="00586558">
          <w:pPr>
            <w:pStyle w:val="TOC2"/>
            <w:rPr>
              <w:noProof/>
              <w:color w:val="auto"/>
              <w:lang w:eastAsia="en-US"/>
            </w:rPr>
          </w:pPr>
          <w:hyperlink w:anchor="_Toc513821598" w:history="1">
            <w:r w:rsidR="004C0521" w:rsidRPr="00AB5386">
              <w:rPr>
                <w:rStyle w:val="Hyperlink"/>
                <w:noProof/>
              </w:rPr>
              <w:t>How Much Can Onasander ICO Make Me?</w:t>
            </w:r>
          </w:hyperlink>
        </w:p>
        <w:p w14:paraId="020AE5BA" w14:textId="77777777" w:rsidR="004C0521" w:rsidRDefault="00586558">
          <w:pPr>
            <w:pStyle w:val="TOC2"/>
            <w:rPr>
              <w:noProof/>
              <w:color w:val="auto"/>
              <w:lang w:eastAsia="en-US"/>
            </w:rPr>
          </w:pPr>
          <w:hyperlink w:anchor="_Toc513821599" w:history="1">
            <w:r w:rsidR="004C0521" w:rsidRPr="00AB5386">
              <w:rPr>
                <w:rStyle w:val="Hyperlink"/>
                <w:noProof/>
              </w:rPr>
              <w:t>Where Will ICO Money Be Invested?</w:t>
            </w:r>
          </w:hyperlink>
        </w:p>
        <w:p w14:paraId="771BC877" w14:textId="77777777" w:rsidR="004C0521" w:rsidRDefault="00586558">
          <w:pPr>
            <w:pStyle w:val="TOC2"/>
            <w:rPr>
              <w:noProof/>
              <w:color w:val="auto"/>
              <w:lang w:eastAsia="en-US"/>
            </w:rPr>
          </w:pPr>
          <w:hyperlink w:anchor="_Toc513821600" w:history="1">
            <w:r w:rsidR="004C0521" w:rsidRPr="00AB5386">
              <w:rPr>
                <w:rStyle w:val="Hyperlink"/>
                <w:noProof/>
              </w:rPr>
              <w:t>How Will ICO Reserves Be Stored?</w:t>
            </w:r>
          </w:hyperlink>
        </w:p>
        <w:p w14:paraId="7FE66A66" w14:textId="77777777" w:rsidR="004C0521" w:rsidRDefault="00586558">
          <w:pPr>
            <w:pStyle w:val="TOC2"/>
            <w:rPr>
              <w:noProof/>
              <w:color w:val="auto"/>
              <w:lang w:eastAsia="en-US"/>
            </w:rPr>
          </w:pPr>
          <w:hyperlink w:anchor="_Toc513821601" w:history="1">
            <w:r w:rsidR="004C0521" w:rsidRPr="00AB5386">
              <w:rPr>
                <w:rStyle w:val="Hyperlink"/>
                <w:noProof/>
              </w:rPr>
              <w:t>ICO In United States of America</w:t>
            </w:r>
          </w:hyperlink>
        </w:p>
        <w:p w14:paraId="458CD4D9" w14:textId="77777777" w:rsidR="004C0521" w:rsidRDefault="00586558">
          <w:pPr>
            <w:pStyle w:val="TOC2"/>
            <w:rPr>
              <w:noProof/>
              <w:color w:val="auto"/>
              <w:lang w:eastAsia="en-US"/>
            </w:rPr>
          </w:pPr>
          <w:hyperlink w:anchor="_Toc513821602" w:history="1">
            <w:r w:rsidR="004C0521" w:rsidRPr="00AB5386">
              <w:rPr>
                <w:rStyle w:val="Hyperlink"/>
                <w:noProof/>
              </w:rPr>
              <w:t>ICO Outcome</w:t>
            </w:r>
          </w:hyperlink>
        </w:p>
        <w:p w14:paraId="46CE642B" w14:textId="77777777" w:rsidR="004C0521" w:rsidRDefault="00586558">
          <w:pPr>
            <w:pStyle w:val="TOC2"/>
            <w:rPr>
              <w:noProof/>
              <w:color w:val="auto"/>
              <w:lang w:eastAsia="en-US"/>
            </w:rPr>
          </w:pPr>
          <w:hyperlink w:anchor="_Toc513821603" w:history="1">
            <w:r w:rsidR="004C0521" w:rsidRPr="00AB5386">
              <w:rPr>
                <w:rStyle w:val="Hyperlink"/>
                <w:noProof/>
              </w:rPr>
              <w:t>ICO Address</w:t>
            </w:r>
          </w:hyperlink>
        </w:p>
        <w:p w14:paraId="76E5AF91" w14:textId="77777777" w:rsidR="004C0521" w:rsidRDefault="00586558">
          <w:pPr>
            <w:pStyle w:val="TOC2"/>
            <w:rPr>
              <w:noProof/>
              <w:color w:val="auto"/>
              <w:lang w:eastAsia="en-US"/>
            </w:rPr>
          </w:pPr>
          <w:hyperlink w:anchor="_Toc513821604" w:history="1">
            <w:r w:rsidR="004C0521" w:rsidRPr="00AB5386">
              <w:rPr>
                <w:rStyle w:val="Hyperlink"/>
                <w:noProof/>
              </w:rPr>
              <w:t>ICO Pricing and Schedule</w:t>
            </w:r>
          </w:hyperlink>
        </w:p>
        <w:p w14:paraId="648D47BB" w14:textId="77777777" w:rsidR="004C0521" w:rsidRDefault="00586558">
          <w:pPr>
            <w:pStyle w:val="TOC2"/>
            <w:rPr>
              <w:noProof/>
              <w:color w:val="auto"/>
              <w:lang w:eastAsia="en-US"/>
            </w:rPr>
          </w:pPr>
          <w:hyperlink w:anchor="_Toc513821605" w:history="1">
            <w:r w:rsidR="004C0521" w:rsidRPr="00AB5386">
              <w:rPr>
                <w:rStyle w:val="Hyperlink"/>
                <w:noProof/>
              </w:rPr>
              <w:t>ICO Timeline</w:t>
            </w:r>
          </w:hyperlink>
        </w:p>
        <w:p w14:paraId="1B05CD18" w14:textId="4D5203C5" w:rsidR="004C0521" w:rsidRDefault="00586558">
          <w:pPr>
            <w:pStyle w:val="TOC1"/>
            <w:tabs>
              <w:tab w:val="right" w:leader="dot" w:pos="9350"/>
            </w:tabs>
            <w:rPr>
              <w:b w:val="0"/>
              <w:bCs w:val="0"/>
              <w:noProof/>
              <w:color w:val="auto"/>
              <w:sz w:val="22"/>
              <w:szCs w:val="22"/>
              <w:lang w:eastAsia="en-US"/>
            </w:rPr>
          </w:pPr>
          <w:hyperlink w:anchor="_Toc513821606" w:history="1">
            <w:r w:rsidR="004C0521" w:rsidRPr="00AB5386">
              <w:rPr>
                <w:rStyle w:val="Hyperlink"/>
                <w:noProof/>
              </w:rPr>
              <w:t>The Investment Bank</w:t>
            </w:r>
            <w:r w:rsidR="004C0521">
              <w:rPr>
                <w:noProof/>
                <w:webHidden/>
              </w:rPr>
              <w:tab/>
            </w:r>
            <w:r w:rsidR="004C0521">
              <w:rPr>
                <w:noProof/>
                <w:webHidden/>
              </w:rPr>
              <w:fldChar w:fldCharType="begin"/>
            </w:r>
            <w:r w:rsidR="004C0521">
              <w:rPr>
                <w:noProof/>
                <w:webHidden/>
              </w:rPr>
              <w:instrText xml:space="preserve"> PAGEREF _Toc513821606 \h </w:instrText>
            </w:r>
            <w:r w:rsidR="004C0521">
              <w:rPr>
                <w:noProof/>
                <w:webHidden/>
              </w:rPr>
            </w:r>
            <w:r w:rsidR="004C0521">
              <w:rPr>
                <w:noProof/>
                <w:webHidden/>
              </w:rPr>
              <w:fldChar w:fldCharType="separate"/>
            </w:r>
            <w:r w:rsidR="003453CE">
              <w:rPr>
                <w:noProof/>
                <w:webHidden/>
              </w:rPr>
              <w:t>11</w:t>
            </w:r>
            <w:r w:rsidR="004C0521">
              <w:rPr>
                <w:noProof/>
                <w:webHidden/>
              </w:rPr>
              <w:fldChar w:fldCharType="end"/>
            </w:r>
          </w:hyperlink>
        </w:p>
        <w:p w14:paraId="4899C45F" w14:textId="77777777" w:rsidR="004C0521" w:rsidRDefault="00586558">
          <w:pPr>
            <w:pStyle w:val="TOC2"/>
            <w:rPr>
              <w:noProof/>
              <w:color w:val="auto"/>
              <w:lang w:eastAsia="en-US"/>
            </w:rPr>
          </w:pPr>
          <w:hyperlink w:anchor="_Toc513821607" w:history="1">
            <w:r w:rsidR="004C0521" w:rsidRPr="00AB5386">
              <w:rPr>
                <w:rStyle w:val="Hyperlink"/>
                <w:noProof/>
              </w:rPr>
              <w:t>Investment Fund</w:t>
            </w:r>
          </w:hyperlink>
        </w:p>
        <w:p w14:paraId="4E0F4242" w14:textId="77777777" w:rsidR="004C0521" w:rsidRDefault="00586558">
          <w:pPr>
            <w:pStyle w:val="TOC2"/>
            <w:rPr>
              <w:noProof/>
              <w:color w:val="auto"/>
              <w:lang w:eastAsia="en-US"/>
            </w:rPr>
          </w:pPr>
          <w:hyperlink w:anchor="_Toc513821608" w:history="1">
            <w:r w:rsidR="004C0521" w:rsidRPr="00AB5386">
              <w:rPr>
                <w:rStyle w:val="Hyperlink"/>
                <w:noProof/>
              </w:rPr>
              <w:t>Asset Price Analysis Software – the Brain of Our Investment Fund</w:t>
            </w:r>
          </w:hyperlink>
        </w:p>
        <w:p w14:paraId="3A6DBE56" w14:textId="77777777" w:rsidR="004C0521" w:rsidRDefault="00586558">
          <w:pPr>
            <w:pStyle w:val="TOC2"/>
            <w:rPr>
              <w:noProof/>
              <w:color w:val="auto"/>
              <w:lang w:eastAsia="en-US"/>
            </w:rPr>
          </w:pPr>
          <w:hyperlink w:anchor="_Toc513821609" w:history="1">
            <w:r w:rsidR="004C0521" w:rsidRPr="00AB5386">
              <w:rPr>
                <w:rStyle w:val="Hyperlink"/>
                <w:noProof/>
              </w:rPr>
              <w:t>How Come Others Fail at Trading?</w:t>
            </w:r>
          </w:hyperlink>
        </w:p>
        <w:p w14:paraId="1F2BB359" w14:textId="77777777" w:rsidR="004C0521" w:rsidRDefault="00586558">
          <w:pPr>
            <w:pStyle w:val="TOC2"/>
            <w:rPr>
              <w:noProof/>
              <w:color w:val="auto"/>
              <w:lang w:eastAsia="en-US"/>
            </w:rPr>
          </w:pPr>
          <w:hyperlink w:anchor="_Toc513821610" w:history="1">
            <w:r w:rsidR="004C0521" w:rsidRPr="00AB5386">
              <w:rPr>
                <w:rStyle w:val="Hyperlink"/>
                <w:noProof/>
              </w:rPr>
              <w:t>How Come We Will Succeed?</w:t>
            </w:r>
          </w:hyperlink>
        </w:p>
        <w:p w14:paraId="6A8C2975" w14:textId="77777777" w:rsidR="004C0521" w:rsidRDefault="00586558">
          <w:pPr>
            <w:pStyle w:val="TOC2"/>
            <w:rPr>
              <w:noProof/>
              <w:color w:val="auto"/>
              <w:lang w:eastAsia="en-US"/>
            </w:rPr>
          </w:pPr>
          <w:hyperlink w:anchor="_Toc513821611" w:history="1">
            <w:r w:rsidR="004C0521" w:rsidRPr="00AB5386">
              <w:rPr>
                <w:rStyle w:val="Hyperlink"/>
                <w:noProof/>
              </w:rPr>
              <w:t>How to Convince You?</w:t>
            </w:r>
          </w:hyperlink>
        </w:p>
        <w:p w14:paraId="1E1F5C53" w14:textId="77777777" w:rsidR="004C0521" w:rsidRDefault="00586558">
          <w:pPr>
            <w:pStyle w:val="TOC2"/>
            <w:rPr>
              <w:noProof/>
              <w:color w:val="auto"/>
              <w:lang w:eastAsia="en-US"/>
            </w:rPr>
          </w:pPr>
          <w:hyperlink w:anchor="_Toc513821612" w:history="1">
            <w:r w:rsidR="004C0521" w:rsidRPr="00AB5386">
              <w:rPr>
                <w:rStyle w:val="Hyperlink"/>
                <w:noProof/>
              </w:rPr>
              <w:t>What Type of Trading Will Onasander Perform?</w:t>
            </w:r>
          </w:hyperlink>
        </w:p>
        <w:p w14:paraId="3425A86E" w14:textId="77777777" w:rsidR="004C0521" w:rsidRDefault="00586558">
          <w:pPr>
            <w:pStyle w:val="TOC2"/>
            <w:rPr>
              <w:noProof/>
              <w:color w:val="auto"/>
              <w:lang w:eastAsia="en-US"/>
            </w:rPr>
          </w:pPr>
          <w:hyperlink w:anchor="_Toc513821613" w:history="1">
            <w:r w:rsidR="004C0521" w:rsidRPr="00AB5386">
              <w:rPr>
                <w:rStyle w:val="Hyperlink"/>
                <w:noProof/>
              </w:rPr>
              <w:t>What Kind of Assets Will the Company Trade or Invest Into?</w:t>
            </w:r>
          </w:hyperlink>
        </w:p>
        <w:p w14:paraId="23BB5A5B" w14:textId="77777777" w:rsidR="004C0521" w:rsidRDefault="00586558">
          <w:pPr>
            <w:pStyle w:val="TOC2"/>
            <w:rPr>
              <w:noProof/>
              <w:color w:val="auto"/>
              <w:lang w:eastAsia="en-US"/>
            </w:rPr>
          </w:pPr>
          <w:hyperlink w:anchor="_Toc513821614" w:history="1">
            <w:r w:rsidR="004C0521" w:rsidRPr="00AB5386">
              <w:rPr>
                <w:rStyle w:val="Hyperlink"/>
                <w:noProof/>
              </w:rPr>
              <w:t>Will Onasander Have Clients?</w:t>
            </w:r>
          </w:hyperlink>
        </w:p>
        <w:p w14:paraId="65861917" w14:textId="77777777" w:rsidR="004C0521" w:rsidRDefault="00586558">
          <w:pPr>
            <w:pStyle w:val="TOC2"/>
            <w:rPr>
              <w:noProof/>
              <w:color w:val="auto"/>
              <w:lang w:eastAsia="en-US"/>
            </w:rPr>
          </w:pPr>
          <w:hyperlink w:anchor="_Toc513821615" w:history="1">
            <w:r w:rsidR="004C0521" w:rsidRPr="00AB5386">
              <w:rPr>
                <w:rStyle w:val="Hyperlink"/>
                <w:noProof/>
              </w:rPr>
              <w:t>Will the Fund be Only Online?</w:t>
            </w:r>
          </w:hyperlink>
        </w:p>
        <w:p w14:paraId="647D84DC" w14:textId="77777777" w:rsidR="004C0521" w:rsidRDefault="00586558">
          <w:pPr>
            <w:pStyle w:val="TOC2"/>
            <w:rPr>
              <w:noProof/>
              <w:color w:val="auto"/>
              <w:lang w:eastAsia="en-US"/>
            </w:rPr>
          </w:pPr>
          <w:hyperlink w:anchor="_Toc513821616" w:history="1">
            <w:r w:rsidR="004C0521" w:rsidRPr="00AB5386">
              <w:rPr>
                <w:rStyle w:val="Hyperlink"/>
                <w:noProof/>
              </w:rPr>
              <w:t>What Financial Products Will Be Offered?</w:t>
            </w:r>
          </w:hyperlink>
        </w:p>
        <w:p w14:paraId="3E5ECF47" w14:textId="77777777" w:rsidR="004C0521" w:rsidRDefault="00586558">
          <w:pPr>
            <w:pStyle w:val="TOC2"/>
            <w:rPr>
              <w:noProof/>
              <w:color w:val="auto"/>
              <w:lang w:eastAsia="en-US"/>
            </w:rPr>
          </w:pPr>
          <w:hyperlink w:anchor="_Toc513821617" w:history="1">
            <w:r w:rsidR="004C0521" w:rsidRPr="00AB5386">
              <w:rPr>
                <w:rStyle w:val="Hyperlink"/>
                <w:noProof/>
              </w:rPr>
              <w:t>What Financial Products Will Be Offered in The Future?</w:t>
            </w:r>
          </w:hyperlink>
        </w:p>
        <w:p w14:paraId="5642AB16" w14:textId="77777777" w:rsidR="004C0521" w:rsidRDefault="00586558">
          <w:pPr>
            <w:pStyle w:val="TOC2"/>
            <w:rPr>
              <w:noProof/>
              <w:color w:val="auto"/>
              <w:lang w:eastAsia="en-US"/>
            </w:rPr>
          </w:pPr>
          <w:hyperlink w:anchor="_Toc513821618" w:history="1">
            <w:r w:rsidR="004C0521" w:rsidRPr="00AB5386">
              <w:rPr>
                <w:rStyle w:val="Hyperlink"/>
                <w:noProof/>
              </w:rPr>
              <w:t>What Markets Will Onasander Trade On?</w:t>
            </w:r>
          </w:hyperlink>
        </w:p>
        <w:p w14:paraId="56AA5218" w14:textId="77777777" w:rsidR="004C0521" w:rsidRDefault="00586558">
          <w:pPr>
            <w:pStyle w:val="TOC2"/>
            <w:rPr>
              <w:noProof/>
              <w:color w:val="auto"/>
              <w:lang w:eastAsia="en-US"/>
            </w:rPr>
          </w:pPr>
          <w:hyperlink w:anchor="_Toc513821619" w:history="1">
            <w:r w:rsidR="004C0521" w:rsidRPr="00AB5386">
              <w:rPr>
                <w:rStyle w:val="Hyperlink"/>
                <w:noProof/>
              </w:rPr>
              <w:t>What Will Be Decentralized About This Investment Bank?</w:t>
            </w:r>
          </w:hyperlink>
        </w:p>
        <w:p w14:paraId="5F1C3A29" w14:textId="77777777" w:rsidR="004C0521" w:rsidRDefault="00586558">
          <w:pPr>
            <w:pStyle w:val="TOC2"/>
            <w:rPr>
              <w:noProof/>
              <w:color w:val="auto"/>
              <w:lang w:eastAsia="en-US"/>
            </w:rPr>
          </w:pPr>
          <w:hyperlink w:anchor="_Toc513821620" w:history="1">
            <w:r w:rsidR="004C0521" w:rsidRPr="00AB5386">
              <w:rPr>
                <w:rStyle w:val="Hyperlink"/>
                <w:noProof/>
              </w:rPr>
              <w:t>Onasander Timeline</w:t>
            </w:r>
          </w:hyperlink>
        </w:p>
        <w:p w14:paraId="58F00FC2" w14:textId="421F467D" w:rsidR="004C0521" w:rsidRDefault="00586558">
          <w:pPr>
            <w:pStyle w:val="TOC1"/>
            <w:tabs>
              <w:tab w:val="right" w:leader="dot" w:pos="9350"/>
            </w:tabs>
            <w:rPr>
              <w:b w:val="0"/>
              <w:bCs w:val="0"/>
              <w:noProof/>
              <w:color w:val="auto"/>
              <w:sz w:val="22"/>
              <w:szCs w:val="22"/>
              <w:lang w:eastAsia="en-US"/>
            </w:rPr>
          </w:pPr>
          <w:hyperlink w:anchor="_Toc513821621" w:history="1">
            <w:r w:rsidR="004C0521" w:rsidRPr="00AB5386">
              <w:rPr>
                <w:rStyle w:val="Hyperlink"/>
                <w:noProof/>
              </w:rPr>
              <w:t>The Offer</w:t>
            </w:r>
            <w:r w:rsidR="004C0521">
              <w:rPr>
                <w:noProof/>
                <w:webHidden/>
              </w:rPr>
              <w:tab/>
            </w:r>
            <w:r w:rsidR="004C0521">
              <w:rPr>
                <w:noProof/>
                <w:webHidden/>
              </w:rPr>
              <w:fldChar w:fldCharType="begin"/>
            </w:r>
            <w:r w:rsidR="004C0521">
              <w:rPr>
                <w:noProof/>
                <w:webHidden/>
              </w:rPr>
              <w:instrText xml:space="preserve"> PAGEREF _Toc513821621 \h </w:instrText>
            </w:r>
            <w:r w:rsidR="004C0521">
              <w:rPr>
                <w:noProof/>
                <w:webHidden/>
              </w:rPr>
            </w:r>
            <w:r w:rsidR="004C0521">
              <w:rPr>
                <w:noProof/>
                <w:webHidden/>
              </w:rPr>
              <w:fldChar w:fldCharType="separate"/>
            </w:r>
            <w:r w:rsidR="003453CE">
              <w:rPr>
                <w:noProof/>
                <w:webHidden/>
              </w:rPr>
              <w:t>17</w:t>
            </w:r>
            <w:r w:rsidR="004C0521">
              <w:rPr>
                <w:noProof/>
                <w:webHidden/>
              </w:rPr>
              <w:fldChar w:fldCharType="end"/>
            </w:r>
          </w:hyperlink>
        </w:p>
        <w:p w14:paraId="0C996FA7" w14:textId="77777777" w:rsidR="004C0521" w:rsidRDefault="00586558">
          <w:pPr>
            <w:pStyle w:val="TOC2"/>
            <w:rPr>
              <w:noProof/>
              <w:color w:val="auto"/>
              <w:lang w:eastAsia="en-US"/>
            </w:rPr>
          </w:pPr>
          <w:hyperlink w:anchor="_Toc513821622" w:history="1">
            <w:r w:rsidR="004C0521" w:rsidRPr="00AB5386">
              <w:rPr>
                <w:rStyle w:val="Hyperlink"/>
                <w:noProof/>
              </w:rPr>
              <w:t>10% Dividend</w:t>
            </w:r>
          </w:hyperlink>
        </w:p>
        <w:p w14:paraId="755D1BE7" w14:textId="77777777" w:rsidR="004C0521" w:rsidRDefault="00586558">
          <w:pPr>
            <w:pStyle w:val="TOC2"/>
            <w:rPr>
              <w:noProof/>
              <w:color w:val="auto"/>
              <w:lang w:eastAsia="en-US"/>
            </w:rPr>
          </w:pPr>
          <w:hyperlink w:anchor="_Toc513821623" w:history="1">
            <w:r w:rsidR="004C0521" w:rsidRPr="00AB5386">
              <w:rPr>
                <w:rStyle w:val="Hyperlink"/>
                <w:noProof/>
              </w:rPr>
              <w:t>How Will Company Gains Benefit Token Holders?</w:t>
            </w:r>
          </w:hyperlink>
        </w:p>
        <w:p w14:paraId="10045CA4" w14:textId="60094A02" w:rsidR="004C0521" w:rsidRDefault="00586558">
          <w:pPr>
            <w:pStyle w:val="TOC1"/>
            <w:tabs>
              <w:tab w:val="right" w:leader="dot" w:pos="9350"/>
            </w:tabs>
            <w:rPr>
              <w:b w:val="0"/>
              <w:bCs w:val="0"/>
              <w:noProof/>
              <w:color w:val="auto"/>
              <w:sz w:val="22"/>
              <w:szCs w:val="22"/>
              <w:lang w:eastAsia="en-US"/>
            </w:rPr>
          </w:pPr>
          <w:hyperlink w:anchor="_Toc513821624" w:history="1">
            <w:r w:rsidR="004C0521" w:rsidRPr="00AB5386">
              <w:rPr>
                <w:rStyle w:val="Hyperlink"/>
                <w:noProof/>
              </w:rPr>
              <w:t>The Business</w:t>
            </w:r>
            <w:r w:rsidR="004C0521">
              <w:rPr>
                <w:noProof/>
                <w:webHidden/>
              </w:rPr>
              <w:tab/>
            </w:r>
            <w:r w:rsidR="004C0521">
              <w:rPr>
                <w:noProof/>
                <w:webHidden/>
              </w:rPr>
              <w:fldChar w:fldCharType="begin"/>
            </w:r>
            <w:r w:rsidR="004C0521">
              <w:rPr>
                <w:noProof/>
                <w:webHidden/>
              </w:rPr>
              <w:instrText xml:space="preserve"> PAGEREF _Toc513821624 \h </w:instrText>
            </w:r>
            <w:r w:rsidR="004C0521">
              <w:rPr>
                <w:noProof/>
                <w:webHidden/>
              </w:rPr>
            </w:r>
            <w:r w:rsidR="004C0521">
              <w:rPr>
                <w:noProof/>
                <w:webHidden/>
              </w:rPr>
              <w:fldChar w:fldCharType="separate"/>
            </w:r>
            <w:r w:rsidR="003453CE">
              <w:rPr>
                <w:noProof/>
                <w:webHidden/>
              </w:rPr>
              <w:t>18</w:t>
            </w:r>
            <w:r w:rsidR="004C0521">
              <w:rPr>
                <w:noProof/>
                <w:webHidden/>
              </w:rPr>
              <w:fldChar w:fldCharType="end"/>
            </w:r>
          </w:hyperlink>
        </w:p>
        <w:p w14:paraId="1262AC77" w14:textId="77777777" w:rsidR="004C0521" w:rsidRDefault="00586558">
          <w:pPr>
            <w:pStyle w:val="TOC2"/>
            <w:rPr>
              <w:noProof/>
              <w:color w:val="auto"/>
              <w:lang w:eastAsia="en-US"/>
            </w:rPr>
          </w:pPr>
          <w:hyperlink w:anchor="_Toc513821625" w:history="1">
            <w:r w:rsidR="004C0521" w:rsidRPr="00AB5386">
              <w:rPr>
                <w:rStyle w:val="Hyperlink"/>
                <w:noProof/>
              </w:rPr>
              <w:t>Who Will Manage Onasander?</w:t>
            </w:r>
          </w:hyperlink>
        </w:p>
        <w:p w14:paraId="6E7EFD23" w14:textId="77777777" w:rsidR="004C0521" w:rsidRDefault="00586558">
          <w:pPr>
            <w:pStyle w:val="TOC2"/>
            <w:rPr>
              <w:noProof/>
              <w:color w:val="auto"/>
              <w:lang w:eastAsia="en-US"/>
            </w:rPr>
          </w:pPr>
          <w:hyperlink w:anchor="_Toc513821626" w:history="1">
            <w:r w:rsidR="004C0521" w:rsidRPr="00AB5386">
              <w:rPr>
                <w:rStyle w:val="Hyperlink"/>
                <w:noProof/>
              </w:rPr>
              <w:t>Office Locations</w:t>
            </w:r>
          </w:hyperlink>
        </w:p>
        <w:p w14:paraId="18C2127E" w14:textId="77777777" w:rsidR="004C0521" w:rsidRDefault="00586558">
          <w:pPr>
            <w:pStyle w:val="TOC2"/>
            <w:rPr>
              <w:noProof/>
              <w:color w:val="auto"/>
              <w:lang w:eastAsia="en-US"/>
            </w:rPr>
          </w:pPr>
          <w:hyperlink w:anchor="_Toc513821627" w:history="1">
            <w:r w:rsidR="004C0521" w:rsidRPr="00AB5386">
              <w:rPr>
                <w:rStyle w:val="Hyperlink"/>
                <w:noProof/>
              </w:rPr>
              <w:t>Management Team</w:t>
            </w:r>
          </w:hyperlink>
        </w:p>
        <w:p w14:paraId="684C191A" w14:textId="77777777" w:rsidR="004C0521" w:rsidRDefault="00586558">
          <w:pPr>
            <w:pStyle w:val="TOC2"/>
            <w:rPr>
              <w:noProof/>
              <w:color w:val="auto"/>
              <w:lang w:eastAsia="en-US"/>
            </w:rPr>
          </w:pPr>
          <w:hyperlink w:anchor="_Toc513821628" w:history="1">
            <w:r w:rsidR="004C0521" w:rsidRPr="00AB5386">
              <w:rPr>
                <w:rStyle w:val="Hyperlink"/>
                <w:noProof/>
              </w:rPr>
              <w:t>Positions Available After ICO</w:t>
            </w:r>
          </w:hyperlink>
        </w:p>
        <w:p w14:paraId="4A6BF687" w14:textId="5D96DC08" w:rsidR="004C0521" w:rsidRDefault="00586558">
          <w:pPr>
            <w:pStyle w:val="TOC1"/>
            <w:tabs>
              <w:tab w:val="right" w:leader="dot" w:pos="9350"/>
            </w:tabs>
            <w:rPr>
              <w:b w:val="0"/>
              <w:bCs w:val="0"/>
              <w:noProof/>
              <w:color w:val="auto"/>
              <w:sz w:val="22"/>
              <w:szCs w:val="22"/>
              <w:lang w:eastAsia="en-US"/>
            </w:rPr>
          </w:pPr>
          <w:hyperlink w:anchor="_Toc513821629" w:history="1">
            <w:r w:rsidR="004C0521" w:rsidRPr="00AB5386">
              <w:rPr>
                <w:rStyle w:val="Hyperlink"/>
                <w:noProof/>
              </w:rPr>
              <w:t>Technical Details</w:t>
            </w:r>
            <w:r w:rsidR="004C0521">
              <w:rPr>
                <w:noProof/>
                <w:webHidden/>
              </w:rPr>
              <w:tab/>
            </w:r>
            <w:r w:rsidR="004C0521">
              <w:rPr>
                <w:noProof/>
                <w:webHidden/>
              </w:rPr>
              <w:fldChar w:fldCharType="begin"/>
            </w:r>
            <w:r w:rsidR="004C0521">
              <w:rPr>
                <w:noProof/>
                <w:webHidden/>
              </w:rPr>
              <w:instrText xml:space="preserve"> PAGEREF _Toc513821629 \h </w:instrText>
            </w:r>
            <w:r w:rsidR="004C0521">
              <w:rPr>
                <w:noProof/>
                <w:webHidden/>
              </w:rPr>
            </w:r>
            <w:r w:rsidR="004C0521">
              <w:rPr>
                <w:noProof/>
                <w:webHidden/>
              </w:rPr>
              <w:fldChar w:fldCharType="separate"/>
            </w:r>
            <w:r w:rsidR="003453CE">
              <w:rPr>
                <w:noProof/>
                <w:webHidden/>
              </w:rPr>
              <w:t>20</w:t>
            </w:r>
            <w:r w:rsidR="004C0521">
              <w:rPr>
                <w:noProof/>
                <w:webHidden/>
              </w:rPr>
              <w:fldChar w:fldCharType="end"/>
            </w:r>
          </w:hyperlink>
        </w:p>
        <w:p w14:paraId="2ADD6B17" w14:textId="77777777" w:rsidR="004C0521" w:rsidRDefault="00586558">
          <w:pPr>
            <w:pStyle w:val="TOC2"/>
            <w:rPr>
              <w:noProof/>
              <w:color w:val="auto"/>
              <w:lang w:eastAsia="en-US"/>
            </w:rPr>
          </w:pPr>
          <w:hyperlink w:anchor="_Toc513821630" w:history="1">
            <w:r w:rsidR="004C0521" w:rsidRPr="00AB5386">
              <w:rPr>
                <w:rStyle w:val="Hyperlink"/>
                <w:noProof/>
              </w:rPr>
              <w:t>Cryptocurrencies</w:t>
            </w:r>
          </w:hyperlink>
        </w:p>
        <w:p w14:paraId="0B62273A" w14:textId="77777777" w:rsidR="004C0521" w:rsidRDefault="00586558">
          <w:pPr>
            <w:pStyle w:val="TOC2"/>
            <w:rPr>
              <w:noProof/>
              <w:color w:val="auto"/>
              <w:lang w:eastAsia="en-US"/>
            </w:rPr>
          </w:pPr>
          <w:hyperlink w:anchor="_Toc513821631" w:history="1">
            <w:r w:rsidR="004C0521" w:rsidRPr="00AB5386">
              <w:rPr>
                <w:rStyle w:val="Hyperlink"/>
                <w:noProof/>
              </w:rPr>
              <w:t>Ethereum Coin - ETH</w:t>
            </w:r>
          </w:hyperlink>
        </w:p>
        <w:p w14:paraId="4F8795B1" w14:textId="77777777" w:rsidR="004C0521" w:rsidRDefault="00586558">
          <w:pPr>
            <w:pStyle w:val="TOC2"/>
            <w:rPr>
              <w:noProof/>
              <w:color w:val="auto"/>
              <w:lang w:eastAsia="en-US"/>
            </w:rPr>
          </w:pPr>
          <w:hyperlink w:anchor="_Toc513821632" w:history="1">
            <w:r w:rsidR="004C0521" w:rsidRPr="00AB5386">
              <w:rPr>
                <w:rStyle w:val="Hyperlink"/>
                <w:noProof/>
              </w:rPr>
              <w:t>Blockchain</w:t>
            </w:r>
          </w:hyperlink>
        </w:p>
        <w:p w14:paraId="1F8674EE" w14:textId="77777777" w:rsidR="004C0521" w:rsidRDefault="00586558">
          <w:pPr>
            <w:pStyle w:val="TOC2"/>
            <w:rPr>
              <w:noProof/>
              <w:color w:val="auto"/>
              <w:lang w:eastAsia="en-US"/>
            </w:rPr>
          </w:pPr>
          <w:hyperlink w:anchor="_Toc513821633" w:history="1">
            <w:r w:rsidR="004C0521" w:rsidRPr="00AB5386">
              <w:rPr>
                <w:rStyle w:val="Hyperlink"/>
                <w:noProof/>
              </w:rPr>
              <w:t>Smart Contracts</w:t>
            </w:r>
          </w:hyperlink>
        </w:p>
        <w:p w14:paraId="044088D6" w14:textId="77777777" w:rsidR="004C0521" w:rsidRDefault="00586558">
          <w:pPr>
            <w:pStyle w:val="TOC2"/>
            <w:rPr>
              <w:noProof/>
              <w:color w:val="auto"/>
              <w:lang w:eastAsia="en-US"/>
            </w:rPr>
          </w:pPr>
          <w:hyperlink w:anchor="_Toc513821634" w:history="1">
            <w:r w:rsidR="004C0521" w:rsidRPr="00AB5386">
              <w:rPr>
                <w:rStyle w:val="Hyperlink"/>
                <w:noProof/>
              </w:rPr>
              <w:t>Wallets</w:t>
            </w:r>
          </w:hyperlink>
        </w:p>
        <w:p w14:paraId="3ACE19F6" w14:textId="77777777" w:rsidR="004C0521" w:rsidRDefault="00586558">
          <w:pPr>
            <w:pStyle w:val="TOC2"/>
            <w:rPr>
              <w:noProof/>
              <w:color w:val="auto"/>
              <w:lang w:eastAsia="en-US"/>
            </w:rPr>
          </w:pPr>
          <w:hyperlink w:anchor="_Toc513821635" w:history="1">
            <w:r w:rsidR="004C0521" w:rsidRPr="00AB5386">
              <w:rPr>
                <w:rStyle w:val="Hyperlink"/>
                <w:noProof/>
              </w:rPr>
              <w:t>Exchange</w:t>
            </w:r>
          </w:hyperlink>
        </w:p>
        <w:p w14:paraId="0FC6D041" w14:textId="77777777" w:rsidR="004C0521" w:rsidRDefault="00586558">
          <w:pPr>
            <w:pStyle w:val="TOC2"/>
            <w:rPr>
              <w:noProof/>
              <w:color w:val="auto"/>
              <w:lang w:eastAsia="en-US"/>
            </w:rPr>
          </w:pPr>
          <w:hyperlink w:anchor="_Toc513821636" w:history="1">
            <w:r w:rsidR="004C0521" w:rsidRPr="00AB5386">
              <w:rPr>
                <w:rStyle w:val="Hyperlink"/>
                <w:noProof/>
              </w:rPr>
              <w:t>How Will the Onasander Token Work?</w:t>
            </w:r>
          </w:hyperlink>
        </w:p>
        <w:p w14:paraId="593017F1" w14:textId="77777777" w:rsidR="004C0521" w:rsidRDefault="00586558">
          <w:pPr>
            <w:pStyle w:val="TOC2"/>
            <w:rPr>
              <w:noProof/>
              <w:color w:val="auto"/>
              <w:lang w:eastAsia="en-US"/>
            </w:rPr>
          </w:pPr>
          <w:hyperlink w:anchor="_Toc513821637" w:history="1">
            <w:r w:rsidR="004C0521" w:rsidRPr="00AB5386">
              <w:rPr>
                <w:rStyle w:val="Hyperlink"/>
                <w:noProof/>
              </w:rPr>
              <w:t>How Will Onasander Tokens Be Minted?</w:t>
            </w:r>
          </w:hyperlink>
        </w:p>
        <w:p w14:paraId="25135996" w14:textId="77777777" w:rsidR="004C0521" w:rsidRDefault="00586558">
          <w:pPr>
            <w:pStyle w:val="TOC2"/>
            <w:rPr>
              <w:noProof/>
              <w:color w:val="auto"/>
              <w:lang w:eastAsia="en-US"/>
            </w:rPr>
          </w:pPr>
          <w:hyperlink w:anchor="_Toc513821638" w:history="1">
            <w:r w:rsidR="004C0521" w:rsidRPr="00AB5386">
              <w:rPr>
                <w:rStyle w:val="Hyperlink"/>
                <w:noProof/>
              </w:rPr>
              <w:t>Steps Required to Purchase Our Tokens</w:t>
            </w:r>
          </w:hyperlink>
        </w:p>
        <w:p w14:paraId="72608B95" w14:textId="77777777" w:rsidR="004C0521" w:rsidRDefault="00586558">
          <w:pPr>
            <w:pStyle w:val="TOC2"/>
            <w:rPr>
              <w:noProof/>
              <w:color w:val="auto"/>
              <w:lang w:eastAsia="en-US"/>
            </w:rPr>
          </w:pPr>
          <w:hyperlink w:anchor="_Toc513821639" w:history="1">
            <w:r w:rsidR="004C0521" w:rsidRPr="00AB5386">
              <w:rPr>
                <w:rStyle w:val="Hyperlink"/>
                <w:noProof/>
              </w:rPr>
              <w:t>Purchase Tokens with Wire Transfer</w:t>
            </w:r>
          </w:hyperlink>
        </w:p>
        <w:p w14:paraId="7CD7C6E4" w14:textId="77777777" w:rsidR="004C0521" w:rsidRDefault="00586558">
          <w:pPr>
            <w:pStyle w:val="TOC2"/>
            <w:rPr>
              <w:noProof/>
              <w:color w:val="auto"/>
              <w:lang w:eastAsia="en-US"/>
            </w:rPr>
          </w:pPr>
          <w:hyperlink w:anchor="_Toc513821640" w:history="1">
            <w:r w:rsidR="004C0521" w:rsidRPr="00AB5386">
              <w:rPr>
                <w:rStyle w:val="Hyperlink"/>
                <w:noProof/>
              </w:rPr>
              <w:t>Token Price Example</w:t>
            </w:r>
          </w:hyperlink>
        </w:p>
        <w:p w14:paraId="7CF60B17" w14:textId="77777777" w:rsidR="004C0521" w:rsidRDefault="00586558">
          <w:pPr>
            <w:pStyle w:val="TOC2"/>
            <w:rPr>
              <w:noProof/>
              <w:color w:val="auto"/>
              <w:lang w:eastAsia="en-US"/>
            </w:rPr>
          </w:pPr>
          <w:hyperlink w:anchor="_Toc513821641" w:history="1">
            <w:r w:rsidR="004C0521" w:rsidRPr="00AB5386">
              <w:rPr>
                <w:rStyle w:val="Hyperlink"/>
                <w:noProof/>
              </w:rPr>
              <w:t>Onasander Smart Contract Specification</w:t>
            </w:r>
          </w:hyperlink>
        </w:p>
        <w:p w14:paraId="061471B6" w14:textId="77777777" w:rsidR="004C0521" w:rsidRDefault="00586558">
          <w:pPr>
            <w:pStyle w:val="TOC2"/>
            <w:rPr>
              <w:noProof/>
              <w:color w:val="auto"/>
              <w:lang w:eastAsia="en-US"/>
            </w:rPr>
          </w:pPr>
          <w:hyperlink w:anchor="_Toc513821642" w:history="1">
            <w:r w:rsidR="004C0521" w:rsidRPr="00AB5386">
              <w:rPr>
                <w:rStyle w:val="Hyperlink"/>
                <w:noProof/>
              </w:rPr>
              <w:t>Final Token Distribution</w:t>
            </w:r>
          </w:hyperlink>
        </w:p>
        <w:p w14:paraId="595B0C70" w14:textId="0979948E" w:rsidR="004C0521" w:rsidRDefault="00586558">
          <w:pPr>
            <w:pStyle w:val="TOC1"/>
            <w:tabs>
              <w:tab w:val="right" w:leader="dot" w:pos="9350"/>
            </w:tabs>
            <w:rPr>
              <w:b w:val="0"/>
              <w:bCs w:val="0"/>
              <w:noProof/>
              <w:color w:val="auto"/>
              <w:sz w:val="22"/>
              <w:szCs w:val="22"/>
              <w:lang w:eastAsia="en-US"/>
            </w:rPr>
          </w:pPr>
          <w:hyperlink w:anchor="_Toc513821643" w:history="1">
            <w:r w:rsidR="004C0521" w:rsidRPr="00AB5386">
              <w:rPr>
                <w:rStyle w:val="Hyperlink"/>
                <w:noProof/>
              </w:rPr>
              <w:t>Summary</w:t>
            </w:r>
            <w:r w:rsidR="004C0521">
              <w:rPr>
                <w:noProof/>
                <w:webHidden/>
              </w:rPr>
              <w:tab/>
            </w:r>
            <w:r w:rsidR="004C0521">
              <w:rPr>
                <w:noProof/>
                <w:webHidden/>
              </w:rPr>
              <w:fldChar w:fldCharType="begin"/>
            </w:r>
            <w:r w:rsidR="004C0521">
              <w:rPr>
                <w:noProof/>
                <w:webHidden/>
              </w:rPr>
              <w:instrText xml:space="preserve"> PAGEREF _Toc513821643 \h </w:instrText>
            </w:r>
            <w:r w:rsidR="004C0521">
              <w:rPr>
                <w:noProof/>
                <w:webHidden/>
              </w:rPr>
            </w:r>
            <w:r w:rsidR="004C0521">
              <w:rPr>
                <w:noProof/>
                <w:webHidden/>
              </w:rPr>
              <w:fldChar w:fldCharType="separate"/>
            </w:r>
            <w:r w:rsidR="003453CE">
              <w:rPr>
                <w:noProof/>
                <w:webHidden/>
              </w:rPr>
              <w:t>25</w:t>
            </w:r>
            <w:r w:rsidR="004C0521">
              <w:rPr>
                <w:noProof/>
                <w:webHidden/>
              </w:rPr>
              <w:fldChar w:fldCharType="end"/>
            </w:r>
          </w:hyperlink>
        </w:p>
        <w:p w14:paraId="14F8FCCE" w14:textId="228A81A8" w:rsidR="004C0521" w:rsidRDefault="00586558">
          <w:pPr>
            <w:pStyle w:val="TOC1"/>
            <w:tabs>
              <w:tab w:val="right" w:leader="dot" w:pos="9350"/>
            </w:tabs>
            <w:rPr>
              <w:b w:val="0"/>
              <w:bCs w:val="0"/>
              <w:noProof/>
              <w:color w:val="auto"/>
              <w:sz w:val="22"/>
              <w:szCs w:val="22"/>
              <w:lang w:eastAsia="en-US"/>
            </w:rPr>
          </w:pPr>
          <w:hyperlink w:anchor="_Toc513821644" w:history="1">
            <w:r w:rsidR="004C0521" w:rsidRPr="00AB5386">
              <w:rPr>
                <w:rStyle w:val="Hyperlink"/>
                <w:noProof/>
              </w:rPr>
              <w:t>Disclaimer and Terms of Use</w:t>
            </w:r>
            <w:r w:rsidR="004C0521">
              <w:rPr>
                <w:noProof/>
                <w:webHidden/>
              </w:rPr>
              <w:tab/>
            </w:r>
            <w:r w:rsidR="004C0521">
              <w:rPr>
                <w:noProof/>
                <w:webHidden/>
              </w:rPr>
              <w:fldChar w:fldCharType="begin"/>
            </w:r>
            <w:r w:rsidR="004C0521">
              <w:rPr>
                <w:noProof/>
                <w:webHidden/>
              </w:rPr>
              <w:instrText xml:space="preserve"> PAGEREF _Toc513821644 \h </w:instrText>
            </w:r>
            <w:r w:rsidR="004C0521">
              <w:rPr>
                <w:noProof/>
                <w:webHidden/>
              </w:rPr>
            </w:r>
            <w:r w:rsidR="004C0521">
              <w:rPr>
                <w:noProof/>
                <w:webHidden/>
              </w:rPr>
              <w:fldChar w:fldCharType="separate"/>
            </w:r>
            <w:r w:rsidR="003453CE">
              <w:rPr>
                <w:noProof/>
                <w:webHidden/>
              </w:rPr>
              <w:t>26</w:t>
            </w:r>
            <w:r w:rsidR="004C0521">
              <w:rPr>
                <w:noProof/>
                <w:webHidden/>
              </w:rPr>
              <w:fldChar w:fldCharType="end"/>
            </w:r>
          </w:hyperlink>
        </w:p>
        <w:p w14:paraId="2F0735B1" w14:textId="38359DD8" w:rsidR="004C0521" w:rsidRDefault="00586558">
          <w:pPr>
            <w:pStyle w:val="TOC1"/>
            <w:tabs>
              <w:tab w:val="right" w:leader="dot" w:pos="9350"/>
            </w:tabs>
            <w:rPr>
              <w:b w:val="0"/>
              <w:bCs w:val="0"/>
              <w:noProof/>
              <w:color w:val="auto"/>
              <w:sz w:val="22"/>
              <w:szCs w:val="22"/>
              <w:lang w:eastAsia="en-US"/>
            </w:rPr>
          </w:pPr>
          <w:hyperlink w:anchor="_Toc513821645" w:history="1">
            <w:r w:rsidR="004C0521" w:rsidRPr="00AB5386">
              <w:rPr>
                <w:rStyle w:val="Hyperlink"/>
                <w:noProof/>
              </w:rPr>
              <w:t>Appendix 1 – Bearish Onasander Market Calls</w:t>
            </w:r>
            <w:r w:rsidR="004C0521">
              <w:rPr>
                <w:noProof/>
                <w:webHidden/>
              </w:rPr>
              <w:tab/>
            </w:r>
            <w:r w:rsidR="004C0521">
              <w:rPr>
                <w:noProof/>
                <w:webHidden/>
              </w:rPr>
              <w:fldChar w:fldCharType="begin"/>
            </w:r>
            <w:r w:rsidR="004C0521">
              <w:rPr>
                <w:noProof/>
                <w:webHidden/>
              </w:rPr>
              <w:instrText xml:space="preserve"> PAGEREF _Toc513821645 \h </w:instrText>
            </w:r>
            <w:r w:rsidR="004C0521">
              <w:rPr>
                <w:noProof/>
                <w:webHidden/>
              </w:rPr>
            </w:r>
            <w:r w:rsidR="004C0521">
              <w:rPr>
                <w:noProof/>
                <w:webHidden/>
              </w:rPr>
              <w:fldChar w:fldCharType="separate"/>
            </w:r>
            <w:r w:rsidR="003453CE">
              <w:rPr>
                <w:noProof/>
                <w:webHidden/>
              </w:rPr>
              <w:t>28</w:t>
            </w:r>
            <w:r w:rsidR="004C0521">
              <w:rPr>
                <w:noProof/>
                <w:webHidden/>
              </w:rPr>
              <w:fldChar w:fldCharType="end"/>
            </w:r>
          </w:hyperlink>
        </w:p>
        <w:p w14:paraId="42A38C63" w14:textId="77777777" w:rsidR="004C0521" w:rsidRDefault="00586558">
          <w:pPr>
            <w:pStyle w:val="TOC2"/>
            <w:rPr>
              <w:noProof/>
              <w:color w:val="auto"/>
              <w:lang w:eastAsia="en-US"/>
            </w:rPr>
          </w:pPr>
          <w:hyperlink w:anchor="_Toc513821646" w:history="1">
            <w:r w:rsidR="004C0521" w:rsidRPr="00AB5386">
              <w:rPr>
                <w:rStyle w:val="Hyperlink"/>
                <w:noProof/>
              </w:rPr>
              <w:t>Onasander Market Analysis 2018 – Current Chart and Analysis</w:t>
            </w:r>
          </w:hyperlink>
        </w:p>
        <w:p w14:paraId="174D7793" w14:textId="77777777" w:rsidR="004C0521" w:rsidRDefault="00586558">
          <w:pPr>
            <w:pStyle w:val="TOC2"/>
            <w:rPr>
              <w:noProof/>
              <w:color w:val="auto"/>
              <w:lang w:eastAsia="en-US"/>
            </w:rPr>
          </w:pPr>
          <w:hyperlink w:anchor="_Toc513821647" w:history="1">
            <w:r w:rsidR="004C0521" w:rsidRPr="00AB5386">
              <w:rPr>
                <w:rStyle w:val="Hyperlink"/>
                <w:noProof/>
              </w:rPr>
              <w:t>Onasander Market Analysis 2008 – Chart and Past Trades</w:t>
            </w:r>
          </w:hyperlink>
        </w:p>
        <w:p w14:paraId="11F1126E" w14:textId="77777777" w:rsidR="004C0521" w:rsidRDefault="00586558">
          <w:pPr>
            <w:pStyle w:val="TOC2"/>
            <w:rPr>
              <w:noProof/>
              <w:color w:val="auto"/>
              <w:lang w:eastAsia="en-US"/>
            </w:rPr>
          </w:pPr>
          <w:hyperlink w:anchor="_Toc513821648" w:history="1">
            <w:r w:rsidR="004C0521" w:rsidRPr="00AB5386">
              <w:rPr>
                <w:rStyle w:val="Hyperlink"/>
                <w:noProof/>
              </w:rPr>
              <w:t>Onasander Market Analysis 2000 – Chart and Past Trades</w:t>
            </w:r>
          </w:hyperlink>
        </w:p>
        <w:p w14:paraId="685CB923" w14:textId="0AE2C4DB" w:rsidR="004C0521" w:rsidRDefault="00586558">
          <w:pPr>
            <w:pStyle w:val="TOC1"/>
            <w:tabs>
              <w:tab w:val="right" w:leader="dot" w:pos="9350"/>
            </w:tabs>
            <w:rPr>
              <w:b w:val="0"/>
              <w:bCs w:val="0"/>
              <w:noProof/>
              <w:color w:val="auto"/>
              <w:sz w:val="22"/>
              <w:szCs w:val="22"/>
              <w:lang w:eastAsia="en-US"/>
            </w:rPr>
          </w:pPr>
          <w:hyperlink w:anchor="_Toc513821649" w:history="1">
            <w:r w:rsidR="004C0521" w:rsidRPr="00AB5386">
              <w:rPr>
                <w:rStyle w:val="Hyperlink"/>
                <w:noProof/>
              </w:rPr>
              <w:t>Appendix 2 – Bullish Onasander Market Calls</w:t>
            </w:r>
            <w:r w:rsidR="004C0521">
              <w:rPr>
                <w:noProof/>
                <w:webHidden/>
              </w:rPr>
              <w:tab/>
            </w:r>
            <w:r w:rsidR="004C0521">
              <w:rPr>
                <w:noProof/>
                <w:webHidden/>
              </w:rPr>
              <w:fldChar w:fldCharType="begin"/>
            </w:r>
            <w:r w:rsidR="004C0521">
              <w:rPr>
                <w:noProof/>
                <w:webHidden/>
              </w:rPr>
              <w:instrText xml:space="preserve"> PAGEREF _Toc513821649 \h </w:instrText>
            </w:r>
            <w:r w:rsidR="004C0521">
              <w:rPr>
                <w:noProof/>
                <w:webHidden/>
              </w:rPr>
            </w:r>
            <w:r w:rsidR="004C0521">
              <w:rPr>
                <w:noProof/>
                <w:webHidden/>
              </w:rPr>
              <w:fldChar w:fldCharType="separate"/>
            </w:r>
            <w:r w:rsidR="003453CE">
              <w:rPr>
                <w:noProof/>
                <w:webHidden/>
              </w:rPr>
              <w:t>31</w:t>
            </w:r>
            <w:r w:rsidR="004C0521">
              <w:rPr>
                <w:noProof/>
                <w:webHidden/>
              </w:rPr>
              <w:fldChar w:fldCharType="end"/>
            </w:r>
          </w:hyperlink>
        </w:p>
        <w:p w14:paraId="48374FE0" w14:textId="77777777" w:rsidR="004C0521" w:rsidRDefault="00586558">
          <w:pPr>
            <w:pStyle w:val="TOC2"/>
            <w:rPr>
              <w:noProof/>
              <w:color w:val="auto"/>
              <w:lang w:eastAsia="en-US"/>
            </w:rPr>
          </w:pPr>
          <w:hyperlink w:anchor="_Toc513821650" w:history="1">
            <w:r w:rsidR="004C0521" w:rsidRPr="00AB5386">
              <w:rPr>
                <w:rStyle w:val="Hyperlink"/>
                <w:noProof/>
              </w:rPr>
              <w:t>Onasander Market Analysis 2018 – Current Chart and Analysis</w:t>
            </w:r>
          </w:hyperlink>
        </w:p>
        <w:p w14:paraId="0D002E41" w14:textId="77777777" w:rsidR="004C0521" w:rsidRDefault="00586558">
          <w:pPr>
            <w:pStyle w:val="TOC2"/>
            <w:rPr>
              <w:noProof/>
              <w:color w:val="auto"/>
              <w:lang w:eastAsia="en-US"/>
            </w:rPr>
          </w:pPr>
          <w:hyperlink w:anchor="_Toc513821651" w:history="1">
            <w:r w:rsidR="004C0521" w:rsidRPr="00AB5386">
              <w:rPr>
                <w:rStyle w:val="Hyperlink"/>
                <w:noProof/>
              </w:rPr>
              <w:t>Onasander Market Analysis 2009 – Chart and Past Trades</w:t>
            </w:r>
          </w:hyperlink>
        </w:p>
        <w:p w14:paraId="5AFB19FA" w14:textId="77777777" w:rsidR="004C0521" w:rsidRDefault="00586558">
          <w:pPr>
            <w:pStyle w:val="TOC2"/>
            <w:rPr>
              <w:noProof/>
              <w:color w:val="auto"/>
              <w:lang w:eastAsia="en-US"/>
            </w:rPr>
          </w:pPr>
          <w:hyperlink w:anchor="_Toc513821652" w:history="1">
            <w:r w:rsidR="004C0521" w:rsidRPr="00AB5386">
              <w:rPr>
                <w:rStyle w:val="Hyperlink"/>
                <w:noProof/>
              </w:rPr>
              <w:t>Onasander Market Analysis 2003 – Chart and Past Trades</w:t>
            </w:r>
          </w:hyperlink>
        </w:p>
        <w:p w14:paraId="6E2065A8" w14:textId="72513AB1" w:rsidR="004C0521" w:rsidRDefault="00586558">
          <w:pPr>
            <w:pStyle w:val="TOC1"/>
            <w:tabs>
              <w:tab w:val="right" w:leader="dot" w:pos="9350"/>
            </w:tabs>
            <w:rPr>
              <w:b w:val="0"/>
              <w:bCs w:val="0"/>
              <w:noProof/>
              <w:color w:val="auto"/>
              <w:sz w:val="22"/>
              <w:szCs w:val="22"/>
              <w:lang w:eastAsia="en-US"/>
            </w:rPr>
          </w:pPr>
          <w:hyperlink w:anchor="_Toc513821653" w:history="1">
            <w:r w:rsidR="004C0521" w:rsidRPr="00AB5386">
              <w:rPr>
                <w:rStyle w:val="Hyperlink"/>
                <w:noProof/>
              </w:rPr>
              <w:t>Appendix 3 - Miscellaneous Documents</w:t>
            </w:r>
            <w:r w:rsidR="004C0521">
              <w:rPr>
                <w:noProof/>
                <w:webHidden/>
              </w:rPr>
              <w:tab/>
            </w:r>
            <w:r w:rsidR="004C0521">
              <w:rPr>
                <w:noProof/>
                <w:webHidden/>
              </w:rPr>
              <w:fldChar w:fldCharType="begin"/>
            </w:r>
            <w:r w:rsidR="004C0521">
              <w:rPr>
                <w:noProof/>
                <w:webHidden/>
              </w:rPr>
              <w:instrText xml:space="preserve"> PAGEREF _Toc513821653 \h </w:instrText>
            </w:r>
            <w:r w:rsidR="004C0521">
              <w:rPr>
                <w:noProof/>
                <w:webHidden/>
              </w:rPr>
            </w:r>
            <w:r w:rsidR="004C0521">
              <w:rPr>
                <w:noProof/>
                <w:webHidden/>
              </w:rPr>
              <w:fldChar w:fldCharType="separate"/>
            </w:r>
            <w:r w:rsidR="003453CE">
              <w:rPr>
                <w:noProof/>
                <w:webHidden/>
              </w:rPr>
              <w:t>34</w:t>
            </w:r>
            <w:r w:rsidR="004C0521">
              <w:rPr>
                <w:noProof/>
                <w:webHidden/>
              </w:rPr>
              <w:fldChar w:fldCharType="end"/>
            </w:r>
          </w:hyperlink>
        </w:p>
        <w:p w14:paraId="6BE8D610" w14:textId="77777777" w:rsidR="004C0521" w:rsidRDefault="00586558">
          <w:pPr>
            <w:pStyle w:val="TOC2"/>
            <w:rPr>
              <w:noProof/>
              <w:color w:val="auto"/>
              <w:lang w:eastAsia="en-US"/>
            </w:rPr>
          </w:pPr>
          <w:hyperlink w:anchor="_Toc513821654" w:history="1">
            <w:r w:rsidR="004C0521" w:rsidRPr="00AB5386">
              <w:rPr>
                <w:rStyle w:val="Hyperlink"/>
                <w:noProof/>
              </w:rPr>
              <w:t>Start Up Summary</w:t>
            </w:r>
          </w:hyperlink>
        </w:p>
        <w:p w14:paraId="5E6923B7" w14:textId="77777777" w:rsidR="004C0521" w:rsidRDefault="00586558">
          <w:pPr>
            <w:pStyle w:val="TOC2"/>
            <w:rPr>
              <w:noProof/>
              <w:color w:val="auto"/>
              <w:lang w:eastAsia="en-US"/>
            </w:rPr>
          </w:pPr>
          <w:hyperlink w:anchor="_Toc513821655" w:history="1">
            <w:r w:rsidR="004C0521" w:rsidRPr="00AB5386">
              <w:rPr>
                <w:rStyle w:val="Hyperlink"/>
                <w:noProof/>
              </w:rPr>
              <w:t>Start Up Expenses</w:t>
            </w:r>
          </w:hyperlink>
        </w:p>
        <w:p w14:paraId="028BFFB9" w14:textId="77777777" w:rsidR="004C0521" w:rsidRDefault="00586558">
          <w:pPr>
            <w:pStyle w:val="TOC2"/>
            <w:rPr>
              <w:noProof/>
              <w:color w:val="auto"/>
              <w:lang w:eastAsia="en-US"/>
            </w:rPr>
          </w:pPr>
          <w:hyperlink w:anchor="_Toc513821656" w:history="1">
            <w:r w:rsidR="004C0521" w:rsidRPr="00AB5386">
              <w:rPr>
                <w:rStyle w:val="Hyperlink"/>
                <w:noProof/>
              </w:rPr>
              <w:t>Letter of Recommendation</w:t>
            </w:r>
          </w:hyperlink>
        </w:p>
        <w:p w14:paraId="4FDE0052" w14:textId="77777777" w:rsidR="004C0521" w:rsidRDefault="00586558">
          <w:pPr>
            <w:pStyle w:val="TOC2"/>
            <w:rPr>
              <w:noProof/>
              <w:color w:val="auto"/>
              <w:lang w:eastAsia="en-US"/>
            </w:rPr>
          </w:pPr>
          <w:hyperlink w:anchor="_Toc513821657" w:history="1">
            <w:r w:rsidR="004C0521" w:rsidRPr="00AB5386">
              <w:rPr>
                <w:rStyle w:val="Hyperlink"/>
                <w:noProof/>
              </w:rPr>
              <w:t>Contact Information</w:t>
            </w:r>
          </w:hyperlink>
        </w:p>
        <w:p w14:paraId="12BF38C3" w14:textId="77777777" w:rsidR="00890813" w:rsidRDefault="00535AB6" w:rsidP="00535AB6">
          <w:pPr>
            <w:rPr>
              <w:noProof/>
            </w:rPr>
          </w:pPr>
          <w:r>
            <w:rPr>
              <w:sz w:val="26"/>
              <w:szCs w:val="26"/>
            </w:rPr>
            <w:fldChar w:fldCharType="end"/>
          </w:r>
        </w:p>
      </w:sdtContent>
    </w:sdt>
    <w:bookmarkStart w:id="0" w:name="_Toc513821587" w:displacedByCustomXml="next"/>
    <w:sdt>
      <w:sdtPr>
        <w:rPr>
          <w:rFonts w:asciiTheme="minorHAnsi" w:eastAsiaTheme="minorEastAsia" w:hAnsiTheme="minorHAnsi" w:cstheme="minorBidi"/>
          <w:color w:val="4C483D" w:themeColor="text2"/>
          <w:sz w:val="20"/>
          <w:szCs w:val="20"/>
        </w:rPr>
        <w:id w:val="-1252579605"/>
        <w:placeholder>
          <w:docPart w:val="C2B6C20CB4824C5786B5C693D0AA374E"/>
        </w:placeholder>
        <w15:appearance w15:val="hidden"/>
      </w:sdtPr>
      <w:sdtEndPr>
        <w:rPr>
          <w:sz w:val="22"/>
          <w:szCs w:val="22"/>
        </w:rPr>
      </w:sdtEndPr>
      <w:sdtContent>
        <w:p w14:paraId="4CF15BB1" w14:textId="77777777" w:rsidR="00E53260" w:rsidRDefault="00E53260" w:rsidP="009D6872">
          <w:pPr>
            <w:pStyle w:val="Heading1"/>
          </w:pPr>
          <w:r>
            <w:t>Executive Summary</w:t>
          </w:r>
          <w:bookmarkEnd w:id="0"/>
        </w:p>
        <w:p w14:paraId="625780BF" w14:textId="77777777" w:rsidR="008871A8" w:rsidRPr="00535AB6" w:rsidRDefault="00535AB6" w:rsidP="00535AB6">
          <w:r w:rsidRPr="00535AB6">
            <w:t>This is</w:t>
          </w:r>
          <w:r>
            <w:t xml:space="preserve"> my whitepaper for building the first d</w:t>
          </w:r>
          <w:r w:rsidR="008036ED">
            <w:t xml:space="preserve">ecentralized investment bank crowdfunded using blockchain technology.  </w:t>
          </w:r>
          <w:r w:rsidR="0069789A">
            <w:t xml:space="preserve">The plan to open up an investment bank is to build an </w:t>
          </w:r>
          <w:r w:rsidR="00873F53">
            <w:t>investment</w:t>
          </w:r>
          <w:r w:rsidR="0069789A">
            <w:t xml:space="preserve"> fund first.  The fund, including our ICO tokens will be backed by tradable assets of this world.  Simply put, by entire world economy.  With time and trading the </w:t>
          </w:r>
          <w:r w:rsidR="00873F53">
            <w:t>fund</w:t>
          </w:r>
          <w:r w:rsidR="0069789A">
            <w:t xml:space="preserve"> will be </w:t>
          </w:r>
          <w:r w:rsidR="00063897">
            <w:t>big</w:t>
          </w:r>
          <w:r w:rsidR="0069789A">
            <w:t xml:space="preserve"> enough to be converted into an investment bank.</w:t>
          </w:r>
        </w:p>
      </w:sdtContent>
    </w:sdt>
    <w:p w14:paraId="51F30B5C" w14:textId="77777777" w:rsidR="008871A8" w:rsidRDefault="00535AB6" w:rsidP="00BC62B9">
      <w:pPr>
        <w:pStyle w:val="Heading2"/>
      </w:pPr>
      <w:bookmarkStart w:id="1" w:name="_Toc513821588"/>
      <w:r>
        <w:t>Highlights</w:t>
      </w:r>
      <w:bookmarkEnd w:id="1"/>
    </w:p>
    <w:p w14:paraId="74079871" w14:textId="77777777" w:rsidR="008871A8" w:rsidRDefault="00FC0E14" w:rsidP="00535AB6">
      <w:r>
        <w:rPr>
          <w:noProof/>
        </w:rPr>
        <w:drawing>
          <wp:anchor distT="0" distB="0" distL="114300" distR="114300" simplePos="0" relativeHeight="251680768" behindDoc="0" locked="0" layoutInCell="1" allowOverlap="1" wp14:anchorId="62CC8F9B" wp14:editId="5CAE06EC">
            <wp:simplePos x="0" y="0"/>
            <wp:positionH relativeFrom="margin">
              <wp:align>left</wp:align>
            </wp:positionH>
            <wp:positionV relativeFrom="paragraph">
              <wp:posOffset>821055</wp:posOffset>
            </wp:positionV>
            <wp:extent cx="5933440" cy="2091055"/>
            <wp:effectExtent l="0" t="0" r="0" b="444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verpriced-2018.gif"/>
                    <pic:cNvPicPr/>
                  </pic:nvPicPr>
                  <pic:blipFill>
                    <a:blip r:embed="rId11"/>
                    <a:stretch>
                      <a:fillRect/>
                    </a:stretch>
                  </pic:blipFill>
                  <pic:spPr>
                    <a:xfrm>
                      <a:off x="0" y="0"/>
                      <a:ext cx="5933440" cy="2091055"/>
                    </a:xfrm>
                    <a:prstGeom prst="rect">
                      <a:avLst/>
                    </a:prstGeom>
                  </pic:spPr>
                </pic:pic>
              </a:graphicData>
            </a:graphic>
            <wp14:sizeRelH relativeFrom="margin">
              <wp14:pctWidth>0</wp14:pctWidth>
            </wp14:sizeRelH>
            <wp14:sizeRelV relativeFrom="margin">
              <wp14:pctHeight>0</wp14:pctHeight>
            </wp14:sizeRelV>
          </wp:anchor>
        </w:drawing>
      </w:r>
      <w:r w:rsidR="0076537C">
        <w:t xml:space="preserve">The investment fund will pay </w:t>
      </w:r>
      <w:r w:rsidR="004106CD" w:rsidRPr="004106CD">
        <w:rPr>
          <w:b/>
        </w:rPr>
        <w:t>10%</w:t>
      </w:r>
      <w:r w:rsidR="004106CD">
        <w:t xml:space="preserve"> </w:t>
      </w:r>
      <w:r w:rsidR="00894315" w:rsidRPr="004106CD">
        <w:rPr>
          <w:b/>
        </w:rPr>
        <w:t>dividend</w:t>
      </w:r>
      <w:r w:rsidR="0076537C">
        <w:t xml:space="preserve"> to all of our Onasander </w:t>
      </w:r>
      <w:r w:rsidR="00184FFF">
        <w:t>ONA</w:t>
      </w:r>
      <w:r w:rsidR="0076537C">
        <w:t xml:space="preserve"> token</w:t>
      </w:r>
      <w:r w:rsidR="007D09B9">
        <w:t xml:space="preserve"> holders, as</w:t>
      </w:r>
      <w:r w:rsidR="00894315">
        <w:t xml:space="preserve"> </w:t>
      </w:r>
      <w:r w:rsidR="007D09B9">
        <w:t>p</w:t>
      </w:r>
      <w:r w:rsidR="00894315">
        <w:t xml:space="preserve">ercentage of profits will be quarterly distributed to those who invested in our </w:t>
      </w:r>
      <w:r w:rsidR="00161A25">
        <w:t>company</w:t>
      </w:r>
      <w:r w:rsidR="00894315">
        <w:t xml:space="preserve">.  </w:t>
      </w:r>
      <w:r w:rsidR="007D09B9">
        <w:t xml:space="preserve">Onasander fund will turn regular profits, </w:t>
      </w:r>
      <w:r w:rsidR="00060060">
        <w:t xml:space="preserve">because of our experience, and </w:t>
      </w:r>
      <w:r w:rsidR="007D09B9">
        <w:t xml:space="preserve">because of its unique </w:t>
      </w:r>
      <w:r w:rsidR="00DE4229">
        <w:t>A</w:t>
      </w:r>
      <w:r w:rsidR="007D09B9">
        <w:t xml:space="preserve">sset </w:t>
      </w:r>
      <w:r w:rsidR="00DE4229">
        <w:t>P</w:t>
      </w:r>
      <w:r w:rsidR="007D09B9">
        <w:t xml:space="preserve">rice </w:t>
      </w:r>
      <w:r w:rsidR="00DE4229">
        <w:t>A</w:t>
      </w:r>
      <w:r w:rsidR="007D09B9">
        <w:t xml:space="preserve">nalysis </w:t>
      </w:r>
      <w:r w:rsidR="00DE4229">
        <w:t>S</w:t>
      </w:r>
      <w:r w:rsidR="007D09B9">
        <w:t>oftware</w:t>
      </w:r>
      <w:r w:rsidR="00706B6E">
        <w:t xml:space="preserve"> </w:t>
      </w:r>
      <w:r w:rsidR="00161A25">
        <w:t>called Onasander.</w:t>
      </w:r>
      <w:r w:rsidR="00060060">
        <w:t xml:space="preserve"> </w:t>
      </w:r>
      <w:r w:rsidR="009936E5">
        <w:t xml:space="preserve"> Below is a chart from our </w:t>
      </w:r>
      <w:r w:rsidR="00161A25">
        <w:t>Onasander</w:t>
      </w:r>
      <w:r w:rsidR="009936E5">
        <w:t xml:space="preserve"> trading application presenting most overpriced assets</w:t>
      </w:r>
      <w:r w:rsidR="00161A25">
        <w:t xml:space="preserve"> as of </w:t>
      </w:r>
      <w:r w:rsidR="008679C9">
        <w:t>March 2018</w:t>
      </w:r>
      <w:r w:rsidR="00161A25">
        <w:t>.</w:t>
      </w:r>
    </w:p>
    <w:p w14:paraId="627026F4" w14:textId="77777777" w:rsidR="008871A8" w:rsidRDefault="00EC47DD" w:rsidP="00EC47DD">
      <w:pPr>
        <w:pStyle w:val="Heading2"/>
      </w:pPr>
      <w:bookmarkStart w:id="2" w:name="_Toc513821589"/>
      <w:r>
        <w:rPr>
          <w:noProof/>
        </w:rPr>
        <mc:AlternateContent>
          <mc:Choice Requires="wps">
            <w:drawing>
              <wp:anchor distT="0" distB="0" distL="114300" distR="114300" simplePos="0" relativeHeight="251682816" behindDoc="0" locked="0" layoutInCell="1" allowOverlap="1" wp14:anchorId="1B4C6EDE" wp14:editId="5E45FA09">
                <wp:simplePos x="0" y="0"/>
                <wp:positionH relativeFrom="column">
                  <wp:posOffset>0</wp:posOffset>
                </wp:positionH>
                <wp:positionV relativeFrom="paragraph">
                  <wp:posOffset>1940560</wp:posOffset>
                </wp:positionV>
                <wp:extent cx="593407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14:paraId="5DB55B11" w14:textId="77777777" w:rsidR="00C627F6" w:rsidRPr="00D97503" w:rsidRDefault="00C627F6" w:rsidP="00EC47DD">
                            <w:pPr>
                              <w:pStyle w:val="Caption"/>
                              <w:rPr>
                                <w:sz w:val="20"/>
                                <w:szCs w:val="20"/>
                              </w:rPr>
                            </w:pPr>
                            <w:r w:rsidRPr="00D97503">
                              <w:rPr>
                                <w:sz w:val="20"/>
                                <w:szCs w:val="20"/>
                              </w:rPr>
                              <w:t>This photo was timestamped on the Bitcoin blockchain at:  https://originstamp.org/u/60aa8167-f22e-d005-1acd-c5e4558b64a3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4C6EDE" id="_x0000_t202" coordsize="21600,21600" o:spt="202" path="m,l,21600r21600,l21600,xe">
                <v:stroke joinstyle="miter"/>
                <v:path gradientshapeok="t" o:connecttype="rect"/>
              </v:shapetype>
              <v:shape id="Text Box 4" o:spid="_x0000_s1026" type="#_x0000_t202" style="position:absolute;margin-left:0;margin-top:152.8pt;width:467.2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" stroked="f">
                <v:textbox style="mso-fit-shape-to-text:t" inset="0,0,0,0">
                  <w:txbxContent>
                    <w:p w14:paraId="5DB55B11" w14:textId="77777777" w:rsidR="00C627F6" w:rsidRPr="00D97503" w:rsidRDefault="00C627F6" w:rsidP="00EC47DD">
                      <w:pPr>
                        <w:pStyle w:val="Caption"/>
                        <w:rPr>
                          <w:sz w:val="20"/>
                          <w:szCs w:val="20"/>
                        </w:rPr>
                      </w:pPr>
                      <w:r w:rsidRPr="00D97503">
                        <w:rPr>
                          <w:sz w:val="20"/>
                          <w:szCs w:val="20"/>
                        </w:rPr>
                        <w:t>This photo was timestamped on the Bitcoin blockchain at:  https://originstamp.org/u/60aa8167-f22e-d005-1acd-c5e4558b64a3</w:t>
                      </w:r>
                    </w:p>
                  </w:txbxContent>
                </v:textbox>
                <w10:wrap type="topAndBottom"/>
              </v:shape>
            </w:pict>
          </mc:Fallback>
        </mc:AlternateContent>
      </w:r>
      <w:r>
        <w:t>Objectives</w:t>
      </w:r>
      <w:bookmarkEnd w:id="2"/>
    </w:p>
    <w:p w14:paraId="03933AE2" w14:textId="77777777" w:rsidR="008871A8" w:rsidRPr="00BE2A16" w:rsidRDefault="00BE2A16" w:rsidP="00535AB6">
      <w:r w:rsidRPr="00BE2A16">
        <w:t>Our goal is to execute a very successful ICO</w:t>
      </w:r>
      <w:r w:rsidR="0020265E">
        <w:t>, o</w:t>
      </w:r>
      <w:r>
        <w:t xml:space="preserve">pen up </w:t>
      </w:r>
      <w:r w:rsidR="00494E19">
        <w:t xml:space="preserve">an </w:t>
      </w:r>
      <w:r w:rsidR="00965D58">
        <w:t>investment</w:t>
      </w:r>
      <w:r>
        <w:t xml:space="preserve"> fund, and take advantage of the upcoming </w:t>
      </w:r>
      <w:r w:rsidR="00E13B54">
        <w:t xml:space="preserve">stock </w:t>
      </w:r>
      <w:r w:rsidR="00BD7D38">
        <w:t>recession</w:t>
      </w:r>
      <w:r>
        <w:t xml:space="preserve">, volatility, and price </w:t>
      </w:r>
      <w:r w:rsidR="00494E19">
        <w:t>swings</w:t>
      </w:r>
      <w:r w:rsidR="00C74702">
        <w:t>, a</w:t>
      </w:r>
      <w:r w:rsidR="00AD7F76">
        <w:t xml:space="preserve">ll along benefitting </w:t>
      </w:r>
      <w:r w:rsidR="00250FC8">
        <w:t>our</w:t>
      </w:r>
      <w:r w:rsidR="0052199F">
        <w:t xml:space="preserve"> investor</w:t>
      </w:r>
      <w:r w:rsidR="00540DA7">
        <w:t>s</w:t>
      </w:r>
      <w:r w:rsidR="0052199F">
        <w:t xml:space="preserve"> with </w:t>
      </w:r>
      <w:r w:rsidR="00286531">
        <w:t>dividends</w:t>
      </w:r>
      <w:r w:rsidR="0052199F">
        <w:t xml:space="preserve">, and </w:t>
      </w:r>
      <w:r w:rsidR="0020265E">
        <w:t xml:space="preserve">high </w:t>
      </w:r>
      <w:r w:rsidR="0052199F">
        <w:t xml:space="preserve">token valuations.  </w:t>
      </w:r>
      <w:r w:rsidR="002F0C37">
        <w:t xml:space="preserve">With time, the objective will be to manage wealth for our clients and grow </w:t>
      </w:r>
      <w:r w:rsidR="00965D58">
        <w:t xml:space="preserve">the </w:t>
      </w:r>
      <w:r w:rsidR="002F0C37">
        <w:t>bank.</w:t>
      </w:r>
    </w:p>
    <w:p w14:paraId="42469438" w14:textId="77777777" w:rsidR="008871A8" w:rsidRDefault="00535AB6" w:rsidP="00BC62B9">
      <w:pPr>
        <w:pStyle w:val="Heading2"/>
      </w:pPr>
      <w:bookmarkStart w:id="3" w:name="_Toc513821590"/>
      <w:r>
        <w:t>Mission Statement</w:t>
      </w:r>
      <w:bookmarkEnd w:id="3"/>
    </w:p>
    <w:p w14:paraId="28B0F0F3" w14:textId="77777777" w:rsidR="008871A8" w:rsidRPr="00060060" w:rsidRDefault="00060060" w:rsidP="00535AB6">
      <w:r w:rsidRPr="00060060">
        <w:t xml:space="preserve">The climate for opening up an </w:t>
      </w:r>
      <w:r w:rsidR="009079BE" w:rsidRPr="00060060">
        <w:t>investment</w:t>
      </w:r>
      <w:r w:rsidRPr="00060060">
        <w:t xml:space="preserve"> fund is perfect.  We are living in interesting times.  Free money flowing from central </w:t>
      </w:r>
      <w:r w:rsidR="009079BE" w:rsidRPr="00060060">
        <w:t>banks</w:t>
      </w:r>
      <w:r w:rsidR="00944B73">
        <w:t xml:space="preserve"> to</w:t>
      </w:r>
      <w:r w:rsidR="009079BE" w:rsidRPr="00060060">
        <w:t xml:space="preserve"> </w:t>
      </w:r>
      <w:r w:rsidR="00944B73" w:rsidRPr="00060060">
        <w:t>in debt</w:t>
      </w:r>
      <w:r w:rsidRPr="00060060">
        <w:t xml:space="preserve"> and bankrupt governments around the world created a major global bubble in many asset classes, where prices have reached an extreme.  We are standing in front of an opportunity to open up a financial institution and make tremendous </w:t>
      </w:r>
      <w:r w:rsidR="00146D3A">
        <w:t xml:space="preserve">financial </w:t>
      </w:r>
      <w:r w:rsidRPr="00060060">
        <w:t xml:space="preserve">gains right from the start.  The upcoming recession </w:t>
      </w:r>
      <w:r w:rsidR="003C522A">
        <w:t>in the world</w:t>
      </w:r>
      <w:r w:rsidR="00D4351C">
        <w:t xml:space="preserve"> financial</w:t>
      </w:r>
      <w:r w:rsidR="003C522A">
        <w:t xml:space="preserve"> markets </w:t>
      </w:r>
      <w:r w:rsidRPr="00060060">
        <w:t xml:space="preserve">will create price </w:t>
      </w:r>
      <w:r w:rsidR="009079BE" w:rsidRPr="00060060">
        <w:t>volatility</w:t>
      </w:r>
      <w:r w:rsidR="00F15C12">
        <w:t>, and opportunities</w:t>
      </w:r>
      <w:r w:rsidRPr="00060060">
        <w:t xml:space="preserve"> for years to come.  Using our </w:t>
      </w:r>
      <w:r w:rsidR="006B3B78">
        <w:t xml:space="preserve">unique </w:t>
      </w:r>
      <w:r w:rsidR="00D211C2">
        <w:t>Onasander</w:t>
      </w:r>
      <w:r w:rsidR="00BC092B">
        <w:t xml:space="preserve"> trading software</w:t>
      </w:r>
      <w:r w:rsidR="009079BE">
        <w:t>,</w:t>
      </w:r>
      <w:r>
        <w:t xml:space="preserve"> we can foresee price movement</w:t>
      </w:r>
      <w:r w:rsidR="00BC092B">
        <w:t>s</w:t>
      </w:r>
      <w:r>
        <w:t xml:space="preserve"> and benefit from it.  </w:t>
      </w:r>
    </w:p>
    <w:p w14:paraId="2718747E" w14:textId="77777777" w:rsidR="008871A8" w:rsidRDefault="00535AB6" w:rsidP="00BC62B9">
      <w:pPr>
        <w:pStyle w:val="Heading2"/>
      </w:pPr>
      <w:bookmarkStart w:id="4" w:name="_Toc513821591"/>
      <w:r>
        <w:t>Keys to Success</w:t>
      </w:r>
      <w:bookmarkEnd w:id="4"/>
    </w:p>
    <w:p w14:paraId="7039D3EC" w14:textId="77777777" w:rsidR="008871A8" w:rsidRDefault="00043190" w:rsidP="00535AB6">
      <w:r>
        <w:t>The</w:t>
      </w:r>
      <w:r w:rsidR="00AC1C92">
        <w:t xml:space="preserve"> </w:t>
      </w:r>
      <w:r w:rsidR="00025A36">
        <w:t xml:space="preserve">Asset Price Analysis Software is </w:t>
      </w:r>
      <w:r w:rsidR="00AC1C92">
        <w:t xml:space="preserve">the </w:t>
      </w:r>
      <w:r w:rsidR="00025A36">
        <w:t xml:space="preserve">key to </w:t>
      </w:r>
      <w:r w:rsidR="00AC1C92">
        <w:t xml:space="preserve">our </w:t>
      </w:r>
      <w:r w:rsidR="00025A36">
        <w:t xml:space="preserve">success.  Our market tools developed over two decades have no competition in the financial world.  They allow us to predict market moves, </w:t>
      </w:r>
      <w:r w:rsidR="00E50891">
        <w:t xml:space="preserve">see upcoming </w:t>
      </w:r>
      <w:r w:rsidR="00025A36">
        <w:t xml:space="preserve">recessions, </w:t>
      </w:r>
      <w:r w:rsidR="00E50891">
        <w:t xml:space="preserve">identify </w:t>
      </w:r>
      <w:r w:rsidR="00025A36">
        <w:t xml:space="preserve">bubbles, </w:t>
      </w:r>
      <w:r w:rsidR="00E50891">
        <w:t xml:space="preserve">find </w:t>
      </w:r>
      <w:r w:rsidR="00025A36">
        <w:t xml:space="preserve">major tops, </w:t>
      </w:r>
      <w:r w:rsidR="00E50891">
        <w:t xml:space="preserve">spot asset price bottoms, and </w:t>
      </w:r>
      <w:r w:rsidR="00B039D6">
        <w:t>successfully</w:t>
      </w:r>
      <w:r w:rsidR="00E50891">
        <w:t xml:space="preserve"> trade in all market conditions. </w:t>
      </w:r>
    </w:p>
    <w:p w14:paraId="7583EFE1" w14:textId="77777777" w:rsidR="008871A8" w:rsidRDefault="00190E80" w:rsidP="00535AB6">
      <w:pPr>
        <w:pStyle w:val="Heading1"/>
      </w:pPr>
      <w:bookmarkStart w:id="5" w:name="_Toc513821592"/>
      <w:r>
        <w:lastRenderedPageBreak/>
        <w:t>The ICO</w:t>
      </w:r>
      <w:bookmarkEnd w:id="5"/>
    </w:p>
    <w:p w14:paraId="61968159" w14:textId="77777777" w:rsidR="008871A8" w:rsidRDefault="001B3863" w:rsidP="00535AB6">
      <w:r>
        <w:rPr>
          <w:sz w:val="20"/>
          <w:szCs w:val="20"/>
        </w:rPr>
        <w:t xml:space="preserve">The following few paragraphs will present you </w:t>
      </w:r>
      <w:r w:rsidR="005C468F">
        <w:rPr>
          <w:sz w:val="20"/>
          <w:szCs w:val="20"/>
        </w:rPr>
        <w:t xml:space="preserve">with </w:t>
      </w:r>
      <w:r>
        <w:rPr>
          <w:sz w:val="20"/>
          <w:szCs w:val="20"/>
        </w:rPr>
        <w:t xml:space="preserve">the general concept of our ICO, </w:t>
      </w:r>
      <w:r w:rsidR="00F45AD2">
        <w:rPr>
          <w:sz w:val="20"/>
          <w:szCs w:val="20"/>
        </w:rPr>
        <w:t>its</w:t>
      </w:r>
      <w:r>
        <w:rPr>
          <w:sz w:val="20"/>
          <w:szCs w:val="20"/>
        </w:rPr>
        <w:t xml:space="preserve"> purpose, and what lead </w:t>
      </w:r>
      <w:r w:rsidR="00EE4969">
        <w:rPr>
          <w:sz w:val="20"/>
          <w:szCs w:val="20"/>
        </w:rPr>
        <w:t xml:space="preserve">us </w:t>
      </w:r>
      <w:r>
        <w:rPr>
          <w:sz w:val="20"/>
          <w:szCs w:val="20"/>
        </w:rPr>
        <w:t xml:space="preserve">to start the ICO in the first place.  For all technical details please refer to our Technical Details section. </w:t>
      </w:r>
    </w:p>
    <w:p w14:paraId="65ED21D9" w14:textId="77777777" w:rsidR="008871A8" w:rsidRDefault="007643AD" w:rsidP="00BC62B9">
      <w:pPr>
        <w:pStyle w:val="Heading2"/>
      </w:pPr>
      <w:bookmarkStart w:id="6" w:name="_Toc513821593"/>
      <w:r>
        <w:t xml:space="preserve">The </w:t>
      </w:r>
      <w:r w:rsidR="00834D38">
        <w:t>Whitepaper</w:t>
      </w:r>
      <w:bookmarkEnd w:id="6"/>
    </w:p>
    <w:p w14:paraId="55387EF6" w14:textId="77777777" w:rsidR="00CA7A3D" w:rsidRDefault="00CA7A3D" w:rsidP="00CA7A3D">
      <w:r>
        <w:t xml:space="preserve">The backbone of every ICO is its whitepaper.  I read few of them, and I realized this white paper is not your ordinary whitepaper.  Most whitepapers are professionally written.  They sound intelligent on the outside, and carry a lot of high tech data, and powerful slogans.  I’m sure some of them </w:t>
      </w:r>
      <w:r w:rsidR="00EE4969">
        <w:t>contain</w:t>
      </w:r>
      <w:r>
        <w:t xml:space="preserve"> amazing ideas, but for the most part I don’t see the</w:t>
      </w:r>
      <w:r w:rsidR="002516F6">
        <w:t>m making money</w:t>
      </w:r>
      <w:r>
        <w:t xml:space="preserve">.  </w:t>
      </w:r>
    </w:p>
    <w:p w14:paraId="736B8A3E" w14:textId="77777777" w:rsidR="00B9526F" w:rsidRDefault="00CA7A3D" w:rsidP="00CA7A3D">
      <w:r>
        <w:t>90% of those who will read this paper, or view my market trading calls, will probably disagree with me.</w:t>
      </w:r>
      <w:r w:rsidR="00EE4969">
        <w:t xml:space="preserve">  </w:t>
      </w:r>
      <w:r>
        <w:t xml:space="preserve">My market calls will seem to be the exact opposite of what you hear on TV, read in </w:t>
      </w:r>
      <w:r w:rsidR="00C74702">
        <w:t xml:space="preserve">the </w:t>
      </w:r>
      <w:r>
        <w:t>financial news, or hear from market gurus.  That is what sets me apart and allows me to out trade everyone.  I do not follow the general public, or other fund</w:t>
      </w:r>
      <w:r w:rsidR="00EF5A5E">
        <w:t xml:space="preserve"> managers</w:t>
      </w:r>
      <w:r>
        <w:t xml:space="preserve">. </w:t>
      </w:r>
      <w:r w:rsidR="001C4838">
        <w:t xml:space="preserve">Actually, most of the time I find myself on the other side of the trade.  </w:t>
      </w:r>
      <w:r>
        <w:t xml:space="preserve">My trading revolves </w:t>
      </w:r>
      <w:r w:rsidR="001C4838">
        <w:t xml:space="preserve">around </w:t>
      </w:r>
      <w:r>
        <w:t xml:space="preserve">my proven </w:t>
      </w:r>
      <w:r w:rsidR="001C4838">
        <w:t xml:space="preserve">for decades Onasander </w:t>
      </w:r>
      <w:r>
        <w:t xml:space="preserve">software and </w:t>
      </w:r>
      <w:r w:rsidR="00F428D7">
        <w:t>its</w:t>
      </w:r>
      <w:r>
        <w:t xml:space="preserve"> algorithms. </w:t>
      </w:r>
    </w:p>
    <w:p w14:paraId="7FA3556B" w14:textId="77777777" w:rsidR="00B9526F" w:rsidRDefault="00B9526F" w:rsidP="00B9526F">
      <w:pPr>
        <w:pStyle w:val="Heading2"/>
      </w:pPr>
      <w:bookmarkStart w:id="7" w:name="_Toc513821594"/>
      <w:r>
        <w:t>Why Should You Even Read This?</w:t>
      </w:r>
      <w:bookmarkEnd w:id="7"/>
    </w:p>
    <w:p w14:paraId="3810F577" w14:textId="77777777" w:rsidR="0036161E" w:rsidRPr="00C21804" w:rsidRDefault="00C74702" w:rsidP="00B9526F">
      <w:pPr>
        <w:rPr>
          <w:color w:val="C00000"/>
        </w:rPr>
      </w:pPr>
      <w:r>
        <w:t>You should read this because of my natural talent to make my dreams a reality.</w:t>
      </w:r>
      <w:r w:rsidR="00DD3676">
        <w:t xml:space="preserve">  Let me show you what I have accomplished so far: I single </w:t>
      </w:r>
      <w:r w:rsidR="00C21804" w:rsidRPr="00C21804">
        <w:t xml:space="preserve">handedly </w:t>
      </w:r>
      <w:r w:rsidR="00DD3676">
        <w:t>wrote th</w:t>
      </w:r>
      <w:r w:rsidR="001223E4">
        <w:t>is</w:t>
      </w:r>
      <w:r w:rsidR="00DD3676">
        <w:t xml:space="preserve"> whitepaper without the use of college professors, I </w:t>
      </w:r>
      <w:r w:rsidR="00FD4E7B">
        <w:t>designed and programmed</w:t>
      </w:r>
      <w:r w:rsidR="00DD3676">
        <w:t xml:space="preserve"> the website for Onasander</w:t>
      </w:r>
      <w:r w:rsidR="00C21804">
        <w:t>.com</w:t>
      </w:r>
      <w:r w:rsidR="00DD3676">
        <w:t xml:space="preserve">.  More, I learned a new language called Solidity </w:t>
      </w:r>
      <w:r w:rsidR="00C21804">
        <w:t xml:space="preserve">and </w:t>
      </w:r>
      <w:r>
        <w:t xml:space="preserve">I wrote </w:t>
      </w:r>
      <w:r w:rsidR="00DD3676">
        <w:t>the ERC20 Smart Contract</w:t>
      </w:r>
      <w:r w:rsidR="00C21804">
        <w:t xml:space="preserve"> in that language</w:t>
      </w:r>
      <w:r w:rsidR="00DD3676">
        <w:t>. I audited the Smart Contract from the security perspective and launched i</w:t>
      </w:r>
      <w:r w:rsidR="00FD4E7B">
        <w:t>t</w:t>
      </w:r>
      <w:r w:rsidR="00DD3676">
        <w:t xml:space="preserve"> on the Ethereum network</w:t>
      </w:r>
      <w:r w:rsidR="00FD4E7B">
        <w:t xml:space="preserve">: </w:t>
      </w:r>
      <w:r w:rsidR="00C21804">
        <w:br/>
      </w:r>
      <w:r w:rsidR="00C21804">
        <w:br/>
      </w:r>
      <w:hyperlink r:id="rId12" w:history="1">
        <w:r w:rsidR="00C21804" w:rsidRPr="00C21804">
          <w:rPr>
            <w:rStyle w:val="Hyperlink"/>
            <w:color w:val="C00000"/>
          </w:rPr>
          <w:t>https://etherscan.io/token/0x5884c40dded55b5649a1aaa677a750ead35e3043</w:t>
        </w:r>
      </w:hyperlink>
    </w:p>
    <w:p w14:paraId="7DA598FD" w14:textId="77777777" w:rsidR="00B9526F" w:rsidRPr="00B9526F" w:rsidRDefault="00DD3676" w:rsidP="00B9526F">
      <w:r>
        <w:t xml:space="preserve">On top of all this, I am my own attorney and legal advisor who </w:t>
      </w:r>
      <w:r w:rsidR="00C74702">
        <w:t>created the legal structure for the company and register</w:t>
      </w:r>
      <w:r w:rsidR="001223E4">
        <w:t>ed</w:t>
      </w:r>
      <w:r w:rsidR="00C74702">
        <w:t xml:space="preserve"> the firm.  Plus, I will be the person responsible for the </w:t>
      </w:r>
      <w:r w:rsidR="004B02E3">
        <w:t>Regulation A+ Tire 2</w:t>
      </w:r>
      <w:r>
        <w:t xml:space="preserve"> </w:t>
      </w:r>
      <w:r w:rsidR="00C74702">
        <w:t>application submission.</w:t>
      </w:r>
      <w:r>
        <w:t xml:space="preserve">  In addition, I prepared the marketing campaign for Onasander I will be the </w:t>
      </w:r>
      <w:r w:rsidR="00F35C20">
        <w:t>one</w:t>
      </w:r>
      <w:r>
        <w:t xml:space="preserve"> executing it.   Not to mention I invented the Onasander </w:t>
      </w:r>
      <w:r w:rsidR="0019158C">
        <w:t xml:space="preserve">business </w:t>
      </w:r>
      <w:r>
        <w:t xml:space="preserve">and </w:t>
      </w:r>
      <w:r w:rsidR="00FD4E7B">
        <w:t>its</w:t>
      </w:r>
      <w:r>
        <w:t xml:space="preserve"> algorithms.  That is a lot of talent and a lot of success </w:t>
      </w:r>
      <w:r w:rsidR="0019158C">
        <w:t>to ignore.</w:t>
      </w:r>
      <w:r w:rsidR="00FD4E7B">
        <w:t xml:space="preserve">  Not to mention I already saved up about $500,000, as that’s how much it would cost to produce what I have developed myself.  I am practical, skilled, efficient</w:t>
      </w:r>
      <w:r w:rsidR="00C21804">
        <w:t xml:space="preserve">, creative, </w:t>
      </w:r>
      <w:r w:rsidR="00FD4E7B">
        <w:t xml:space="preserve">and sophisticated when it comes to accomplishing tasks.  Onasander Investment Bank will be no different.  </w:t>
      </w:r>
    </w:p>
    <w:p w14:paraId="54EB1C0B" w14:textId="77777777" w:rsidR="008871A8" w:rsidRDefault="00745D13" w:rsidP="00BC62B9">
      <w:pPr>
        <w:pStyle w:val="Heading2"/>
      </w:pPr>
      <w:bookmarkStart w:id="8" w:name="_Toc513821595"/>
      <w:r>
        <w:t>What is ICO</w:t>
      </w:r>
      <w:r w:rsidR="0094061D">
        <w:t>?</w:t>
      </w:r>
      <w:bookmarkEnd w:id="8"/>
    </w:p>
    <w:p w14:paraId="5A9FAED5" w14:textId="77777777" w:rsidR="00745D13" w:rsidRDefault="00745D13" w:rsidP="00745D13">
      <w:r>
        <w:t xml:space="preserve">The ICO acronym stands for Initial Coin Offering, a mock-up of Initial Public Offering.  Nowadays, any startup can issue its own currency, usually called tokens or coins, using blockchain technology. These tokens may be bought, sold, or exchanged for another cryptocurrency, such as Bitcoin, Ethereum, or for </w:t>
      </w:r>
      <w:r w:rsidR="005708BF">
        <w:t>FIAT</w:t>
      </w:r>
      <w:r>
        <w:t xml:space="preserve"> (read: normal) currencies.</w:t>
      </w:r>
    </w:p>
    <w:p w14:paraId="3B02FD3E" w14:textId="77777777" w:rsidR="008871A8" w:rsidRDefault="00745D13" w:rsidP="00745D13">
      <w:r>
        <w:t xml:space="preserve">The main goals for the issuer of the tokens or coins is to fund their project development, marketing, and help increase demand, which will then increase the value of the tokens. The final goal of the individuals who </w:t>
      </w:r>
      <w:r>
        <w:lastRenderedPageBreak/>
        <w:t>purchase tokens is to use them to exchange/buy/sell individual goods and items or do what most people do and wait until their price has skyrocketed and then sell them for profits.</w:t>
      </w:r>
    </w:p>
    <w:p w14:paraId="7CBA0185" w14:textId="77777777" w:rsidR="008871A8" w:rsidRDefault="00681C31" w:rsidP="00BC62B9">
      <w:pPr>
        <w:pStyle w:val="Heading2"/>
      </w:pPr>
      <w:bookmarkStart w:id="9" w:name="_Toc513821596"/>
      <w:r>
        <w:t>What is Onasander ICO</w:t>
      </w:r>
      <w:r w:rsidR="0094061D">
        <w:t>?</w:t>
      </w:r>
      <w:bookmarkEnd w:id="9"/>
    </w:p>
    <w:p w14:paraId="06D94EE5" w14:textId="77777777" w:rsidR="00681C31" w:rsidRDefault="00681C31" w:rsidP="00535AB6">
      <w:r w:rsidRPr="00681C31">
        <w:t>It is the first decentralized investment bank ICO</w:t>
      </w:r>
      <w:r w:rsidR="00B67229">
        <w:t xml:space="preserve"> that we are planning to </w:t>
      </w:r>
      <w:r w:rsidR="00052FB5">
        <w:t>make</w:t>
      </w:r>
      <w:r w:rsidRPr="00681C31">
        <w:t xml:space="preserve"> legal in United States of America.  The plan is to collect funds through crowdfunding.  </w:t>
      </w:r>
      <w:r w:rsidR="00B67229">
        <w:t xml:space="preserve">Next, we will </w:t>
      </w:r>
      <w:r w:rsidR="0018320A">
        <w:t>open</w:t>
      </w:r>
      <w:r w:rsidRPr="00681C31">
        <w:t xml:space="preserve"> up an investment fund</w:t>
      </w:r>
      <w:r w:rsidR="0018320A">
        <w:t>.  The fund will trade and invest</w:t>
      </w:r>
      <w:r w:rsidRPr="00681C31">
        <w:t xml:space="preserve"> the ICO money using our Asset Price Analysis Software, until we are ready to turn the fund into an investment bank.  </w:t>
      </w:r>
    </w:p>
    <w:p w14:paraId="59B4592B" w14:textId="77777777" w:rsidR="00C217F1" w:rsidRPr="00C217F1" w:rsidRDefault="004934F6" w:rsidP="00011B42">
      <w:pPr>
        <w:rPr>
          <w:i/>
        </w:rPr>
      </w:pPr>
      <w:r>
        <w:t xml:space="preserve">Our ICO will have three </w:t>
      </w:r>
      <w:r w:rsidR="00011B42">
        <w:t>PRE ICO-phases</w:t>
      </w:r>
      <w:r>
        <w:t xml:space="preserve"> and one final ICO phase.  </w:t>
      </w:r>
      <w:r w:rsidR="00011B42">
        <w:t xml:space="preserve">The token price in the initial </w:t>
      </w:r>
      <w:r w:rsidR="003B5ACB">
        <w:t>PRE-</w:t>
      </w:r>
      <w:r w:rsidR="00011B42">
        <w:t xml:space="preserve">ICO will be the cheapest and it will increase in value in the later phases.  We reserve the right to adjust PRE ICO and ICO dates, but we guarantee to be completed with the ICO </w:t>
      </w:r>
      <w:r w:rsidR="003B5ACB">
        <w:t>by February</w:t>
      </w:r>
      <w:r w:rsidR="00011B42">
        <w:t xml:space="preserve"> 201</w:t>
      </w:r>
      <w:r w:rsidR="003B5ACB">
        <w:t>9</w:t>
      </w:r>
      <w:r w:rsidR="00011B42">
        <w:t xml:space="preserve">.  Please refer to the </w:t>
      </w:r>
      <w:r w:rsidR="003B5ACB">
        <w:t xml:space="preserve">ICO Pricing and Schedule section </w:t>
      </w:r>
      <w:r w:rsidR="00011B42">
        <w:t xml:space="preserve">for </w:t>
      </w:r>
      <w:r w:rsidR="00052FB5">
        <w:t>more details</w:t>
      </w:r>
      <w:r w:rsidR="009D30EA">
        <w:t>.  Technical ICO specification is defied in the Technical Details section.</w:t>
      </w:r>
    </w:p>
    <w:p w14:paraId="76CDA660" w14:textId="77777777" w:rsidR="008871A8" w:rsidRPr="00BC62B9" w:rsidRDefault="00CD125A" w:rsidP="00BC62B9">
      <w:pPr>
        <w:pStyle w:val="Heading2"/>
      </w:pPr>
      <w:bookmarkStart w:id="10" w:name="_Toc513821597"/>
      <w:r w:rsidRPr="00BC62B9">
        <w:t xml:space="preserve">Why Are We Doing </w:t>
      </w:r>
      <w:r w:rsidR="007643AD">
        <w:t xml:space="preserve">It </w:t>
      </w:r>
      <w:r w:rsidRPr="00BC62B9">
        <w:t>Now</w:t>
      </w:r>
      <w:r w:rsidR="0094061D">
        <w:t>?</w:t>
      </w:r>
      <w:bookmarkEnd w:id="10"/>
    </w:p>
    <w:p w14:paraId="4A74B652" w14:textId="77777777" w:rsidR="00CD125A" w:rsidRDefault="00B35942" w:rsidP="00535AB6">
      <w:r>
        <w:t xml:space="preserve">The timing of both </w:t>
      </w:r>
      <w:r w:rsidR="00DF2E9F">
        <w:t>cryptocurrency innovation</w:t>
      </w:r>
      <w:r w:rsidR="00C56B2E">
        <w:t>,</w:t>
      </w:r>
      <w:r>
        <w:t xml:space="preserve"> and the upcoming recession created a perfect environment for opening up an investment fund.  Crypto currencies and its new technolog</w:t>
      </w:r>
      <w:r w:rsidR="00C56B2E">
        <w:t>ies</w:t>
      </w:r>
      <w:r w:rsidR="00CD125A" w:rsidRPr="00CD125A">
        <w:t xml:space="preserve"> allow </w:t>
      </w:r>
      <w:r>
        <w:t>for c</w:t>
      </w:r>
      <w:r w:rsidR="00CD125A" w:rsidRPr="00CD125A">
        <w:t xml:space="preserve">apital to form very fast on global basis. </w:t>
      </w:r>
      <w:r>
        <w:t xml:space="preserve"> This formation of capital is very positive</w:t>
      </w:r>
      <w:r w:rsidR="00C56B2E">
        <w:t xml:space="preserve"> for </w:t>
      </w:r>
      <w:r w:rsidR="00F3404D">
        <w:t>economic</w:t>
      </w:r>
      <w:r w:rsidR="00C56B2E">
        <w:t xml:space="preserve"> development.</w:t>
      </w:r>
      <w:r>
        <w:t xml:space="preserve"> </w:t>
      </w:r>
      <w:r w:rsidR="00C56B2E">
        <w:t>I</w:t>
      </w:r>
      <w:r>
        <w:t xml:space="preserve">t opens up opportunities that were not available </w:t>
      </w:r>
      <w:r w:rsidR="00C56B2E">
        <w:t>before.</w:t>
      </w:r>
      <w:r w:rsidR="00CD125A" w:rsidRPr="00CD125A">
        <w:t xml:space="preserve"> </w:t>
      </w:r>
      <w:r w:rsidR="001D3120">
        <w:t>This makes it possible to create a successful investment fund</w:t>
      </w:r>
      <w:r w:rsidR="00C56B2E">
        <w:t xml:space="preserve"> </w:t>
      </w:r>
      <w:r w:rsidR="00BF4EBF">
        <w:t>ICO and</w:t>
      </w:r>
      <w:r w:rsidR="00C56B2E">
        <w:t xml:space="preserve"> build a financial enterprise on that foundation. </w:t>
      </w:r>
    </w:p>
    <w:p w14:paraId="7A8354F5" w14:textId="77777777" w:rsidR="008871A8" w:rsidRPr="00754F19" w:rsidRDefault="001F2E68" w:rsidP="00C43174">
      <w:pPr>
        <w:pStyle w:val="Heading4"/>
      </w:pPr>
      <w:r w:rsidRPr="00754F19">
        <w:t xml:space="preserve">The Upcoming </w:t>
      </w:r>
      <w:r w:rsidR="00EC1103" w:rsidRPr="00754F19">
        <w:t>Economic</w:t>
      </w:r>
      <w:r w:rsidRPr="00754F19">
        <w:t xml:space="preserve"> Downturn</w:t>
      </w:r>
    </w:p>
    <w:p w14:paraId="1B5F2DCC" w14:textId="77777777" w:rsidR="00F428D7" w:rsidRDefault="00F428D7" w:rsidP="00F428D7">
      <w:r>
        <w:t>The upcoming recession has been in the works for quite a while.  It’s actually overdue if you ask me.  That is one of the most important reasons why I’m pushing for the project now.  Great financial opportunities are on the horizon.</w:t>
      </w:r>
    </w:p>
    <w:p w14:paraId="2D6CA914" w14:textId="77777777" w:rsidR="008561B0" w:rsidRPr="00754F19" w:rsidRDefault="00D823E8" w:rsidP="00C43174">
      <w:pPr>
        <w:pStyle w:val="Heading4"/>
      </w:pPr>
      <w:r>
        <w:t xml:space="preserve">Current </w:t>
      </w:r>
      <w:r w:rsidR="008561B0" w:rsidRPr="00754F19">
        <w:t xml:space="preserve">Market Analysis </w:t>
      </w:r>
      <w:r w:rsidR="00C217F1" w:rsidRPr="00754F19">
        <w:t>from</w:t>
      </w:r>
      <w:r w:rsidR="008561B0" w:rsidRPr="00754F19">
        <w:t xml:space="preserve"> </w:t>
      </w:r>
      <w:r>
        <w:t>Onasander Trading Software</w:t>
      </w:r>
    </w:p>
    <w:p w14:paraId="3C9F200F" w14:textId="77777777" w:rsidR="001C4CC1" w:rsidRDefault="00F428D7" w:rsidP="00F428D7">
      <w:r>
        <w:t>Below I present you with</w:t>
      </w:r>
      <w:r w:rsidR="00375968">
        <w:t xml:space="preserve"> a </w:t>
      </w:r>
      <w:r w:rsidR="00A0044C">
        <w:t xml:space="preserve">sample </w:t>
      </w:r>
      <w:r w:rsidR="00375968">
        <w:t xml:space="preserve">chart of our Onasander </w:t>
      </w:r>
      <w:r>
        <w:t xml:space="preserve">analysis for some of the most common asset prices.  This data comes straight from </w:t>
      </w:r>
      <w:r w:rsidR="00A26CB6">
        <w:t>the</w:t>
      </w:r>
      <w:r>
        <w:t xml:space="preserve"> </w:t>
      </w:r>
      <w:r w:rsidR="004401FC">
        <w:t>A</w:t>
      </w:r>
      <w:r>
        <w:t xml:space="preserve">sset </w:t>
      </w:r>
      <w:r w:rsidR="004401FC">
        <w:t>P</w:t>
      </w:r>
      <w:r>
        <w:t xml:space="preserve">rice </w:t>
      </w:r>
      <w:r w:rsidR="004401FC">
        <w:t>A</w:t>
      </w:r>
      <w:r>
        <w:t xml:space="preserve">nalysis </w:t>
      </w:r>
      <w:r w:rsidR="004401FC">
        <w:t>S</w:t>
      </w:r>
      <w:r>
        <w:t>oftware.</w:t>
      </w:r>
      <w:r w:rsidR="00E84434">
        <w:t xml:space="preserve">  </w:t>
      </w:r>
      <w:r>
        <w:t xml:space="preserve">I’m including it here as a proof of </w:t>
      </w:r>
      <w:r w:rsidR="00E84434">
        <w:t>our</w:t>
      </w:r>
      <w:r>
        <w:t xml:space="preserve"> trading abilities.  </w:t>
      </w:r>
      <w:r w:rsidR="00B83530">
        <w:t>Our software has been sending “TOP” and “Overbought” signals on many asset classes</w:t>
      </w:r>
      <w:r w:rsidR="00925FB0">
        <w:t xml:space="preserve">, for </w:t>
      </w:r>
      <w:r w:rsidR="00FC3FB3">
        <w:t>some time now</w:t>
      </w:r>
      <w:r w:rsidR="00925FB0">
        <w:t xml:space="preserve">.  </w:t>
      </w:r>
      <w:r w:rsidR="00DA3ADB">
        <w:t>In the future y</w:t>
      </w:r>
      <w:r>
        <w:t xml:space="preserve">ou will be able to come back to this chart and compare </w:t>
      </w:r>
      <w:r w:rsidR="00D62CE7">
        <w:t>our</w:t>
      </w:r>
      <w:r>
        <w:t xml:space="preserve"> predictions with real world outcome</w:t>
      </w:r>
      <w:r w:rsidR="00D62CE7">
        <w:t xml:space="preserve">.  </w:t>
      </w:r>
      <w:r w:rsidR="00FE0DF3">
        <w:t xml:space="preserve">This will allow you to </w:t>
      </w:r>
      <w:r>
        <w:t xml:space="preserve">validate </w:t>
      </w:r>
      <w:r w:rsidR="00FE0DF3">
        <w:t xml:space="preserve">if </w:t>
      </w:r>
      <w:r w:rsidR="00D62CE7">
        <w:t>our</w:t>
      </w:r>
      <w:r>
        <w:t xml:space="preserve"> </w:t>
      </w:r>
      <w:r w:rsidR="00FE0DF3">
        <w:t>A</w:t>
      </w:r>
      <w:r>
        <w:t xml:space="preserve">sset </w:t>
      </w:r>
      <w:r w:rsidR="00FE0DF3">
        <w:t>P</w:t>
      </w:r>
      <w:r>
        <w:t xml:space="preserve">rice </w:t>
      </w:r>
      <w:r w:rsidR="00FE0DF3">
        <w:t>A</w:t>
      </w:r>
      <w:r>
        <w:t xml:space="preserve">nalysis </w:t>
      </w:r>
      <w:r w:rsidR="00FE0DF3">
        <w:t>S</w:t>
      </w:r>
      <w:r>
        <w:t>oftware is right or wrong</w:t>
      </w:r>
      <w:r w:rsidR="00D62CE7">
        <w:t xml:space="preserve">, and you will be able </w:t>
      </w:r>
      <w:r w:rsidR="004F4242">
        <w:t>to see</w:t>
      </w:r>
      <w:r w:rsidR="005B28FC">
        <w:t xml:space="preserve"> </w:t>
      </w:r>
      <w:r w:rsidR="00D62CE7">
        <w:t>the reason</w:t>
      </w:r>
      <w:r w:rsidR="00FE0DF3">
        <w:t>s</w:t>
      </w:r>
      <w:r w:rsidR="00D62CE7">
        <w:t xml:space="preserve"> for our </w:t>
      </w:r>
      <w:r w:rsidR="004B5907">
        <w:t xml:space="preserve">success.  </w:t>
      </w:r>
      <w:r w:rsidR="002C7744">
        <w:t xml:space="preserve">This </w:t>
      </w:r>
      <w:r w:rsidR="00FE0DF3">
        <w:t>chart prediction</w:t>
      </w:r>
      <w:r w:rsidR="002C7744">
        <w:t xml:space="preserve"> will bring in many clients and investors</w:t>
      </w:r>
      <w:r w:rsidR="003A0ACE">
        <w:t>.</w:t>
      </w:r>
      <w:r w:rsidR="000C5ECF">
        <w:br/>
      </w:r>
      <w:r w:rsidR="000C5ECF">
        <w:br/>
        <w:t>Please note items in the Cheap column in the chart below are not really</w:t>
      </w:r>
      <w:r w:rsidR="00912AD8">
        <w:t xml:space="preserve"> BUY Calls.  These are some of the cheapest assets, but we do not recommend to buy them as there will be better deals.</w:t>
      </w:r>
      <w:r w:rsidR="008E733C">
        <w:t xml:space="preserve">  These four CHEAP items are listed </w:t>
      </w:r>
      <w:r w:rsidR="00FC3FB3">
        <w:t xml:space="preserve">as </w:t>
      </w:r>
      <w:r w:rsidR="008E733C">
        <w:t>example</w:t>
      </w:r>
      <w:r w:rsidR="00FC3FB3">
        <w:t>s</w:t>
      </w:r>
      <w:r w:rsidR="008E733C">
        <w:t xml:space="preserve"> only.</w:t>
      </w:r>
    </w:p>
    <w:p w14:paraId="3F9DB757" w14:textId="77777777" w:rsidR="00BF223E" w:rsidRDefault="00BA148F" w:rsidP="00BF223E">
      <w:pPr>
        <w:pStyle w:val="Heading4"/>
      </w:pPr>
      <w:r>
        <w:rPr>
          <w:noProof/>
        </w:rPr>
        <w:lastRenderedPageBreak/>
        <w:drawing>
          <wp:inline distT="0" distB="0" distL="0" distR="0" wp14:anchorId="3D961EBC" wp14:editId="4325E89D">
            <wp:extent cx="5943600" cy="20897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arket-call.gif"/>
                    <pic:cNvPicPr/>
                  </pic:nvPicPr>
                  <pic:blipFill>
                    <a:blip r:embed="rId13"/>
                    <a:stretch>
                      <a:fillRect/>
                    </a:stretch>
                  </pic:blipFill>
                  <pic:spPr>
                    <a:xfrm>
                      <a:off x="0" y="0"/>
                      <a:ext cx="5943600" cy="2089785"/>
                    </a:xfrm>
                    <a:prstGeom prst="rect">
                      <a:avLst/>
                    </a:prstGeom>
                  </pic:spPr>
                </pic:pic>
              </a:graphicData>
            </a:graphic>
          </wp:inline>
        </w:drawing>
      </w:r>
    </w:p>
    <w:p w14:paraId="208F60EB" w14:textId="77777777" w:rsidR="009B463F" w:rsidRPr="00D97503" w:rsidRDefault="00BF223E" w:rsidP="00BF223E">
      <w:pPr>
        <w:pStyle w:val="Caption"/>
        <w:rPr>
          <w:sz w:val="20"/>
          <w:szCs w:val="20"/>
        </w:rPr>
      </w:pPr>
      <w:r w:rsidRPr="00D97503">
        <w:rPr>
          <w:sz w:val="20"/>
          <w:szCs w:val="20"/>
        </w:rPr>
        <w:t>This photo was timestamped on the Bitcoin blockchain</w:t>
      </w:r>
      <w:r w:rsidR="00FC0E14" w:rsidRPr="00D97503">
        <w:rPr>
          <w:sz w:val="20"/>
          <w:szCs w:val="20"/>
        </w:rPr>
        <w:t xml:space="preserve"> at</w:t>
      </w:r>
      <w:r w:rsidRPr="00D97503">
        <w:rPr>
          <w:sz w:val="20"/>
          <w:szCs w:val="20"/>
        </w:rPr>
        <w:t>:  https://originstamp.org/u/10ff810d-3182-187e-2140-a2fda51a466e</w:t>
      </w:r>
    </w:p>
    <w:p w14:paraId="3785E8D2" w14:textId="77777777" w:rsidR="00527DBB" w:rsidRDefault="00892DAC" w:rsidP="00892DAC">
      <w:pPr>
        <w:pStyle w:val="Heading4"/>
      </w:pPr>
      <w:r>
        <w:br/>
      </w:r>
      <w:r w:rsidR="00527DBB">
        <w:t xml:space="preserve">How </w:t>
      </w:r>
      <w:r w:rsidR="008E7153">
        <w:t xml:space="preserve">Can </w:t>
      </w:r>
      <w:r w:rsidR="00527DBB">
        <w:t xml:space="preserve">We Profit </w:t>
      </w:r>
      <w:r w:rsidR="002E06DA">
        <w:t>from</w:t>
      </w:r>
      <w:r w:rsidR="00527DBB">
        <w:t xml:space="preserve"> the Cha</w:t>
      </w:r>
      <w:r w:rsidR="008E7153">
        <w:t>r</w:t>
      </w:r>
      <w:r w:rsidR="00527DBB">
        <w:t xml:space="preserve">t </w:t>
      </w:r>
      <w:r w:rsidR="00E539D3">
        <w:t>Above</w:t>
      </w:r>
      <w:r w:rsidR="00A223AD">
        <w:t>?</w:t>
      </w:r>
    </w:p>
    <w:p w14:paraId="274184C6" w14:textId="77777777" w:rsidR="00527DBB" w:rsidRPr="00527DBB" w:rsidRDefault="00527DBB" w:rsidP="00527DBB">
      <w:r>
        <w:t>Depending on the timing</w:t>
      </w:r>
      <w:r w:rsidR="008E7153">
        <w:t xml:space="preserve"> of events going forward</w:t>
      </w:r>
      <w:r>
        <w:t xml:space="preserve">, we </w:t>
      </w:r>
      <w:r w:rsidR="008E7153">
        <w:t xml:space="preserve">will </w:t>
      </w:r>
      <w:r>
        <w:t xml:space="preserve">either short, or just sell the EXPENSIVE asset classes and purchase asset classes from the CHEAP column.  Assets that were </w:t>
      </w:r>
      <w:r w:rsidR="00DF6EA1">
        <w:t>leading</w:t>
      </w:r>
      <w:r w:rsidR="005E02B2">
        <w:t xml:space="preserve"> the market</w:t>
      </w:r>
      <w:r>
        <w:t xml:space="preserve"> in the bubble always correct the mos</w:t>
      </w:r>
      <w:r w:rsidR="005E02B2">
        <w:t xml:space="preserve">t, and those </w:t>
      </w:r>
      <w:r>
        <w:t xml:space="preserve">that were not performing lead the next </w:t>
      </w:r>
      <w:r w:rsidR="00211BAE">
        <w:t>bull market</w:t>
      </w:r>
      <w:r>
        <w:t>.  In this case we can make money both ways, by shorting the expensive assets, and profits from th</w:t>
      </w:r>
      <w:r w:rsidR="00BB1958">
        <w:t>o</w:t>
      </w:r>
      <w:r>
        <w:t xml:space="preserve">se “shorts” will be used to purchase </w:t>
      </w:r>
      <w:r w:rsidR="00BB1958">
        <w:t>cheap</w:t>
      </w:r>
      <w:r w:rsidR="00BE669C">
        <w:t xml:space="preserve"> </w:t>
      </w:r>
      <w:r w:rsidR="00D41C6B">
        <w:t>assets and</w:t>
      </w:r>
      <w:r w:rsidR="00BB1958">
        <w:t xml:space="preserve"> repurchase those shorted assets </w:t>
      </w:r>
      <w:r w:rsidR="009F092B">
        <w:t>if</w:t>
      </w:r>
      <w:r w:rsidR="00BB1958">
        <w:t xml:space="preserve"> the</w:t>
      </w:r>
      <w:r w:rsidR="002752EA">
        <w:t>y</w:t>
      </w:r>
      <w:r w:rsidR="00BB1958">
        <w:t xml:space="preserve"> overshoot on the downside.</w:t>
      </w:r>
    </w:p>
    <w:p w14:paraId="178F7A85" w14:textId="77777777" w:rsidR="00162A98" w:rsidRDefault="00162A98" w:rsidP="00892DAC">
      <w:pPr>
        <w:pStyle w:val="Heading4"/>
      </w:pPr>
      <w:r w:rsidRPr="00162A98">
        <w:t xml:space="preserve">How </w:t>
      </w:r>
      <w:r w:rsidR="00305FDB">
        <w:t>to</w:t>
      </w:r>
      <w:r w:rsidRPr="00162A98">
        <w:t xml:space="preserve"> Take Advantage </w:t>
      </w:r>
      <w:r w:rsidR="009E7330" w:rsidRPr="00162A98">
        <w:t>of</w:t>
      </w:r>
      <w:r w:rsidRPr="00162A98">
        <w:t xml:space="preserve"> The Recession</w:t>
      </w:r>
      <w:r w:rsidR="00A223AD">
        <w:t>?</w:t>
      </w:r>
    </w:p>
    <w:p w14:paraId="765C0AF1" w14:textId="77777777" w:rsidR="009D23F1" w:rsidRDefault="009D23F1" w:rsidP="00535AB6">
      <w:r>
        <w:t xml:space="preserve">Onasander is hoping to build the company quickly enough before the downturn starts, so we can take advantage of the upcoming price drops and enjoy a nice start to our project.  </w:t>
      </w:r>
      <w:r w:rsidR="0061305E">
        <w:t xml:space="preserve">Because of Onasander ICO we will be able to make big financial gains when the </w:t>
      </w:r>
      <w:r w:rsidR="001D3120">
        <w:t>overpriced assets</w:t>
      </w:r>
      <w:r w:rsidR="0061305E">
        <w:t xml:space="preserve"> reverse.  </w:t>
      </w:r>
      <w:r w:rsidR="00C17650">
        <w:t xml:space="preserve">Many of the overpriced assets can be “shorted”.  More, some of these assets will become “oversold” during the correction period.  </w:t>
      </w:r>
      <w:r w:rsidR="006761F0">
        <w:t>It means they will become super cheap and will be available for purchase as “deals”</w:t>
      </w:r>
      <w:r w:rsidR="00026DD4">
        <w:t xml:space="preserve"> that will reverse upwards creating quick gains. </w:t>
      </w:r>
      <w:r w:rsidR="00C17650">
        <w:t xml:space="preserve">We will be able to take advantage of that as well.  </w:t>
      </w:r>
    </w:p>
    <w:p w14:paraId="441CBC75" w14:textId="77777777" w:rsidR="009E7330" w:rsidRPr="009E7330" w:rsidRDefault="009E7330" w:rsidP="00BC62B9">
      <w:pPr>
        <w:pStyle w:val="Heading2"/>
      </w:pPr>
      <w:bookmarkStart w:id="11" w:name="_Toc513821598"/>
      <w:r w:rsidRPr="00BC62B9">
        <w:t>How Much Can Onasander ICO Make Me</w:t>
      </w:r>
      <w:r w:rsidR="0094061D">
        <w:t>?</w:t>
      </w:r>
      <w:bookmarkEnd w:id="11"/>
    </w:p>
    <w:p w14:paraId="1D76A68E" w14:textId="77777777" w:rsidR="00C217F1" w:rsidRDefault="00BC62B9" w:rsidP="00BC62B9">
      <w:r>
        <w:t xml:space="preserve">I can make projections, but they will not be genuine.  There is no way to </w:t>
      </w:r>
      <w:r w:rsidR="00C217F1">
        <w:t xml:space="preserve">precisely </w:t>
      </w:r>
      <w:r>
        <w:t xml:space="preserve">calculate our future success. It could very easily become the biggest world investment fund.  The gains are unlimited here.  Long term approach should provide the highest </w:t>
      </w:r>
      <w:r w:rsidR="00460D72">
        <w:t>benefits</w:t>
      </w:r>
      <w:r>
        <w:t xml:space="preserve">.  My vision is that we will be worth about 500% more after </w:t>
      </w:r>
      <w:r w:rsidR="00D41C6B">
        <w:t xml:space="preserve">the </w:t>
      </w:r>
      <w:r>
        <w:t xml:space="preserve">first </w:t>
      </w:r>
      <w:r w:rsidR="00134A45">
        <w:t>24</w:t>
      </w:r>
      <w:r>
        <w:t xml:space="preserve"> months of trading.  </w:t>
      </w:r>
      <w:r w:rsidR="00F469A9">
        <w:t>One or two</w:t>
      </w:r>
      <w:r>
        <w:t xml:space="preserve"> year</w:t>
      </w:r>
      <w:r w:rsidR="00F469A9">
        <w:t>s</w:t>
      </w:r>
      <w:r>
        <w:t xml:space="preserve"> is enough to prove our investors we can make money using our software</w:t>
      </w:r>
      <w:r w:rsidR="009523A1">
        <w:t xml:space="preserve">, especially if we manage to execute our ICO before the recession.  </w:t>
      </w:r>
    </w:p>
    <w:p w14:paraId="6BE04517" w14:textId="77777777" w:rsidR="009E7330" w:rsidRDefault="00320A49" w:rsidP="00BC62B9">
      <w:r>
        <w:t xml:space="preserve">The first </w:t>
      </w:r>
      <w:r w:rsidR="00772D15">
        <w:t>phase</w:t>
      </w:r>
      <w:r>
        <w:t xml:space="preserve"> of </w:t>
      </w:r>
      <w:r w:rsidR="00772D15">
        <w:t>PRE-</w:t>
      </w:r>
      <w:r>
        <w:t xml:space="preserve">ICO will be the cheapest.  Those that purchase our Onasander tokens in </w:t>
      </w:r>
      <w:r w:rsidR="00E419D1">
        <w:t>the first</w:t>
      </w:r>
      <w:r>
        <w:t xml:space="preserve"> </w:t>
      </w:r>
      <w:r w:rsidR="00772D15">
        <w:t>phase</w:t>
      </w:r>
      <w:r>
        <w:t xml:space="preserve"> will enjoy the biggest percentage gains. </w:t>
      </w:r>
      <w:r w:rsidR="00BC62B9">
        <w:t xml:space="preserve">Every ICO </w:t>
      </w:r>
      <w:r w:rsidR="00772D15">
        <w:t>phase</w:t>
      </w:r>
      <w:r w:rsidR="00BC62B9">
        <w:t xml:space="preserve"> after that will </w:t>
      </w:r>
      <w:r w:rsidR="00F469A9">
        <w:t xml:space="preserve">probably </w:t>
      </w:r>
      <w:r w:rsidR="00BC62B9">
        <w:t>go up in value.</w:t>
      </w:r>
    </w:p>
    <w:p w14:paraId="15C76357" w14:textId="77777777" w:rsidR="008871A8" w:rsidRDefault="00E94793" w:rsidP="00BC62B9">
      <w:pPr>
        <w:pStyle w:val="Heading2"/>
      </w:pPr>
      <w:bookmarkStart w:id="12" w:name="_Toc513821599"/>
      <w:r w:rsidRPr="00E94793">
        <w:t>Where Will ICO Money Be Invested</w:t>
      </w:r>
      <w:r w:rsidR="0094061D">
        <w:t>?</w:t>
      </w:r>
      <w:bookmarkEnd w:id="12"/>
    </w:p>
    <w:p w14:paraId="1D3ACE4F" w14:textId="77777777" w:rsidR="008871A8" w:rsidRDefault="00E94793" w:rsidP="00535AB6">
      <w:r w:rsidRPr="00E94793">
        <w:t xml:space="preserve">ICO money will be traded in the most optimal and liquid assets our software </w:t>
      </w:r>
      <w:r w:rsidR="008A01EE">
        <w:t>indicates</w:t>
      </w:r>
      <w:r w:rsidRPr="00E94793">
        <w:t xml:space="preserve">.  That could include: stocks, some </w:t>
      </w:r>
      <w:r w:rsidR="00763F75">
        <w:t xml:space="preserve">of the </w:t>
      </w:r>
      <w:r w:rsidRPr="00E94793">
        <w:t xml:space="preserve">commodities, currency markets, and if opportunities arise we would trade in the </w:t>
      </w:r>
      <w:r w:rsidR="00DE5C00">
        <w:t>c</w:t>
      </w:r>
      <w:r w:rsidRPr="00E94793">
        <w:t>rypto market</w:t>
      </w:r>
      <w:r w:rsidR="00763F75">
        <w:t xml:space="preserve"> as well.</w:t>
      </w:r>
    </w:p>
    <w:p w14:paraId="74096E09" w14:textId="77777777" w:rsidR="008871A8" w:rsidRDefault="00F46BB5" w:rsidP="00BC62B9">
      <w:pPr>
        <w:pStyle w:val="Heading2"/>
      </w:pPr>
      <w:bookmarkStart w:id="13" w:name="_Toc513821600"/>
      <w:r w:rsidRPr="00F46BB5">
        <w:lastRenderedPageBreak/>
        <w:t>How Will ICO Reserves Be Stored</w:t>
      </w:r>
      <w:r w:rsidR="0094061D">
        <w:t>?</w:t>
      </w:r>
      <w:bookmarkEnd w:id="13"/>
    </w:p>
    <w:p w14:paraId="28CF3819" w14:textId="77777777" w:rsidR="008871A8" w:rsidRDefault="00E94793" w:rsidP="00535AB6">
      <w:r w:rsidRPr="00E94793">
        <w:t xml:space="preserve">ICO reserves will be stored globally across basket of FIAT currencies, </w:t>
      </w:r>
      <w:r w:rsidR="00BC5AE2">
        <w:t>c</w:t>
      </w:r>
      <w:r w:rsidRPr="00E94793">
        <w:t xml:space="preserve">rypto </w:t>
      </w:r>
      <w:r w:rsidR="00BC5AE2">
        <w:t>c</w:t>
      </w:r>
      <w:r w:rsidRPr="00E94793">
        <w:t xml:space="preserve">urrencies, and some commodities.  The exact proportions of the split among these asset classes will change from time to </w:t>
      </w:r>
      <w:r w:rsidR="00255CFA" w:rsidRPr="00E94793">
        <w:t>time and</w:t>
      </w:r>
      <w:r w:rsidRPr="00E94793">
        <w:t xml:space="preserve"> will stay a secret of the company.  The reserves will be banked globally in order to remove state risk.</w:t>
      </w:r>
    </w:p>
    <w:p w14:paraId="30A7CF0E" w14:textId="77777777" w:rsidR="00B76290" w:rsidRDefault="00B76290" w:rsidP="00B76290">
      <w:pPr>
        <w:pStyle w:val="Heading2"/>
      </w:pPr>
      <w:bookmarkStart w:id="14" w:name="_Toc513821601"/>
      <w:r>
        <w:t>ICO In United States of America</w:t>
      </w:r>
      <w:bookmarkEnd w:id="14"/>
    </w:p>
    <w:p w14:paraId="30BF19DD" w14:textId="77777777" w:rsidR="00954F55" w:rsidRDefault="00B76290" w:rsidP="00B76290">
      <w:r>
        <w:t>I strongly believe any ICO company omitting United States is not serious at building anything long term.  We want to be fully USA ICO compliant</w:t>
      </w:r>
      <w:r w:rsidR="006B5A85">
        <w:t xml:space="preserve">.  This will allow regular citizens </w:t>
      </w:r>
      <w:r w:rsidR="00D14683">
        <w:t xml:space="preserve">of United States </w:t>
      </w:r>
      <w:r w:rsidR="006B5A85">
        <w:t>to purchase</w:t>
      </w:r>
      <w:r>
        <w:t xml:space="preserve"> </w:t>
      </w:r>
      <w:r w:rsidR="006B5A85">
        <w:t>our tokens</w:t>
      </w:r>
      <w:r>
        <w:t xml:space="preserve">.  </w:t>
      </w:r>
      <w:r w:rsidR="00160F9E" w:rsidRPr="00E513CA">
        <w:rPr>
          <w:b/>
        </w:rPr>
        <w:t>A</w:t>
      </w:r>
      <w:r w:rsidRPr="00E2716D">
        <w:rPr>
          <w:rStyle w:val="Strong"/>
        </w:rPr>
        <w:t>s of right now</w:t>
      </w:r>
      <w:r w:rsidR="00E513CA">
        <w:rPr>
          <w:rStyle w:val="Strong"/>
        </w:rPr>
        <w:t>,</w:t>
      </w:r>
      <w:r w:rsidRPr="00E2716D">
        <w:rPr>
          <w:rStyle w:val="Strong"/>
        </w:rPr>
        <w:t xml:space="preserve"> accredited investors of United States are allowed to buy into our ICO</w:t>
      </w:r>
      <w:r>
        <w:t>.  The problem is related to ordinary citizens only.  We do not want to leave them behind, as they are a big share of the market.</w:t>
      </w:r>
      <w:r>
        <w:br/>
      </w:r>
      <w:r>
        <w:br/>
        <w:t xml:space="preserve">The plan to be United States of America ICO legal is </w:t>
      </w:r>
      <w:r w:rsidR="003832D3">
        <w:t>the following:</w:t>
      </w:r>
      <w:r>
        <w:t xml:space="preserve">  The ICO sales will be divided into </w:t>
      </w:r>
      <w:r w:rsidR="00090060">
        <w:t>four</w:t>
      </w:r>
      <w:r w:rsidR="003832D3">
        <w:t xml:space="preserve"> </w:t>
      </w:r>
      <w:r w:rsidR="003D5FAC">
        <w:t xml:space="preserve">phases.  Three </w:t>
      </w:r>
      <w:r w:rsidR="00A23AD8">
        <w:t>PRE</w:t>
      </w:r>
      <w:r w:rsidR="00E141E0">
        <w:t xml:space="preserve"> </w:t>
      </w:r>
      <w:r w:rsidR="003D5FAC">
        <w:t>ICOs and one final ICO phase.</w:t>
      </w:r>
      <w:r>
        <w:t xml:space="preserve">  Each </w:t>
      </w:r>
      <w:r w:rsidR="003D5FAC">
        <w:t>phase</w:t>
      </w:r>
      <w:r>
        <w:t xml:space="preserve"> will be sold at a specific time.  The first </w:t>
      </w:r>
      <w:r w:rsidR="003D5FAC">
        <w:t>phase</w:t>
      </w:r>
      <w:r>
        <w:t xml:space="preserve"> will be for </w:t>
      </w:r>
      <w:r w:rsidR="00F45AD2">
        <w:t>non-United</w:t>
      </w:r>
      <w:r>
        <w:t xml:space="preserve"> States investors.  Only accredited investors from United States can buy into our first </w:t>
      </w:r>
      <w:r w:rsidR="003D5FAC">
        <w:t>phase</w:t>
      </w:r>
      <w:r>
        <w:t xml:space="preserve">. </w:t>
      </w:r>
    </w:p>
    <w:p w14:paraId="2E4FFB98" w14:textId="77777777" w:rsidR="00B76290" w:rsidRDefault="00B76290" w:rsidP="00B76290">
      <w:r>
        <w:t xml:space="preserve">Once the </w:t>
      </w:r>
      <w:r w:rsidR="00954F55">
        <w:t>first</w:t>
      </w:r>
      <w:r>
        <w:t xml:space="preserve"> </w:t>
      </w:r>
      <w:r w:rsidR="003D5FAC">
        <w:t>phase</w:t>
      </w:r>
      <w:r>
        <w:t xml:space="preserve"> </w:t>
      </w:r>
      <w:r w:rsidR="00954F55">
        <w:t xml:space="preserve">of the ICO </w:t>
      </w:r>
      <w:r>
        <w:t xml:space="preserve">is </w:t>
      </w:r>
      <w:r w:rsidR="00954F55">
        <w:t>completed</w:t>
      </w:r>
      <w:r>
        <w:t xml:space="preserve">, we will have money in order to hire resources who will help us become Regulation A+ Tire 2 compliant in United States.  Once </w:t>
      </w:r>
      <w:r w:rsidR="004E3DDC">
        <w:t xml:space="preserve">USA </w:t>
      </w:r>
      <w:r>
        <w:t xml:space="preserve">compliant, we will </w:t>
      </w:r>
      <w:r w:rsidR="004E3DDC">
        <w:t>include</w:t>
      </w:r>
      <w:r>
        <w:t xml:space="preserve"> </w:t>
      </w:r>
      <w:r w:rsidR="004E3DDC">
        <w:t xml:space="preserve">United States investors in the </w:t>
      </w:r>
      <w:r w:rsidR="00954F55">
        <w:t xml:space="preserve">other </w:t>
      </w:r>
      <w:r w:rsidR="003D5FAC">
        <w:t>three</w:t>
      </w:r>
      <w:r>
        <w:t xml:space="preserve"> </w:t>
      </w:r>
      <w:r w:rsidR="003D5FAC">
        <w:t>phases</w:t>
      </w:r>
      <w:r>
        <w:t xml:space="preserve">.  </w:t>
      </w:r>
      <w:r w:rsidR="00954F55">
        <w:t xml:space="preserve">Since Regulation A+ Tire 2 has a MAX CAP of $50,000,000 per year, we will have a MAX CAP of $50,000,000 as well.  </w:t>
      </w:r>
    </w:p>
    <w:p w14:paraId="4D73B48F" w14:textId="77777777" w:rsidR="00B76290" w:rsidRPr="00B76290" w:rsidRDefault="00B76290" w:rsidP="00B76290">
      <w:r>
        <w:t xml:space="preserve">In case we </w:t>
      </w:r>
      <w:r w:rsidRPr="006949EC">
        <w:rPr>
          <w:rStyle w:val="Strong"/>
        </w:rPr>
        <w:t>cannot</w:t>
      </w:r>
      <w:r>
        <w:t xml:space="preserve"> obtain USA compliance, we will sell the last </w:t>
      </w:r>
      <w:r w:rsidR="004E3DDC">
        <w:t>three</w:t>
      </w:r>
      <w:r w:rsidR="00861C2B">
        <w:t xml:space="preserve"> </w:t>
      </w:r>
      <w:r w:rsidR="004E3DDC">
        <w:t>phases</w:t>
      </w:r>
      <w:r w:rsidR="00861C2B">
        <w:t xml:space="preserve"> </w:t>
      </w:r>
      <w:r>
        <w:t xml:space="preserve">of ICO tokens to the same type of investors as in the first </w:t>
      </w:r>
      <w:r w:rsidR="004E3DDC">
        <w:t>phase</w:t>
      </w:r>
      <w:r>
        <w:t xml:space="preserve">.  </w:t>
      </w:r>
    </w:p>
    <w:p w14:paraId="6AE2B095" w14:textId="77777777" w:rsidR="008871A8" w:rsidRDefault="00014218" w:rsidP="00BC62B9">
      <w:pPr>
        <w:pStyle w:val="Heading2"/>
      </w:pPr>
      <w:bookmarkStart w:id="15" w:name="_Toc513821602"/>
      <w:r>
        <w:t>ICO Outcome</w:t>
      </w:r>
      <w:bookmarkEnd w:id="15"/>
    </w:p>
    <w:p w14:paraId="159D2DC8" w14:textId="77777777" w:rsidR="008871A8" w:rsidRDefault="00014218" w:rsidP="00535AB6">
      <w:r w:rsidRPr="00014218">
        <w:t xml:space="preserve">This ICO will not fail, because </w:t>
      </w:r>
      <w:r w:rsidR="00C25840">
        <w:t>we</w:t>
      </w:r>
      <w:r w:rsidRPr="00014218">
        <w:t xml:space="preserve"> </w:t>
      </w:r>
      <w:r w:rsidR="002A17E8">
        <w:t>know</w:t>
      </w:r>
      <w:r w:rsidRPr="00014218">
        <w:t xml:space="preserve"> our trading abilities.  </w:t>
      </w:r>
      <w:r w:rsidR="0061383B">
        <w:t>We plan on a broad reach to investors in PRE ICO.  Moreover, Onasander w</w:t>
      </w:r>
      <w:r w:rsidR="0061383B" w:rsidRPr="00014218">
        <w:t xml:space="preserve">ill inject </w:t>
      </w:r>
      <w:r w:rsidR="0061383B">
        <w:t>private capital</w:t>
      </w:r>
      <w:r w:rsidR="0061383B" w:rsidRPr="00014218">
        <w:t xml:space="preserve"> into the </w:t>
      </w:r>
      <w:r w:rsidR="0061383B">
        <w:t>project as</w:t>
      </w:r>
      <w:r w:rsidR="0061383B" w:rsidRPr="00014218">
        <w:t xml:space="preserve"> well.</w:t>
      </w:r>
      <w:r w:rsidR="0061383B">
        <w:t xml:space="preserve">  However, i</w:t>
      </w:r>
      <w:r w:rsidRPr="00014218">
        <w:t xml:space="preserve">n case we do not manage to hit our full </w:t>
      </w:r>
      <w:r w:rsidR="0061383B">
        <w:t xml:space="preserve">ICO </w:t>
      </w:r>
      <w:r w:rsidRPr="00014218">
        <w:t>targets</w:t>
      </w:r>
      <w:r w:rsidR="0061383B">
        <w:t xml:space="preserve"> due to market conditions</w:t>
      </w:r>
      <w:r w:rsidRPr="00014218">
        <w:t>, we will start small and multipl</w:t>
      </w:r>
      <w:r w:rsidR="0054719A">
        <w:t xml:space="preserve">y </w:t>
      </w:r>
      <w:r w:rsidRPr="00014218">
        <w:t xml:space="preserve">the holdings.    The price of the </w:t>
      </w:r>
      <w:r w:rsidR="000C16DC">
        <w:t>token</w:t>
      </w:r>
      <w:r w:rsidRPr="00014218">
        <w:t xml:space="preserve"> on the exchange will be proportional to the </w:t>
      </w:r>
      <w:r w:rsidR="000C16DC">
        <w:t>number</w:t>
      </w:r>
      <w:r w:rsidRPr="00014218">
        <w:t xml:space="preserve"> of </w:t>
      </w:r>
      <w:r w:rsidR="000C16DC">
        <w:t>tokens</w:t>
      </w:r>
      <w:r w:rsidRPr="00014218">
        <w:t xml:space="preserve"> sold.  Less </w:t>
      </w:r>
      <w:r w:rsidR="000C16DC">
        <w:t>tokens</w:t>
      </w:r>
      <w:r w:rsidRPr="00014218">
        <w:t xml:space="preserve"> sold </w:t>
      </w:r>
      <w:r w:rsidR="0061383B">
        <w:t>equals</w:t>
      </w:r>
      <w:r w:rsidRPr="00014218">
        <w:t xml:space="preserve"> bigger initial price </w:t>
      </w:r>
      <w:r w:rsidR="004C7697">
        <w:t xml:space="preserve">of the token at </w:t>
      </w:r>
      <w:r w:rsidRPr="00014218">
        <w:t xml:space="preserve">the exchange.  </w:t>
      </w:r>
      <w:r w:rsidR="0061383B">
        <w:t>Dividend</w:t>
      </w:r>
      <w:r w:rsidR="004C7697">
        <w:t xml:space="preserve"> percentage per token sold </w:t>
      </w:r>
      <w:r w:rsidR="0061383B">
        <w:t>will not change upon ICO outcome</w:t>
      </w:r>
      <w:r w:rsidR="004C7697">
        <w:t>, as</w:t>
      </w:r>
      <w:r w:rsidR="0061383B">
        <w:t xml:space="preserve"> </w:t>
      </w:r>
      <w:r w:rsidR="004C7697">
        <w:t>t</w:t>
      </w:r>
      <w:r w:rsidR="0061383B">
        <w:t xml:space="preserve">he dividend percentage will be fixed.   </w:t>
      </w:r>
      <w:r w:rsidRPr="00014218">
        <w:t xml:space="preserve">This lowers the risk for all of </w:t>
      </w:r>
      <w:r w:rsidR="00583ED5" w:rsidRPr="00014218">
        <w:t>us</w:t>
      </w:r>
      <w:r w:rsidR="00733B0D">
        <w:t>.</w:t>
      </w:r>
    </w:p>
    <w:p w14:paraId="49F209A1" w14:textId="77777777" w:rsidR="00DD2954" w:rsidRDefault="00DD2954" w:rsidP="00DD2954">
      <w:pPr>
        <w:pStyle w:val="Heading2"/>
      </w:pPr>
      <w:bookmarkStart w:id="16" w:name="_Toc513821603"/>
      <w:r>
        <w:t>ICO Address</w:t>
      </w:r>
      <w:bookmarkEnd w:id="16"/>
    </w:p>
    <w:p w14:paraId="65683343" w14:textId="77777777" w:rsidR="00030001" w:rsidRDefault="00DB6EAC" w:rsidP="00030001">
      <w:pPr>
        <w:rPr>
          <w:rFonts w:ascii="Montserrat" w:hAnsi="Montserrat" w:hint="eastAsia"/>
          <w:i/>
          <w:color w:val="FF0000"/>
          <w:sz w:val="28"/>
          <w:szCs w:val="28"/>
          <w:shd w:val="clear" w:color="auto" w:fill="FAFAFA"/>
        </w:rPr>
      </w:pPr>
      <w:r>
        <w:rPr>
          <w:rFonts w:ascii="Montserrat" w:hAnsi="Montserrat" w:hint="eastAsia"/>
          <w:noProof/>
          <w:color w:val="FF0000"/>
          <w:sz w:val="28"/>
          <w:szCs w:val="28"/>
          <w:shd w:val="clear" w:color="auto" w:fill="FAFAFA"/>
        </w:rPr>
        <w:drawing>
          <wp:anchor distT="0" distB="0" distL="114300" distR="114300" simplePos="0" relativeHeight="251689984" behindDoc="1" locked="0" layoutInCell="1" allowOverlap="1" wp14:anchorId="2059B278" wp14:editId="2C205A7F">
            <wp:simplePos x="0" y="0"/>
            <wp:positionH relativeFrom="column">
              <wp:posOffset>2143353</wp:posOffset>
            </wp:positionH>
            <wp:positionV relativeFrom="paragraph">
              <wp:posOffset>270407</wp:posOffset>
            </wp:positionV>
            <wp:extent cx="1338681" cy="1338681"/>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f5fedd8b4a834664ae2b74b3ff74f4c.png"/>
                    <pic:cNvPicPr/>
                  </pic:nvPicPr>
                  <pic:blipFill>
                    <a:blip r:embed="rId14"/>
                    <a:stretch>
                      <a:fillRect/>
                    </a:stretch>
                  </pic:blipFill>
                  <pic:spPr>
                    <a:xfrm>
                      <a:off x="0" y="0"/>
                      <a:ext cx="1339148" cy="1339148"/>
                    </a:xfrm>
                    <a:prstGeom prst="rect">
                      <a:avLst/>
                    </a:prstGeom>
                  </pic:spPr>
                </pic:pic>
              </a:graphicData>
            </a:graphic>
            <wp14:sizeRelH relativeFrom="margin">
              <wp14:pctWidth>0</wp14:pctWidth>
            </wp14:sizeRelH>
            <wp14:sizeRelV relativeFrom="margin">
              <wp14:pctHeight>0</wp14:pctHeight>
            </wp14:sizeRelV>
          </wp:anchor>
        </w:drawing>
      </w:r>
      <w:r w:rsidR="00E052EC" w:rsidRPr="00E052EC">
        <w:rPr>
          <w:color w:val="FF0000"/>
          <w:sz w:val="24"/>
          <w:szCs w:val="24"/>
        </w:rPr>
        <w:t xml:space="preserve">Onasander </w:t>
      </w:r>
      <w:r w:rsidR="00266B80" w:rsidRPr="00E052EC">
        <w:rPr>
          <w:color w:val="FF0000"/>
          <w:sz w:val="24"/>
          <w:szCs w:val="24"/>
        </w:rPr>
        <w:t>ICO address:</w:t>
      </w:r>
      <w:r w:rsidR="00266B80" w:rsidRPr="00E052EC">
        <w:rPr>
          <w:color w:val="FF0000"/>
        </w:rPr>
        <w:t xml:space="preserve"> </w:t>
      </w:r>
      <w:r w:rsidR="00266B80" w:rsidRPr="00E052EC">
        <w:rPr>
          <w:color w:val="FF0000"/>
          <w:sz w:val="28"/>
          <w:szCs w:val="28"/>
        </w:rPr>
        <w:t xml:space="preserve"> </w:t>
      </w:r>
      <w:r w:rsidR="00266B80" w:rsidRPr="00E052EC">
        <w:rPr>
          <w:rFonts w:ascii="Montserrat" w:hAnsi="Montserrat"/>
          <w:i/>
          <w:color w:val="FF0000"/>
          <w:sz w:val="28"/>
          <w:szCs w:val="28"/>
          <w:shd w:val="clear" w:color="auto" w:fill="FAFAFA"/>
        </w:rPr>
        <w:t>0x5884c40ddEd55b5649A1AaA677A750eaD35E3043</w:t>
      </w:r>
    </w:p>
    <w:p w14:paraId="69838002" w14:textId="77777777" w:rsidR="00DB6EAC" w:rsidRDefault="00DB6EAC" w:rsidP="00030001">
      <w:pPr>
        <w:rPr>
          <w:rFonts w:ascii="Montserrat" w:hAnsi="Montserrat" w:hint="eastAsia"/>
          <w:color w:val="FF0000"/>
          <w:sz w:val="28"/>
          <w:szCs w:val="28"/>
          <w:shd w:val="clear" w:color="auto" w:fill="FAFAFA"/>
        </w:rPr>
      </w:pPr>
    </w:p>
    <w:p w14:paraId="74D2B16D" w14:textId="77777777" w:rsidR="00DB6EAC" w:rsidRPr="00DB6EAC" w:rsidRDefault="00DB6EAC" w:rsidP="00030001">
      <w:pPr>
        <w:rPr>
          <w:rFonts w:ascii="Montserrat" w:hAnsi="Montserrat" w:hint="eastAsia"/>
          <w:color w:val="FF0000"/>
          <w:sz w:val="28"/>
          <w:szCs w:val="28"/>
          <w:shd w:val="clear" w:color="auto" w:fill="FAFAFA"/>
        </w:rPr>
      </w:pPr>
    </w:p>
    <w:p w14:paraId="51EDA798" w14:textId="77777777" w:rsidR="00A354F7" w:rsidRDefault="00A354F7" w:rsidP="00A354F7">
      <w:pPr>
        <w:pStyle w:val="Heading2"/>
      </w:pPr>
      <w:bookmarkStart w:id="17" w:name="_Toc513821604"/>
      <w:r>
        <w:lastRenderedPageBreak/>
        <w:t xml:space="preserve">ICO </w:t>
      </w:r>
      <w:r w:rsidR="00CA2065">
        <w:t xml:space="preserve">Pricing and </w:t>
      </w:r>
      <w:r>
        <w:t>Schedule</w:t>
      </w:r>
      <w:bookmarkEnd w:id="17"/>
    </w:p>
    <w:p w14:paraId="25435BF2" w14:textId="77777777" w:rsidR="00A354F7" w:rsidRDefault="001A6BF4" w:rsidP="00A354F7">
      <w:r>
        <w:t>Onasander ICO will adhere to the following pricing</w:t>
      </w:r>
      <w:r w:rsidR="00D41C6B">
        <w:t xml:space="preserve"> and schedule</w:t>
      </w:r>
      <w:r>
        <w:t>:</w:t>
      </w:r>
    </w:p>
    <w:p w14:paraId="242B11B5" w14:textId="77777777" w:rsidR="008A3382" w:rsidRDefault="00E15140" w:rsidP="00A354F7">
      <w:r>
        <w:rPr>
          <w:noProof/>
        </w:rPr>
        <w:drawing>
          <wp:inline distT="0" distB="0" distL="0" distR="0" wp14:anchorId="703C76C0" wp14:editId="5AA4A1EE">
            <wp:extent cx="5943600" cy="2025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dule.png"/>
                    <pic:cNvPicPr/>
                  </pic:nvPicPr>
                  <pic:blipFill>
                    <a:blip r:embed="rId15"/>
                    <a:stretch>
                      <a:fillRect/>
                    </a:stretch>
                  </pic:blipFill>
                  <pic:spPr>
                    <a:xfrm>
                      <a:off x="0" y="0"/>
                      <a:ext cx="5943600" cy="2025650"/>
                    </a:xfrm>
                    <a:prstGeom prst="rect">
                      <a:avLst/>
                    </a:prstGeom>
                  </pic:spPr>
                </pic:pic>
              </a:graphicData>
            </a:graphic>
          </wp:inline>
        </w:drawing>
      </w:r>
    </w:p>
    <w:p w14:paraId="23530879" w14:textId="77777777" w:rsidR="00607C02" w:rsidRDefault="00607C02" w:rsidP="006C009C">
      <w:r>
        <w:t xml:space="preserve">* The first phase of the PRE-ICO is for non-United States investors only. </w:t>
      </w:r>
    </w:p>
    <w:p w14:paraId="4378DAE1" w14:textId="77777777" w:rsidR="006C009C" w:rsidRDefault="006C009C" w:rsidP="006C009C">
      <w:r>
        <w:t>ICO timeline dates and prices are dynamic, we reserve the right to change both parameters in case we need to.  Please always make sure to check on our website for the latest updates.</w:t>
      </w:r>
    </w:p>
    <w:p w14:paraId="0E71CA2D" w14:textId="77777777" w:rsidR="008871A8" w:rsidRDefault="00B66CD7" w:rsidP="00BC62B9">
      <w:pPr>
        <w:pStyle w:val="Heading2"/>
      </w:pPr>
      <w:bookmarkStart w:id="18" w:name="_Toc513821605"/>
      <w:r>
        <w:t>ICO Timeline</w:t>
      </w:r>
      <w:bookmarkEnd w:id="18"/>
    </w:p>
    <w:p w14:paraId="3E65CB0F" w14:textId="77777777" w:rsidR="001D30A0" w:rsidRDefault="00B66CD7" w:rsidP="00B66CD7">
      <w:r w:rsidRPr="00B66CD7">
        <w:t xml:space="preserve">Onasander ICO </w:t>
      </w:r>
      <w:r w:rsidR="00E03CC6">
        <w:t xml:space="preserve">could last until the end of </w:t>
      </w:r>
      <w:r w:rsidR="0090733E">
        <w:t>February 2019</w:t>
      </w:r>
      <w:r w:rsidRPr="00B66CD7">
        <w:t xml:space="preserve">.  The </w:t>
      </w:r>
      <w:r w:rsidR="00357409">
        <w:t xml:space="preserve">monetary </w:t>
      </w:r>
      <w:r w:rsidRPr="00B66CD7">
        <w:t xml:space="preserve">funding target is $50,000,000.  The company will start </w:t>
      </w:r>
      <w:r w:rsidR="00F45AD2" w:rsidRPr="00B66CD7">
        <w:t>trading</w:t>
      </w:r>
      <w:r w:rsidRPr="00B66CD7">
        <w:t xml:space="preserve"> </w:t>
      </w:r>
      <w:r w:rsidR="00516362">
        <w:t xml:space="preserve">and investing </w:t>
      </w:r>
      <w:r w:rsidRPr="00B66CD7">
        <w:t xml:space="preserve">right after the </w:t>
      </w:r>
      <w:r w:rsidR="00516362">
        <w:t xml:space="preserve">end </w:t>
      </w:r>
      <w:r w:rsidRPr="00B66CD7">
        <w:t xml:space="preserve">of </w:t>
      </w:r>
      <w:r w:rsidR="00D8150B">
        <w:t xml:space="preserve">the </w:t>
      </w:r>
      <w:r w:rsidRPr="00B66CD7">
        <w:t>ICO</w:t>
      </w:r>
      <w:r w:rsidR="00516362">
        <w:t>.  Splitting the ICO into PRE-ICO and ICO phases will accomplish few goals:</w:t>
      </w:r>
      <w:r w:rsidR="00487DD6">
        <w:br/>
      </w:r>
    </w:p>
    <w:p w14:paraId="622BC674" w14:textId="77777777" w:rsidR="001518D4" w:rsidRPr="00B66CD7" w:rsidRDefault="00887D2A" w:rsidP="001518D4">
      <w:pPr>
        <w:pStyle w:val="Heading4"/>
      </w:pPr>
      <w:r>
        <w:t xml:space="preserve">Reasons for </w:t>
      </w:r>
      <w:r w:rsidR="001518D4">
        <w:t xml:space="preserve">ICO </w:t>
      </w:r>
      <w:r>
        <w:t xml:space="preserve">Division into </w:t>
      </w:r>
      <w:r w:rsidR="006D4B99">
        <w:t>Phases</w:t>
      </w:r>
      <w:r w:rsidR="00747F65">
        <w:br/>
      </w:r>
    </w:p>
    <w:p w14:paraId="44693F56" w14:textId="77777777" w:rsidR="00B66CD7" w:rsidRDefault="0017728A" w:rsidP="00B66CD7">
      <w:pPr>
        <w:pStyle w:val="ListParagraph"/>
        <w:numPr>
          <w:ilvl w:val="0"/>
          <w:numId w:val="4"/>
        </w:numPr>
      </w:pPr>
      <w:r>
        <w:t xml:space="preserve">Money from PRE-ICO will be used for </w:t>
      </w:r>
      <w:r w:rsidR="0079382B">
        <w:t xml:space="preserve">marketing and advertising for the later stages of the ICO. </w:t>
      </w:r>
    </w:p>
    <w:p w14:paraId="14AF8F00" w14:textId="77777777" w:rsidR="0079382B" w:rsidRDefault="0079382B" w:rsidP="00B66CD7">
      <w:pPr>
        <w:pStyle w:val="ListParagraph"/>
        <w:numPr>
          <w:ilvl w:val="0"/>
          <w:numId w:val="4"/>
        </w:numPr>
      </w:pPr>
      <w:r>
        <w:t>Onasander will have funds to complete the SEC Regulation A+ application process.</w:t>
      </w:r>
    </w:p>
    <w:p w14:paraId="2E0DB4CA" w14:textId="77777777" w:rsidR="0079382B" w:rsidRDefault="00AC1EE4" w:rsidP="00B66CD7">
      <w:pPr>
        <w:pStyle w:val="ListParagraph"/>
        <w:numPr>
          <w:ilvl w:val="0"/>
          <w:numId w:val="4"/>
        </w:numPr>
      </w:pPr>
      <w:r>
        <w:t xml:space="preserve">Expending the ICO length will provide a greater chance to time and try to </w:t>
      </w:r>
      <w:r w:rsidR="00357409">
        <w:t>catch</w:t>
      </w:r>
      <w:r>
        <w:t xml:space="preserve"> a crypto bull market, which would give us a shot at completing our full goal.</w:t>
      </w:r>
    </w:p>
    <w:p w14:paraId="5EDD6F4A" w14:textId="77777777" w:rsidR="00B66CD7" w:rsidRDefault="00AC1EE4" w:rsidP="00AC1EE4">
      <w:pPr>
        <w:pStyle w:val="ListParagraph"/>
        <w:numPr>
          <w:ilvl w:val="0"/>
          <w:numId w:val="4"/>
        </w:numPr>
      </w:pPr>
      <w:r>
        <w:t xml:space="preserve">Multiple phases of the ICO could </w:t>
      </w:r>
      <w:r w:rsidR="00B66CD7" w:rsidRPr="00B66CD7">
        <w:t xml:space="preserve">drive the price of our tokens much higher over the </w:t>
      </w:r>
      <w:r w:rsidR="00D72224">
        <w:t>7</w:t>
      </w:r>
      <w:r w:rsidR="00E466DA">
        <w:t>-month</w:t>
      </w:r>
      <w:r w:rsidR="00B66CD7" w:rsidRPr="00B66CD7">
        <w:t xml:space="preserve"> period, allowing us to sell less tokens in order to reach the $50 million target.</w:t>
      </w:r>
      <w:r w:rsidR="00B206ED">
        <w:t xml:space="preserve">  </w:t>
      </w:r>
      <w:r w:rsidR="00B66CD7" w:rsidRPr="00B66CD7">
        <w:t>In case of Onasander</w:t>
      </w:r>
      <w:r w:rsidR="00B66CD7">
        <w:t xml:space="preserve"> </w:t>
      </w:r>
      <w:r w:rsidR="009160BD">
        <w:t xml:space="preserve">ICO overwhelming </w:t>
      </w:r>
      <w:r w:rsidR="00B66CD7" w:rsidRPr="00B66CD7">
        <w:t>success</w:t>
      </w:r>
      <w:r w:rsidR="009160BD">
        <w:t xml:space="preserve">, in the ICO </w:t>
      </w:r>
      <w:r w:rsidR="00FE04C0">
        <w:t>7</w:t>
      </w:r>
      <w:r w:rsidR="00E466DA">
        <w:t>-month</w:t>
      </w:r>
      <w:r w:rsidR="009160BD">
        <w:t xml:space="preserve"> period</w:t>
      </w:r>
      <w:r w:rsidR="00B66CD7" w:rsidRPr="00B66CD7">
        <w:t xml:space="preserve">, there could be </w:t>
      </w:r>
      <w:r w:rsidR="009160BD">
        <w:t>“</w:t>
      </w:r>
      <w:r w:rsidR="00B66CD7" w:rsidRPr="00B66CD7">
        <w:t>left over</w:t>
      </w:r>
      <w:r w:rsidR="009160BD">
        <w:t>”</w:t>
      </w:r>
      <w:r w:rsidR="00B66CD7" w:rsidRPr="00B66CD7">
        <w:t xml:space="preserve"> token</w:t>
      </w:r>
      <w:r w:rsidR="009160BD">
        <w:t xml:space="preserve">s at the end of the ICO, due to </w:t>
      </w:r>
      <w:r w:rsidR="0043544A">
        <w:t xml:space="preserve">fixed </w:t>
      </w:r>
      <w:r w:rsidR="009160BD">
        <w:t xml:space="preserve">$50,000,000 cap, and higher token valuations every ICO </w:t>
      </w:r>
      <w:r>
        <w:t>phase</w:t>
      </w:r>
      <w:r w:rsidR="009160BD">
        <w:t xml:space="preserve">.  </w:t>
      </w:r>
      <w:r w:rsidR="00887D2A">
        <w:t>In other words, we may not need to sell all of our tokens in order to reach our money target.  In that case, the</w:t>
      </w:r>
      <w:r w:rsidR="00B66CD7" w:rsidRPr="00B66CD7">
        <w:t xml:space="preserve"> </w:t>
      </w:r>
      <w:r w:rsidR="00F45AD2" w:rsidRPr="00B66CD7">
        <w:t>left-over</w:t>
      </w:r>
      <w:r w:rsidR="00B66CD7" w:rsidRPr="00B66CD7">
        <w:t xml:space="preserve"> tokens after the </w:t>
      </w:r>
      <w:r w:rsidR="00C33E71">
        <w:t>7</w:t>
      </w:r>
      <w:r>
        <w:t>-month</w:t>
      </w:r>
      <w:r w:rsidR="00B66CD7" w:rsidRPr="00B66CD7">
        <w:t xml:space="preserve"> period could be retired from circulation forever.  In that scenario our Maximum Supply and Maximum Tokens Minted would be smaller than estimated in this document</w:t>
      </w:r>
      <w:r w:rsidR="00DB6115">
        <w:t xml:space="preserve">, </w:t>
      </w:r>
      <w:r w:rsidR="00EC16D5">
        <w:t>driving</w:t>
      </w:r>
      <w:r w:rsidR="00DB6115">
        <w:t xml:space="preserve"> the price even higher.</w:t>
      </w:r>
      <w:r w:rsidR="006B199A">
        <w:br/>
      </w:r>
    </w:p>
    <w:p w14:paraId="700355C7" w14:textId="77777777" w:rsidR="00F54025" w:rsidRDefault="00F54025" w:rsidP="00C43174">
      <w:pPr>
        <w:pStyle w:val="Heading4"/>
      </w:pPr>
      <w:r w:rsidRPr="00F54025">
        <w:lastRenderedPageBreak/>
        <w:t>Onasander ICO Timeline</w:t>
      </w:r>
      <w:r>
        <w:t xml:space="preserve"> Chart</w:t>
      </w:r>
    </w:p>
    <w:p w14:paraId="4AFEA2B6" w14:textId="77777777" w:rsidR="006B199A" w:rsidRDefault="006B199A" w:rsidP="006B199A">
      <w:pPr>
        <w:rPr>
          <w:noProof/>
        </w:rPr>
      </w:pPr>
    </w:p>
    <w:p w14:paraId="25B4FDDB" w14:textId="77777777" w:rsidR="00E466DA" w:rsidRPr="006B199A" w:rsidRDefault="0029272A" w:rsidP="006B199A">
      <w:r>
        <w:rPr>
          <w:noProof/>
        </w:rPr>
        <w:drawing>
          <wp:inline distT="0" distB="0" distL="0" distR="0" wp14:anchorId="78E4FCCD" wp14:editId="03C34068">
            <wp:extent cx="5943600" cy="66592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co_timeline_pic.png"/>
                    <pic:cNvPicPr/>
                  </pic:nvPicPr>
                  <pic:blipFill>
                    <a:blip r:embed="rId16"/>
                    <a:stretch>
                      <a:fillRect/>
                    </a:stretch>
                  </pic:blipFill>
                  <pic:spPr>
                    <a:xfrm>
                      <a:off x="0" y="0"/>
                      <a:ext cx="5943600" cy="6659245"/>
                    </a:xfrm>
                    <a:prstGeom prst="rect">
                      <a:avLst/>
                    </a:prstGeom>
                  </pic:spPr>
                </pic:pic>
              </a:graphicData>
            </a:graphic>
          </wp:inline>
        </w:drawing>
      </w:r>
    </w:p>
    <w:p w14:paraId="2B7B76F4" w14:textId="77777777" w:rsidR="00FE04C0" w:rsidRDefault="00004B83" w:rsidP="00FE04C0">
      <w:r>
        <w:t>Each ICO phase will last for 33 days.</w:t>
      </w:r>
    </w:p>
    <w:p w14:paraId="3A8F318D" w14:textId="77777777" w:rsidR="00012492" w:rsidRDefault="00012492" w:rsidP="00FE04C0"/>
    <w:p w14:paraId="226CCFEE" w14:textId="77777777" w:rsidR="008871A8" w:rsidRDefault="00754F19" w:rsidP="00535AB6">
      <w:pPr>
        <w:pStyle w:val="Heading1"/>
      </w:pPr>
      <w:bookmarkStart w:id="19" w:name="_Toc513821606"/>
      <w:r>
        <w:lastRenderedPageBreak/>
        <w:t xml:space="preserve">The Investment </w:t>
      </w:r>
      <w:r w:rsidR="00F7578E">
        <w:t>Bank</w:t>
      </w:r>
      <w:bookmarkEnd w:id="19"/>
    </w:p>
    <w:p w14:paraId="4371B1E8" w14:textId="77777777" w:rsidR="000F56E5" w:rsidRDefault="000F56E5" w:rsidP="00535AB6">
      <w:r>
        <w:t xml:space="preserve">There are only handful of investment banks in the world.  Opening up an </w:t>
      </w:r>
      <w:r w:rsidR="008606F6">
        <w:t>i</w:t>
      </w:r>
      <w:r>
        <w:t xml:space="preserve">nvestment </w:t>
      </w:r>
      <w:r w:rsidR="008606F6">
        <w:t>b</w:t>
      </w:r>
      <w:r>
        <w:t xml:space="preserve">ank is not an easy process.  </w:t>
      </w:r>
      <w:r w:rsidR="001D30A0">
        <w:t>Onasander</w:t>
      </w:r>
      <w:r>
        <w:t xml:space="preserve"> strategy is to open up the bank in </w:t>
      </w:r>
      <w:r w:rsidR="000F5C00">
        <w:t xml:space="preserve">multiple </w:t>
      </w:r>
      <w:r>
        <w:t xml:space="preserve">steps.  First, the goal is to execute a successful ICO.  </w:t>
      </w:r>
      <w:r w:rsidR="00DD33EC">
        <w:t>Then, u</w:t>
      </w:r>
      <w:r>
        <w:t xml:space="preserve">sing </w:t>
      </w:r>
      <w:r w:rsidR="00DD33EC">
        <w:t xml:space="preserve">the </w:t>
      </w:r>
      <w:r>
        <w:t>ICO money</w:t>
      </w:r>
      <w:r w:rsidR="00DD33EC">
        <w:t>,</w:t>
      </w:r>
      <w:r>
        <w:t xml:space="preserve"> setup an investment fund</w:t>
      </w:r>
      <w:r w:rsidR="008606F6">
        <w:t xml:space="preserve"> and m</w:t>
      </w:r>
      <w:r w:rsidR="00DD33EC">
        <w:t>ake it</w:t>
      </w:r>
      <w:r>
        <w:t xml:space="preserve"> similar to a hedge fund.  With time, growth, and experience, the plan is to turn the fund into a</w:t>
      </w:r>
      <w:r w:rsidR="00DD33EC">
        <w:t>n investment</w:t>
      </w:r>
      <w:r>
        <w:t xml:space="preserve"> bank.  </w:t>
      </w:r>
    </w:p>
    <w:p w14:paraId="7BC2DFF4" w14:textId="77777777" w:rsidR="00E96DDA" w:rsidRDefault="00E96DDA" w:rsidP="00E96DDA">
      <w:pPr>
        <w:pStyle w:val="Heading2"/>
      </w:pPr>
      <w:bookmarkStart w:id="20" w:name="_Toc513821607"/>
      <w:r>
        <w:t>Investment Fund</w:t>
      </w:r>
      <w:bookmarkEnd w:id="20"/>
    </w:p>
    <w:p w14:paraId="7E168933" w14:textId="77777777" w:rsidR="00772D5B" w:rsidRDefault="000F56E5" w:rsidP="00E96DDA">
      <w:r>
        <w:t xml:space="preserve">The cornerstone of our fund, and future bank will be our </w:t>
      </w:r>
      <w:r w:rsidR="005F3F81">
        <w:t>A</w:t>
      </w:r>
      <w:r>
        <w:t xml:space="preserve">sset </w:t>
      </w:r>
      <w:r w:rsidR="005F3F81">
        <w:t>P</w:t>
      </w:r>
      <w:r>
        <w:t>rice</w:t>
      </w:r>
      <w:r w:rsidR="005F3F81">
        <w:t xml:space="preserve"> A</w:t>
      </w:r>
      <w:r>
        <w:t xml:space="preserve">nalysis </w:t>
      </w:r>
      <w:r w:rsidR="005F3F81">
        <w:t>S</w:t>
      </w:r>
      <w:r>
        <w:t>oftware</w:t>
      </w:r>
      <w:r w:rsidR="00B67CE4">
        <w:t>.</w:t>
      </w:r>
      <w:r>
        <w:t xml:space="preserve">  </w:t>
      </w:r>
      <w:r w:rsidR="00CA7D30">
        <w:t xml:space="preserve">The growth </w:t>
      </w:r>
      <w:r w:rsidR="00234C92">
        <w:t xml:space="preserve">of the </w:t>
      </w:r>
      <w:r w:rsidR="008A107D">
        <w:t>institution</w:t>
      </w:r>
      <w:r w:rsidR="00234C92">
        <w:t xml:space="preserve"> </w:t>
      </w:r>
      <w:r w:rsidR="00CA7D30">
        <w:t xml:space="preserve">will be based on </w:t>
      </w:r>
      <w:r w:rsidR="0036403B">
        <w:t>our trading</w:t>
      </w:r>
      <w:r w:rsidR="00CA7D30">
        <w:t xml:space="preserve"> software</w:t>
      </w:r>
      <w:r w:rsidR="003C6D5B">
        <w:t>. This trading software</w:t>
      </w:r>
      <w:r w:rsidR="00772D5B">
        <w:t xml:space="preserve"> is our unique way of </w:t>
      </w:r>
      <w:r w:rsidR="00061DA9">
        <w:t>analyzing</w:t>
      </w:r>
      <w:r w:rsidR="00772D5B">
        <w:t xml:space="preserve"> asset </w:t>
      </w:r>
      <w:r w:rsidR="00962C7F">
        <w:t>prices and</w:t>
      </w:r>
      <w:r w:rsidR="0000118E">
        <w:t xml:space="preserve"> </w:t>
      </w:r>
      <w:r w:rsidR="00404F03">
        <w:t>forecasting</w:t>
      </w:r>
      <w:r w:rsidR="0000118E">
        <w:t xml:space="preserve"> </w:t>
      </w:r>
      <w:r w:rsidR="001266C7">
        <w:t>deals</w:t>
      </w:r>
      <w:r w:rsidR="00385378">
        <w:t>.</w:t>
      </w:r>
    </w:p>
    <w:p w14:paraId="419A6994" w14:textId="77777777" w:rsidR="00C43174" w:rsidRDefault="00C43174" w:rsidP="00772D5B">
      <w:pPr>
        <w:pStyle w:val="Heading2"/>
      </w:pPr>
      <w:bookmarkStart w:id="21" w:name="_Toc513821608"/>
      <w:r>
        <w:t xml:space="preserve">Asset Price Analysis Software – </w:t>
      </w:r>
      <w:r w:rsidR="001266C7">
        <w:t xml:space="preserve">the </w:t>
      </w:r>
      <w:r>
        <w:t xml:space="preserve">Brain of </w:t>
      </w:r>
      <w:r w:rsidR="008364C0">
        <w:t>Our</w:t>
      </w:r>
      <w:r>
        <w:t xml:space="preserve"> Investment Fund</w:t>
      </w:r>
      <w:bookmarkEnd w:id="21"/>
    </w:p>
    <w:p w14:paraId="5BD13CF0" w14:textId="77777777" w:rsidR="00C43174" w:rsidRDefault="00C43174" w:rsidP="00C43174">
      <w:r>
        <w:t xml:space="preserve">The name of our </w:t>
      </w:r>
      <w:r w:rsidR="00913306">
        <w:t>A</w:t>
      </w:r>
      <w:r w:rsidR="002B170F">
        <w:t xml:space="preserve">sset </w:t>
      </w:r>
      <w:r w:rsidR="00913306">
        <w:t>P</w:t>
      </w:r>
      <w:r w:rsidR="002B170F">
        <w:t xml:space="preserve">rice </w:t>
      </w:r>
      <w:r w:rsidR="00913306">
        <w:t>A</w:t>
      </w:r>
      <w:r w:rsidR="002B170F">
        <w:t>nalysis</w:t>
      </w:r>
      <w:r>
        <w:t xml:space="preserve"> </w:t>
      </w:r>
      <w:r w:rsidR="00913306">
        <w:t>S</w:t>
      </w:r>
      <w:r>
        <w:t xml:space="preserve">oftware is called </w:t>
      </w:r>
      <w:r w:rsidR="002B170F">
        <w:t>Onasander</w:t>
      </w:r>
      <w:r w:rsidR="00F76697">
        <w:t>, h</w:t>
      </w:r>
      <w:r w:rsidR="002B170F">
        <w:t>ence the name for the investment bank</w:t>
      </w:r>
      <w:r>
        <w:t>.  The software itself is over 1</w:t>
      </w:r>
      <w:r w:rsidR="00337FDC">
        <w:t>5</w:t>
      </w:r>
      <w:r>
        <w:t xml:space="preserve"> years </w:t>
      </w:r>
      <w:r w:rsidR="00F45AD2">
        <w:t>old and</w:t>
      </w:r>
      <w:r>
        <w:t xml:space="preserve"> has been forward tested since the beginning.  It has been backwards tested for about 300 years on some asset classes.  </w:t>
      </w:r>
    </w:p>
    <w:p w14:paraId="051BABCB" w14:textId="77777777" w:rsidR="00C43174" w:rsidRDefault="00C43174" w:rsidP="00C43174">
      <w:pPr>
        <w:pStyle w:val="Heading4"/>
      </w:pPr>
      <w:r>
        <w:t xml:space="preserve">How </w:t>
      </w:r>
      <w:r w:rsidR="00D2361A">
        <w:t>Onasander Works</w:t>
      </w:r>
      <w:r w:rsidR="00F71385">
        <w:t>?</w:t>
      </w:r>
    </w:p>
    <w:p w14:paraId="119A2DBE" w14:textId="77777777" w:rsidR="00C43174" w:rsidRDefault="00F71385" w:rsidP="00C43174">
      <w:r>
        <w:t>Our trading software</w:t>
      </w:r>
      <w:r w:rsidR="00C43174">
        <w:t xml:space="preserve"> collects prices of all the assets we are tracking.  </w:t>
      </w:r>
      <w:r w:rsidR="00552504">
        <w:t xml:space="preserve">Based on those collected prices, it calculates if the asset is overbought or oversold.  </w:t>
      </w:r>
      <w:r w:rsidR="00C43174">
        <w:t>It analy</w:t>
      </w:r>
      <w:r>
        <w:t>zes</w:t>
      </w:r>
      <w:r w:rsidR="00C43174">
        <w:t xml:space="preserve"> those prices and creates investment plan</w:t>
      </w:r>
      <w:r>
        <w:t>s</w:t>
      </w:r>
      <w:r w:rsidR="00C43174">
        <w:t xml:space="preserve"> for </w:t>
      </w:r>
      <w:r>
        <w:t xml:space="preserve">the </w:t>
      </w:r>
      <w:r w:rsidR="00C43174">
        <w:t xml:space="preserve">most optimal gains.  </w:t>
      </w:r>
      <w:r>
        <w:t>This is a dynamic process</w:t>
      </w:r>
      <w:r w:rsidR="00C11C3E">
        <w:t>.  A</w:t>
      </w:r>
      <w:r w:rsidR="00C43174">
        <w:t>s time goes on</w:t>
      </w:r>
      <w:r w:rsidR="00C11C3E">
        <w:t>,</w:t>
      </w:r>
      <w:r w:rsidR="00C43174">
        <w:t xml:space="preserve"> the most optimal investment plan changes </w:t>
      </w:r>
      <w:r w:rsidR="00C11C3E">
        <w:t>since</w:t>
      </w:r>
      <w:r w:rsidR="00C43174">
        <w:t xml:space="preserve"> prices of assets change.  Trading team monitors the </w:t>
      </w:r>
      <w:r w:rsidR="00552504">
        <w:t>Onasander</w:t>
      </w:r>
      <w:r w:rsidR="00C43174">
        <w:t xml:space="preserve"> market calls and adjusts the </w:t>
      </w:r>
      <w:r w:rsidR="00552504">
        <w:t>portfolios</w:t>
      </w:r>
      <w:r w:rsidR="004B5531">
        <w:t>,</w:t>
      </w:r>
      <w:r w:rsidR="00552504">
        <w:t xml:space="preserve"> and trading positions</w:t>
      </w:r>
      <w:r>
        <w:t xml:space="preserve"> so that they are</w:t>
      </w:r>
      <w:r w:rsidR="00552504">
        <w:t xml:space="preserve"> aligned with </w:t>
      </w:r>
      <w:r w:rsidR="00C11C3E">
        <w:t>the</w:t>
      </w:r>
      <w:r w:rsidR="00552504">
        <w:t xml:space="preserve"> most optimal plan.</w:t>
      </w:r>
      <w:r w:rsidR="00C43174">
        <w:t xml:space="preserve">   </w:t>
      </w:r>
    </w:p>
    <w:p w14:paraId="62D97ED4" w14:textId="77777777" w:rsidR="00625B07" w:rsidRDefault="00AC34DD" w:rsidP="00DB3848">
      <w:r>
        <w:t>Onasander</w:t>
      </w:r>
      <w:r w:rsidR="00C43174">
        <w:t xml:space="preserve"> market calls provide us with the exact price for the trade entry and exit, along with precise timing.  Knowing correctly what to buy, at what price, and when, is our most valuable, and unique part of the company.  </w:t>
      </w:r>
      <w:r>
        <w:t>Our software</w:t>
      </w:r>
      <w:r w:rsidR="00C43174">
        <w:t xml:space="preserve"> can also predict trade entry points into the future for decades.  Knowing when and what will be a price of assets in the future helps us to position our </w:t>
      </w:r>
      <w:r>
        <w:t>investments</w:t>
      </w:r>
      <w:r w:rsidR="00C43174">
        <w:t xml:space="preserve"> accordingly, so </w:t>
      </w:r>
      <w:r w:rsidR="002726B7">
        <w:t xml:space="preserve">that </w:t>
      </w:r>
      <w:r w:rsidR="00C43174">
        <w:t>not only we make money currently, we will also be ready for future trades.</w:t>
      </w:r>
    </w:p>
    <w:p w14:paraId="4CE37CAE" w14:textId="77777777" w:rsidR="00DE43A3" w:rsidRDefault="00DE43A3" w:rsidP="00DE43A3">
      <w:pPr>
        <w:pStyle w:val="Heading2"/>
      </w:pPr>
      <w:bookmarkStart w:id="22" w:name="_Toc513821609"/>
      <w:r>
        <w:t>How Come Others Fail at Trading</w:t>
      </w:r>
      <w:r w:rsidR="00DF691B">
        <w:t>?</w:t>
      </w:r>
      <w:bookmarkEnd w:id="22"/>
    </w:p>
    <w:p w14:paraId="4E330E1B" w14:textId="77777777" w:rsidR="00DE43A3" w:rsidRDefault="00DE43A3" w:rsidP="00DE43A3">
      <w:r>
        <w:t>Almost all, if not all investors I came across in my life showed common flaws when it comes to investing.  They were either emotionally attached to their bets, or they simply buil</w:t>
      </w:r>
      <w:r w:rsidR="0072276C">
        <w:t>t</w:t>
      </w:r>
      <w:r>
        <w:t xml:space="preserve"> their funds using people’s money, without any kind of understanding of asset prices.  This includes famous fund managers, investment banks, and other famous people you see in the financial news.  In other words, emotions, lack of patience, and lack of skillset makes people lose money in trading. </w:t>
      </w:r>
    </w:p>
    <w:p w14:paraId="17B0F50F" w14:textId="77777777" w:rsidR="00DE43A3" w:rsidRDefault="00F31EA8" w:rsidP="00DE43A3">
      <w:r>
        <w:t xml:space="preserve">Knowing the history of investing </w:t>
      </w:r>
      <w:r w:rsidR="00DE43A3">
        <w:t xml:space="preserve">I can </w:t>
      </w:r>
      <w:r w:rsidR="009B7860">
        <w:t xml:space="preserve">confidently </w:t>
      </w:r>
      <w:r w:rsidR="00DE43A3">
        <w:t xml:space="preserve">say most money managers fail under unfavorable market conditions, and almost all of them are well known and respected during a bull market.  It is very easy to be a star when you use people’s funds and in a bull market.  Using your own money, in all types of market conditions shows who can manage </w:t>
      </w:r>
      <w:r>
        <w:t>wealth</w:t>
      </w:r>
      <w:r w:rsidR="00DE43A3">
        <w:t xml:space="preserve">.  </w:t>
      </w:r>
      <w:r w:rsidR="00F76E8C">
        <w:t xml:space="preserve">Another category of investors who fail on consistent basis is </w:t>
      </w:r>
      <w:r w:rsidR="00DE43A3">
        <w:t xml:space="preserve">so </w:t>
      </w:r>
      <w:r w:rsidR="00DE43A3">
        <w:lastRenderedPageBreak/>
        <w:t xml:space="preserve">called </w:t>
      </w:r>
      <w:r w:rsidR="00E530AA" w:rsidRPr="00B322F3">
        <w:t>perm</w:t>
      </w:r>
      <w:r w:rsidR="002C0C6F">
        <w:t>a</w:t>
      </w:r>
      <w:r w:rsidR="00E530AA" w:rsidRPr="00B322F3">
        <w:t>bear</w:t>
      </w:r>
      <w:r w:rsidR="00E530AA">
        <w:t xml:space="preserve"> and perm</w:t>
      </w:r>
      <w:r w:rsidR="002C0C6F">
        <w:t>a</w:t>
      </w:r>
      <w:r w:rsidR="00E530AA">
        <w:t>bull</w:t>
      </w:r>
      <w:r w:rsidR="00DE43A3">
        <w:t xml:space="preserve"> investors</w:t>
      </w:r>
      <w:r w:rsidR="00F76E8C">
        <w:t>,</w:t>
      </w:r>
      <w:r w:rsidR="00DE43A3">
        <w:t xml:space="preserve"> who have a very inflexible, </w:t>
      </w:r>
      <w:r w:rsidR="00F82392">
        <w:t>and</w:t>
      </w:r>
      <w:r w:rsidR="00F76E8C">
        <w:t xml:space="preserve"> </w:t>
      </w:r>
      <w:r w:rsidR="00DE43A3">
        <w:t>narrow market view</w:t>
      </w:r>
      <w:r w:rsidR="00F82392">
        <w:t>.</w:t>
      </w:r>
      <w:r w:rsidR="00F76E8C">
        <w:t xml:space="preserve">  They</w:t>
      </w:r>
      <w:r w:rsidR="00DE43A3">
        <w:t xml:space="preserve"> miss a lot of market action by not being able to adjust.  </w:t>
      </w:r>
    </w:p>
    <w:p w14:paraId="7AB5EC5B" w14:textId="77777777" w:rsidR="00DE43A3" w:rsidRDefault="00DE43A3" w:rsidP="00DE43A3">
      <w:r>
        <w:t xml:space="preserve">What are some of the indicators that show people are always wrong when it comes to the price of assets?  The most common is the price itself.  </w:t>
      </w:r>
      <w:r w:rsidR="003C7751">
        <w:t>It swings between extremes</w:t>
      </w:r>
      <w:r w:rsidR="00C45521">
        <w:t xml:space="preserve">.  That </w:t>
      </w:r>
      <w:r w:rsidR="00E21816">
        <w:t>means people</w:t>
      </w:r>
      <w:r>
        <w:t xml:space="preserve"> are trading with emotions.  What are two strongest emotions in a human?  Greed and Fear.  The greed of human nature pushes the prices of assets higher, and the fear collapses the prices.  Why is the collapse in prices always faster than the run up to the bubble?  Because fear is the stronge</w:t>
      </w:r>
      <w:r w:rsidR="00E609B7">
        <w:t>r</w:t>
      </w:r>
      <w:r>
        <w:t xml:space="preserve"> emotion.  </w:t>
      </w:r>
    </w:p>
    <w:p w14:paraId="303949D5" w14:textId="77777777" w:rsidR="00DE43A3" w:rsidRDefault="00DE43A3" w:rsidP="00DE43A3">
      <w:r>
        <w:t xml:space="preserve">There is no exception to who fails in the financial world.  I have seen the biggest names in finance fail over the years.  Those failed </w:t>
      </w:r>
      <w:r w:rsidR="00F41CFB">
        <w:t>institutions</w:t>
      </w:r>
      <w:r>
        <w:t xml:space="preserve"> simply had no patience, and the </w:t>
      </w:r>
      <w:r w:rsidR="00A15A87">
        <w:t xml:space="preserve">financial market </w:t>
      </w:r>
      <w:r>
        <w:t>is a tool where money flows from inpatient to patient.</w:t>
      </w:r>
    </w:p>
    <w:p w14:paraId="20D24413" w14:textId="77777777" w:rsidR="00DE43A3" w:rsidRDefault="00DE43A3" w:rsidP="00DE43A3">
      <w:pPr>
        <w:pStyle w:val="Heading2"/>
      </w:pPr>
      <w:bookmarkStart w:id="23" w:name="_Toc513821610"/>
      <w:r>
        <w:t>How Come We Will Succeed</w:t>
      </w:r>
      <w:r w:rsidR="00DF691B">
        <w:t>?</w:t>
      </w:r>
      <w:bookmarkEnd w:id="23"/>
    </w:p>
    <w:p w14:paraId="3D8A629F" w14:textId="77777777" w:rsidR="00DE43A3" w:rsidRDefault="00DE43A3" w:rsidP="00DE43A3">
      <w:r>
        <w:t xml:space="preserve">We will succeed because of Onasander trading algorithms.  I made money on almost all of my trades for the past 18 years.  That is a long record.  I lived through </w:t>
      </w:r>
      <w:r w:rsidR="009745CA">
        <w:t>three</w:t>
      </w:r>
      <w:r>
        <w:t xml:space="preserve"> major recessions, where I made the most money.  All my trading knowledge and success was poured into Onsander software.  Using my trading software, investments become relatively easy. </w:t>
      </w:r>
    </w:p>
    <w:p w14:paraId="00F63FD0" w14:textId="77777777" w:rsidR="00DE43A3" w:rsidRDefault="00DE43A3" w:rsidP="00DE43A3">
      <w:r>
        <w:t>Knowing that I developed Onasander, some of you could be asking, so what’s so special about my trading that made Onasander successful?  Below is my answer</w:t>
      </w:r>
      <w:r w:rsidR="001E2DC6">
        <w:t>:</w:t>
      </w:r>
    </w:p>
    <w:p w14:paraId="01FABE12" w14:textId="77777777" w:rsidR="00DE43A3" w:rsidRDefault="00DE43A3" w:rsidP="00DE43A3">
      <w:r>
        <w:t xml:space="preserve">The nature of a price has many characteristics.  </w:t>
      </w:r>
      <w:r w:rsidR="004979F3">
        <w:t xml:space="preserve">As noted above the price is </w:t>
      </w:r>
      <w:r>
        <w:t xml:space="preserve">governed by two strongest emotions in </w:t>
      </w:r>
      <w:r w:rsidR="0014039C">
        <w:t>a</w:t>
      </w:r>
      <w:r>
        <w:t xml:space="preserve"> human body.  It is those two exact emotions that create what I call price extremes.  It is nothing more than price top and price bottom of a given asset in a specific time.  Th</w:t>
      </w:r>
      <w:r w:rsidR="00872E7B">
        <w:t>e</w:t>
      </w:r>
      <w:r>
        <w:t xml:space="preserve"> price of an asset swings from one extreme to the other, but at the end of the day, it never goes to the “</w:t>
      </w:r>
      <w:r w:rsidR="004F73BA">
        <w:t>M</w:t>
      </w:r>
      <w:r>
        <w:t>oon”, and it almost never goes to “zero” (it could go to zero on a specific stock or single item, but rarely as a</w:t>
      </w:r>
      <w:r w:rsidR="00300DF1">
        <w:t xml:space="preserve"> whole</w:t>
      </w:r>
      <w:r>
        <w:t xml:space="preserve">).  </w:t>
      </w:r>
    </w:p>
    <w:p w14:paraId="0B5A722A" w14:textId="77777777" w:rsidR="00DE43A3" w:rsidRDefault="00DE43A3" w:rsidP="00DE43A3">
      <w:r>
        <w:t xml:space="preserve">The </w:t>
      </w:r>
      <w:r w:rsidR="00A15A87">
        <w:t>most interesting fact</w:t>
      </w:r>
      <w:r>
        <w:t>, and simplest at the same time is that price itself is a living organism</w:t>
      </w:r>
      <w:r w:rsidR="00A15A87">
        <w:t>,</w:t>
      </w:r>
      <w:r>
        <w:t xml:space="preserve"> just like everything else in this world.  It wants to be “normal”.  It does not want to stay in one extreme or the other.  As a matter of fact, price stays only for a brief time at one of the extremes.  Most of its time the price spends gravitating towards some kind of an average, or balance.  </w:t>
      </w:r>
      <w:r>
        <w:br/>
      </w:r>
      <w:r>
        <w:br/>
        <w:t xml:space="preserve">Price is similar to a human being.  People can become super </w:t>
      </w:r>
      <w:r w:rsidR="005858E2">
        <w:t xml:space="preserve">emotionally </w:t>
      </w:r>
      <w:r>
        <w:t xml:space="preserve">happy, or super sad, but it does not last long. Most of our time we spend feeling about </w:t>
      </w:r>
      <w:r w:rsidR="004979F3">
        <w:t>normal</w:t>
      </w:r>
      <w:r>
        <w:t>.  This price phenomena caught my attention in my early days of my career.  With time I was able to realize all prices are on</w:t>
      </w:r>
      <w:r w:rsidR="00353C90">
        <w:t xml:space="preserve"> some kind of a</w:t>
      </w:r>
      <w:r>
        <w:t xml:space="preserve"> path to “normalization”.  It is the swings in one direction or the other that are the exception</w:t>
      </w:r>
      <w:r w:rsidR="00353C90">
        <w:t>s</w:t>
      </w:r>
      <w:r>
        <w:t xml:space="preserve">.  Those exceptions happen on all time intervals.  My success came when I was able to </w:t>
      </w:r>
      <w:r w:rsidR="00353C90">
        <w:t>time</w:t>
      </w:r>
      <w:r>
        <w:t xml:space="preserve"> each exception</w:t>
      </w:r>
      <w:r w:rsidR="004979F3">
        <w:t xml:space="preserve">, </w:t>
      </w:r>
      <w:r w:rsidR="00353C90">
        <w:t>calculate</w:t>
      </w:r>
      <w:r>
        <w:t xml:space="preserve"> </w:t>
      </w:r>
      <w:r w:rsidR="00353C90">
        <w:t>its</w:t>
      </w:r>
      <w:r>
        <w:t xml:space="preserve"> boundaries</w:t>
      </w:r>
      <w:r w:rsidR="004979F3">
        <w:t>, overlay the intervals</w:t>
      </w:r>
      <w:r w:rsidR="004F73BA">
        <w:t xml:space="preserve">, and quantify where on the path to normalization the price </w:t>
      </w:r>
      <w:r w:rsidR="00C92E49">
        <w:t>is at any given moment</w:t>
      </w:r>
      <w:r w:rsidR="004F73BA">
        <w:t>.</w:t>
      </w:r>
    </w:p>
    <w:p w14:paraId="27DA6805" w14:textId="77777777" w:rsidR="00DE43A3" w:rsidRDefault="000407B3" w:rsidP="00DE43A3">
      <w:r>
        <w:t>Onasander</w:t>
      </w:r>
      <w:r w:rsidR="00DE43A3">
        <w:t xml:space="preserve"> asset price analysis software has the ability to pin point and calculate major price extremes in both directions.  It is not perfect, but it does not need to be.  It is good enough to make money.  Another major </w:t>
      </w:r>
      <w:r w:rsidR="00DE43A3">
        <w:lastRenderedPageBreak/>
        <w:t>plus for us is the patience</w:t>
      </w:r>
      <w:r w:rsidR="00982DAF">
        <w:t xml:space="preserve"> and lack of emotions</w:t>
      </w:r>
      <w:r w:rsidR="00DE43A3">
        <w:t xml:space="preserve"> Onsander trading algorithms provide.  From experience </w:t>
      </w:r>
      <w:r w:rsidR="00DF3DD2">
        <w:t>we</w:t>
      </w:r>
      <w:r w:rsidR="00DE43A3">
        <w:t xml:space="preserve"> know there will be deals in the future.  There always ar</w:t>
      </w:r>
      <w:r w:rsidR="0068503E">
        <w:t>e. T</w:t>
      </w:r>
      <w:r w:rsidR="00DE43A3">
        <w:t>herefore</w:t>
      </w:r>
      <w:r w:rsidR="0068503E">
        <w:t>,</w:t>
      </w:r>
      <w:r w:rsidR="00DE43A3">
        <w:t xml:space="preserve"> we never chase prices. Nothing is more rewarding then having assets fall into our hands at our set prices.  </w:t>
      </w:r>
      <w:r w:rsidR="00D7282E">
        <w:t>Our</w:t>
      </w:r>
      <w:r w:rsidR="00DE43A3">
        <w:t xml:space="preserve"> trading is based </w:t>
      </w:r>
      <w:r w:rsidR="0055771A">
        <w:t xml:space="preserve">on </w:t>
      </w:r>
      <w:r w:rsidR="00DE43A3">
        <w:t>one thing:  buying at the right price at the right time. That is our biggest advantages over others.</w:t>
      </w:r>
      <w:r w:rsidR="00982DAF">
        <w:t xml:space="preserve">  </w:t>
      </w:r>
      <w:r w:rsidR="00DE43A3">
        <w:t xml:space="preserve">That’s where the success will come from. </w:t>
      </w:r>
    </w:p>
    <w:p w14:paraId="00D56035" w14:textId="77777777" w:rsidR="00305FDB" w:rsidRDefault="00305FDB" w:rsidP="00305FDB">
      <w:pPr>
        <w:pStyle w:val="Heading2"/>
      </w:pPr>
      <w:bookmarkStart w:id="24" w:name="_Toc513821611"/>
      <w:r>
        <w:t>How to Convince You?</w:t>
      </w:r>
      <w:bookmarkEnd w:id="24"/>
    </w:p>
    <w:p w14:paraId="14D88A34" w14:textId="77777777" w:rsidR="00305FDB" w:rsidRDefault="00FA44F5" w:rsidP="00305FDB">
      <w:r>
        <w:t>Our</w:t>
      </w:r>
      <w:r w:rsidR="00305FDB">
        <w:t xml:space="preserve"> future price predictions will speak for themselves. Over time you will realize </w:t>
      </w:r>
      <w:r w:rsidR="008D66AD">
        <w:t>our</w:t>
      </w:r>
      <w:r w:rsidR="00305FDB">
        <w:t xml:space="preserve"> market calls are correct, and the company will make money.  Below is </w:t>
      </w:r>
      <w:r w:rsidR="008D66AD">
        <w:t>our</w:t>
      </w:r>
      <w:r w:rsidR="00305FDB">
        <w:t xml:space="preserve"> current</w:t>
      </w:r>
      <w:r w:rsidR="008D66AD">
        <w:t xml:space="preserve"> (March 2018)</w:t>
      </w:r>
      <w:r w:rsidR="00305FDB">
        <w:t xml:space="preserve"> market call chart.  This chart will pave the way for the investment bank.</w:t>
      </w:r>
    </w:p>
    <w:p w14:paraId="523AA22A" w14:textId="77777777" w:rsidR="006A02F6" w:rsidRDefault="00940D16" w:rsidP="006A02F6">
      <w:pPr>
        <w:keepNext/>
      </w:pPr>
      <w:r>
        <w:rPr>
          <w:noProof/>
        </w:rPr>
        <w:drawing>
          <wp:inline distT="0" distB="0" distL="0" distR="0" wp14:anchorId="748A9A0A" wp14:editId="04445DAF">
            <wp:extent cx="5943600" cy="23901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verpriced-2018.gif"/>
                    <pic:cNvPicPr/>
                  </pic:nvPicPr>
                  <pic:blipFill>
                    <a:blip r:embed="rId11"/>
                    <a:stretch>
                      <a:fillRect/>
                    </a:stretch>
                  </pic:blipFill>
                  <pic:spPr>
                    <a:xfrm>
                      <a:off x="0" y="0"/>
                      <a:ext cx="5943600" cy="2390140"/>
                    </a:xfrm>
                    <a:prstGeom prst="rect">
                      <a:avLst/>
                    </a:prstGeom>
                  </pic:spPr>
                </pic:pic>
              </a:graphicData>
            </a:graphic>
          </wp:inline>
        </w:drawing>
      </w:r>
    </w:p>
    <w:p w14:paraId="2E6C1038" w14:textId="77777777" w:rsidR="006A02F6" w:rsidRPr="00D97503" w:rsidRDefault="006A02F6" w:rsidP="006A02F6">
      <w:pPr>
        <w:pStyle w:val="Caption"/>
        <w:rPr>
          <w:sz w:val="20"/>
          <w:szCs w:val="20"/>
        </w:rPr>
      </w:pPr>
      <w:r w:rsidRPr="00D97503">
        <w:rPr>
          <w:sz w:val="20"/>
          <w:szCs w:val="20"/>
        </w:rPr>
        <w:t>This photo was timestamped on the Bitcoin blockchain at:  https://originstamp.org/u/60aa8167-f22e-d005-1acd-c5e4558b64a3</w:t>
      </w:r>
    </w:p>
    <w:p w14:paraId="02B7062B" w14:textId="77777777" w:rsidR="00940D16" w:rsidRDefault="00317262" w:rsidP="00DE43A3">
      <w:r>
        <w:t>Please visit the Appendix of this whitepaper to check out our broader market view and get familiar with our trading calls.</w:t>
      </w:r>
      <w:r w:rsidR="00982DAF">
        <w:t xml:space="preserve">  All future predicting chart</w:t>
      </w:r>
      <w:r w:rsidR="00DF3DD2">
        <w:t>s</w:t>
      </w:r>
      <w:r w:rsidR="00982DAF">
        <w:t xml:space="preserve"> were timestamped on the Bitcoin blockchain for authenticity. No one will be able to say we created the</w:t>
      </w:r>
      <w:r w:rsidR="00DF3DD2">
        <w:t>se</w:t>
      </w:r>
      <w:r w:rsidR="00982DAF">
        <w:t xml:space="preserve"> charts after the prices have corrected.</w:t>
      </w:r>
    </w:p>
    <w:p w14:paraId="42746096" w14:textId="77777777" w:rsidR="00CF5AE5" w:rsidRDefault="000173C9" w:rsidP="000173C9">
      <w:pPr>
        <w:pStyle w:val="Heading2"/>
      </w:pPr>
      <w:bookmarkStart w:id="25" w:name="_Toc513821612"/>
      <w:r w:rsidRPr="000173C9">
        <w:t>What Type of Trading Will Onasander Perform</w:t>
      </w:r>
      <w:r w:rsidR="00DF691B">
        <w:t>?</w:t>
      </w:r>
      <w:bookmarkEnd w:id="25"/>
    </w:p>
    <w:p w14:paraId="05AA207B" w14:textId="77777777" w:rsidR="000173C9" w:rsidRDefault="000173C9" w:rsidP="000173C9">
      <w:r>
        <w:t>All trades will be longer term</w:t>
      </w:r>
      <w:r w:rsidR="009938B1">
        <w:t>, value investment</w:t>
      </w:r>
      <w:r w:rsidR="00D6537C">
        <w:t xml:space="preserve"> type of</w:t>
      </w:r>
      <w:r>
        <w:t xml:space="preserve"> trades.  Some trades will span days, or months</w:t>
      </w:r>
      <w:r w:rsidR="00AC71CA">
        <w:t>, d</w:t>
      </w:r>
      <w:r>
        <w:t>epending on asset class</w:t>
      </w:r>
      <w:r w:rsidR="00AC71CA">
        <w:t>.  In some cases</w:t>
      </w:r>
      <w:r w:rsidR="00504C40">
        <w:t>,</w:t>
      </w:r>
      <w:r w:rsidR="00AC71CA">
        <w:t xml:space="preserve"> the </w:t>
      </w:r>
      <w:r>
        <w:t>investments can easily last for years</w:t>
      </w:r>
      <w:r w:rsidR="00AC71CA">
        <w:t>,</w:t>
      </w:r>
      <w:r>
        <w:t xml:space="preserve"> as that’s how long some bull or bear markets last.  </w:t>
      </w:r>
    </w:p>
    <w:p w14:paraId="6AACCBD3" w14:textId="77777777" w:rsidR="000173C9" w:rsidRDefault="000173C9" w:rsidP="000173C9">
      <w:r>
        <w:t xml:space="preserve">We are not interested in high frequency trading, or any kind of computer driven trades.  Sophisticated trading infrastructure, </w:t>
      </w:r>
      <w:r w:rsidR="00C877B9">
        <w:t xml:space="preserve">an </w:t>
      </w:r>
      <w:r>
        <w:t xml:space="preserve">army of mathematicians, or </w:t>
      </w:r>
      <w:r w:rsidR="00C877B9">
        <w:t xml:space="preserve">an </w:t>
      </w:r>
      <w:r>
        <w:t>army of traders</w:t>
      </w:r>
      <w:r w:rsidR="00D05F82">
        <w:t>.  It</w:t>
      </w:r>
      <w:r>
        <w:t xml:space="preserve"> is absolutely not part of what we are all about.  Trading should be simply.  When you make a correct market call, it outperforms most sophisticated algorithms and computers</w:t>
      </w:r>
      <w:r w:rsidR="00D05F82">
        <w:t xml:space="preserve">, and renders them </w:t>
      </w:r>
      <w:r w:rsidR="00A44FB2">
        <w:t>irrelevant</w:t>
      </w:r>
      <w:r w:rsidR="00D05F82">
        <w:t xml:space="preserve">.  </w:t>
      </w:r>
    </w:p>
    <w:p w14:paraId="02143FE3" w14:textId="77777777" w:rsidR="0051203C" w:rsidRDefault="0051203C" w:rsidP="0051203C">
      <w:pPr>
        <w:pStyle w:val="Heading2"/>
      </w:pPr>
      <w:bookmarkStart w:id="26" w:name="_Toc513821613"/>
      <w:r>
        <w:t xml:space="preserve">What </w:t>
      </w:r>
      <w:r w:rsidR="0017431A">
        <w:t>K</w:t>
      </w:r>
      <w:r>
        <w:t xml:space="preserve">ind of </w:t>
      </w:r>
      <w:r w:rsidR="0017431A">
        <w:t>A</w:t>
      </w:r>
      <w:r>
        <w:t xml:space="preserve">ssets </w:t>
      </w:r>
      <w:r w:rsidR="0017431A">
        <w:t>W</w:t>
      </w:r>
      <w:r>
        <w:t xml:space="preserve">ill the </w:t>
      </w:r>
      <w:r w:rsidR="0017431A">
        <w:t>C</w:t>
      </w:r>
      <w:r>
        <w:t xml:space="preserve">ompany </w:t>
      </w:r>
      <w:r w:rsidR="0017431A">
        <w:t>T</w:t>
      </w:r>
      <w:r>
        <w:t xml:space="preserve">rade or </w:t>
      </w:r>
      <w:r w:rsidR="0017431A">
        <w:t>I</w:t>
      </w:r>
      <w:r>
        <w:t>nvest</w:t>
      </w:r>
      <w:r w:rsidR="0017431A">
        <w:t xml:space="preserve"> In</w:t>
      </w:r>
      <w:r w:rsidR="00FF7889">
        <w:t>to</w:t>
      </w:r>
      <w:r w:rsidR="00DF691B">
        <w:t>?</w:t>
      </w:r>
      <w:bookmarkEnd w:id="26"/>
    </w:p>
    <w:p w14:paraId="5DE39FF6" w14:textId="77777777" w:rsidR="0051203C" w:rsidRDefault="0051203C" w:rsidP="0051203C">
      <w:r>
        <w:t>I strongly believe there is money to be made in any asset as long as you purchase it at the correct price</w:t>
      </w:r>
      <w:r w:rsidR="00305FDB">
        <w:t xml:space="preserve"> and time.  </w:t>
      </w:r>
      <w:r>
        <w:t xml:space="preserve">However, we need to concentrate on assets that will provide optimal </w:t>
      </w:r>
      <w:r w:rsidR="00FF7889">
        <w:t>percentage</w:t>
      </w:r>
      <w:r>
        <w:t xml:space="preserve"> gains </w:t>
      </w:r>
      <w:r w:rsidR="00305FDB">
        <w:t>and liquidity</w:t>
      </w:r>
      <w:r w:rsidR="00104786">
        <w:t xml:space="preserve">.  </w:t>
      </w:r>
      <w:r w:rsidR="00415F0B">
        <w:lastRenderedPageBreak/>
        <w:t xml:space="preserve">Portion of our funds will be allocated to less known assets as we will go after deals no one else is focusing on. </w:t>
      </w:r>
      <w:r>
        <w:t xml:space="preserve">  We will </w:t>
      </w:r>
      <w:r w:rsidR="000A4B99">
        <w:t xml:space="preserve">mostly concentrate </w:t>
      </w:r>
      <w:r>
        <w:t>our trading on</w:t>
      </w:r>
      <w:r w:rsidR="00AE2FB6">
        <w:t xml:space="preserve"> the following asset classes</w:t>
      </w:r>
      <w:r>
        <w:t>:</w:t>
      </w:r>
    </w:p>
    <w:p w14:paraId="007C7890" w14:textId="77777777" w:rsidR="00FF7889" w:rsidRDefault="00FF7889" w:rsidP="00FF7889">
      <w:pPr>
        <w:pStyle w:val="Heading4"/>
      </w:pPr>
      <w:r>
        <w:t>Common Trading Asset Classes</w:t>
      </w:r>
    </w:p>
    <w:p w14:paraId="4229EEC6" w14:textId="77777777" w:rsidR="00C877B9" w:rsidRDefault="00C877B9" w:rsidP="00C877B9">
      <w:pPr>
        <w:pStyle w:val="ListParagraph"/>
        <w:numPr>
          <w:ilvl w:val="0"/>
          <w:numId w:val="8"/>
        </w:numPr>
      </w:pPr>
      <w:r>
        <w:t>Global Stocks</w:t>
      </w:r>
    </w:p>
    <w:p w14:paraId="5DBA0030" w14:textId="77777777" w:rsidR="00C877B9" w:rsidRDefault="00C877B9" w:rsidP="00957967">
      <w:pPr>
        <w:pStyle w:val="ListParagraph"/>
        <w:numPr>
          <w:ilvl w:val="0"/>
          <w:numId w:val="8"/>
        </w:numPr>
      </w:pPr>
      <w:r>
        <w:t>Commodities</w:t>
      </w:r>
    </w:p>
    <w:p w14:paraId="43A62A12" w14:textId="77777777" w:rsidR="0051203C" w:rsidRDefault="0051203C" w:rsidP="0051203C">
      <w:pPr>
        <w:pStyle w:val="ListParagraph"/>
        <w:numPr>
          <w:ilvl w:val="0"/>
          <w:numId w:val="8"/>
        </w:numPr>
      </w:pPr>
      <w:r>
        <w:t>Currencies</w:t>
      </w:r>
      <w:r w:rsidR="00C877B9">
        <w:t xml:space="preserve"> – (limited)</w:t>
      </w:r>
    </w:p>
    <w:p w14:paraId="58A8DF50" w14:textId="77777777" w:rsidR="00C877B9" w:rsidRDefault="00C877B9" w:rsidP="00957967">
      <w:pPr>
        <w:pStyle w:val="ListParagraph"/>
        <w:numPr>
          <w:ilvl w:val="0"/>
          <w:numId w:val="8"/>
        </w:numPr>
      </w:pPr>
      <w:r>
        <w:t>Futures</w:t>
      </w:r>
    </w:p>
    <w:p w14:paraId="618BD3AE" w14:textId="77777777" w:rsidR="0051203C" w:rsidRDefault="0051203C" w:rsidP="0051203C">
      <w:pPr>
        <w:pStyle w:val="ListParagraph"/>
        <w:numPr>
          <w:ilvl w:val="0"/>
          <w:numId w:val="8"/>
        </w:numPr>
      </w:pPr>
      <w:r>
        <w:t>Bullion</w:t>
      </w:r>
    </w:p>
    <w:p w14:paraId="4C44AF53" w14:textId="77777777" w:rsidR="0051203C" w:rsidRDefault="0051203C" w:rsidP="0051203C">
      <w:pPr>
        <w:pStyle w:val="ListParagraph"/>
        <w:numPr>
          <w:ilvl w:val="0"/>
          <w:numId w:val="8"/>
        </w:numPr>
      </w:pPr>
      <w:r>
        <w:t>Energy</w:t>
      </w:r>
    </w:p>
    <w:p w14:paraId="0206D953" w14:textId="77777777" w:rsidR="0051203C" w:rsidRDefault="0051203C" w:rsidP="00C877B9">
      <w:pPr>
        <w:pStyle w:val="ListParagraph"/>
        <w:numPr>
          <w:ilvl w:val="0"/>
          <w:numId w:val="8"/>
        </w:numPr>
      </w:pPr>
      <w:r>
        <w:t>Crypto Currencies</w:t>
      </w:r>
    </w:p>
    <w:p w14:paraId="5BCBF448" w14:textId="77777777" w:rsidR="0031126F" w:rsidRDefault="0031126F" w:rsidP="004F4242">
      <w:pPr>
        <w:pStyle w:val="ListParagraph"/>
        <w:numPr>
          <w:ilvl w:val="0"/>
          <w:numId w:val="8"/>
        </w:numPr>
      </w:pPr>
      <w:r>
        <w:t>Strategic Real Estate</w:t>
      </w:r>
    </w:p>
    <w:p w14:paraId="3A6751AA" w14:textId="77777777" w:rsidR="00667ED7" w:rsidRDefault="00667ED7" w:rsidP="00667ED7">
      <w:pPr>
        <w:pStyle w:val="Heading2"/>
      </w:pPr>
      <w:bookmarkStart w:id="27" w:name="_Toc513821614"/>
      <w:r>
        <w:t xml:space="preserve">Will </w:t>
      </w:r>
      <w:r w:rsidR="00CB27F8">
        <w:t>Onasander</w:t>
      </w:r>
      <w:r>
        <w:t xml:space="preserve"> Have Clients</w:t>
      </w:r>
      <w:r w:rsidR="00DF691B">
        <w:t>?</w:t>
      </w:r>
      <w:bookmarkEnd w:id="27"/>
    </w:p>
    <w:p w14:paraId="28B4B9A1" w14:textId="77777777" w:rsidR="00667ED7" w:rsidRDefault="00667ED7" w:rsidP="00667ED7">
      <w:r>
        <w:t xml:space="preserve">Onasander will be a full-blown investment fund that will acquire retail, and institutional clients.  We would be proud to manage other’s institution funds, </w:t>
      </w:r>
      <w:r w:rsidR="0077700C">
        <w:t xml:space="preserve">wealth, and </w:t>
      </w:r>
      <w:r>
        <w:t xml:space="preserve">reserves.  Down the line we would be interested in bringing municipality and state clients onboard.  The company will also put strong </w:t>
      </w:r>
      <w:r w:rsidR="00C877B9" w:rsidRPr="00C877B9">
        <w:t xml:space="preserve">emphasis </w:t>
      </w:r>
      <w:r>
        <w:t>on ordinary citizens with small accounts wanting to invest.   All crypto currency clients will be welcomed as we will carry crypto currency investment products.</w:t>
      </w:r>
    </w:p>
    <w:p w14:paraId="38422B48" w14:textId="77777777" w:rsidR="00667ED7" w:rsidRDefault="00CB27F8" w:rsidP="00CB27F8">
      <w:pPr>
        <w:pStyle w:val="Heading2"/>
      </w:pPr>
      <w:bookmarkStart w:id="28" w:name="_Toc513821615"/>
      <w:r w:rsidRPr="00CB27F8">
        <w:t xml:space="preserve">Will </w:t>
      </w:r>
      <w:r w:rsidR="00525F31">
        <w:t>the Fund be Only</w:t>
      </w:r>
      <w:r w:rsidR="003C2892">
        <w:t xml:space="preserve"> Online</w:t>
      </w:r>
      <w:r w:rsidR="00DF691B">
        <w:t>?</w:t>
      </w:r>
      <w:bookmarkEnd w:id="28"/>
    </w:p>
    <w:p w14:paraId="5D83422B" w14:textId="77777777" w:rsidR="00CB27F8" w:rsidRDefault="00CB27F8" w:rsidP="00CB27F8">
      <w:r w:rsidRPr="00CB27F8">
        <w:t xml:space="preserve">The company will trade using ICO money at first.  That part will be all online.  Once we mature as a company </w:t>
      </w:r>
      <w:r w:rsidR="00A718A5">
        <w:t xml:space="preserve">(within </w:t>
      </w:r>
      <w:r w:rsidR="000A4B99">
        <w:t>24</w:t>
      </w:r>
      <w:r w:rsidR="00A718A5">
        <w:t xml:space="preserve"> months) </w:t>
      </w:r>
      <w:r w:rsidRPr="00CB27F8">
        <w:t xml:space="preserve">and build our physical infrastructure, we will open up to non-online clients.  With offices around the world, we will take onboard wealth of varies people and institutions.  </w:t>
      </w:r>
      <w:r w:rsidR="00996BDA">
        <w:t>T</w:t>
      </w:r>
      <w:r w:rsidRPr="00CB27F8">
        <w:t xml:space="preserve">hat part of business development will be done at physical locations.  </w:t>
      </w:r>
    </w:p>
    <w:p w14:paraId="0F8E63BC" w14:textId="77777777" w:rsidR="009C7AC3" w:rsidRDefault="00A718A5" w:rsidP="00A718A5">
      <w:pPr>
        <w:pStyle w:val="Heading2"/>
      </w:pPr>
      <w:bookmarkStart w:id="29" w:name="_Toc513821616"/>
      <w:r w:rsidRPr="00A718A5">
        <w:t>What Financial Products Will Be Offered</w:t>
      </w:r>
      <w:r w:rsidR="00DF691B">
        <w:t>?</w:t>
      </w:r>
      <w:bookmarkEnd w:id="29"/>
    </w:p>
    <w:p w14:paraId="6494DD4A" w14:textId="77777777" w:rsidR="0061326A" w:rsidRDefault="009F13EA" w:rsidP="0061326A">
      <w:r>
        <w:t xml:space="preserve">The physical locations of our business will offer many financial products for our clients.  This will take time as we will </w:t>
      </w:r>
      <w:r w:rsidR="00815B7D">
        <w:t>require</w:t>
      </w:r>
      <w:r>
        <w:t xml:space="preserve"> office locations and financial team to develop relationships with clients.  </w:t>
      </w:r>
      <w:r w:rsidR="00815B7D">
        <w:t>Some of the most common financial products are listed below.</w:t>
      </w:r>
    </w:p>
    <w:p w14:paraId="3DFA505A" w14:textId="77777777" w:rsidR="0061326A" w:rsidRDefault="0061326A" w:rsidP="0061326A">
      <w:pPr>
        <w:pStyle w:val="Heading4"/>
      </w:pPr>
      <w:r>
        <w:t>Products Offered:</w:t>
      </w:r>
    </w:p>
    <w:p w14:paraId="46E958D3" w14:textId="77777777" w:rsidR="0061326A" w:rsidRDefault="0061326A" w:rsidP="0061326A">
      <w:pPr>
        <w:pStyle w:val="ListParagraph"/>
        <w:numPr>
          <w:ilvl w:val="0"/>
          <w:numId w:val="5"/>
        </w:numPr>
      </w:pPr>
      <w:r>
        <w:t>Global Stock Purchases</w:t>
      </w:r>
    </w:p>
    <w:p w14:paraId="01015F1D" w14:textId="77777777" w:rsidR="0061326A" w:rsidRDefault="0061326A" w:rsidP="0061326A">
      <w:pPr>
        <w:pStyle w:val="ListParagraph"/>
        <w:numPr>
          <w:ilvl w:val="0"/>
          <w:numId w:val="5"/>
        </w:numPr>
      </w:pPr>
      <w:r>
        <w:t>Commodi</w:t>
      </w:r>
      <w:r w:rsidR="001A61F4">
        <w:t>ty</w:t>
      </w:r>
      <w:r>
        <w:t xml:space="preserve"> Purchases</w:t>
      </w:r>
    </w:p>
    <w:p w14:paraId="2CAA8173" w14:textId="77777777" w:rsidR="0061326A" w:rsidRDefault="0061326A" w:rsidP="0061326A">
      <w:pPr>
        <w:pStyle w:val="ListParagraph"/>
        <w:numPr>
          <w:ilvl w:val="0"/>
          <w:numId w:val="5"/>
        </w:numPr>
      </w:pPr>
      <w:r>
        <w:t>Crypto Currency Purchases</w:t>
      </w:r>
    </w:p>
    <w:p w14:paraId="2434EF2C" w14:textId="77777777" w:rsidR="00A718A5" w:rsidRDefault="0061326A" w:rsidP="0061326A">
      <w:pPr>
        <w:pStyle w:val="ListParagraph"/>
        <w:numPr>
          <w:ilvl w:val="0"/>
          <w:numId w:val="5"/>
        </w:numPr>
      </w:pPr>
      <w:r>
        <w:t>Wealth Management</w:t>
      </w:r>
    </w:p>
    <w:p w14:paraId="1DC83A86" w14:textId="77777777" w:rsidR="0061326A" w:rsidRDefault="004D56DF" w:rsidP="004D56DF">
      <w:pPr>
        <w:pStyle w:val="Heading2"/>
      </w:pPr>
      <w:bookmarkStart w:id="30" w:name="_Toc513821617"/>
      <w:r w:rsidRPr="004D56DF">
        <w:t>What Financial Products Will Be Offered in The Future</w:t>
      </w:r>
      <w:r w:rsidR="00DF691B">
        <w:t>?</w:t>
      </w:r>
      <w:bookmarkEnd w:id="30"/>
    </w:p>
    <w:p w14:paraId="2579E61C" w14:textId="77777777" w:rsidR="004D56DF" w:rsidRDefault="00EF6D37" w:rsidP="00EF6D37">
      <w:r>
        <w:t xml:space="preserve">In the future, our </w:t>
      </w:r>
      <w:r w:rsidR="00E0520F">
        <w:t>fully-grown</w:t>
      </w:r>
      <w:r w:rsidR="004D56DF">
        <w:t xml:space="preserve"> investment bank</w:t>
      </w:r>
      <w:r>
        <w:t xml:space="preserve"> will offer many financial products covering interests of a broad range of clients.  </w:t>
      </w:r>
      <w:r w:rsidR="00B6325B">
        <w:t>The list is not fixed and servers more as a sample, as we will always adjust to market conditions and client needs.</w:t>
      </w:r>
    </w:p>
    <w:p w14:paraId="507D7D93" w14:textId="77777777" w:rsidR="004D56DF" w:rsidRDefault="004D56DF" w:rsidP="004D56DF">
      <w:pPr>
        <w:pStyle w:val="Heading4"/>
      </w:pPr>
      <w:r>
        <w:lastRenderedPageBreak/>
        <w:t>Future Financial Products:</w:t>
      </w:r>
    </w:p>
    <w:p w14:paraId="794757D6" w14:textId="77777777" w:rsidR="004D56DF" w:rsidRDefault="004D56DF" w:rsidP="004D56DF">
      <w:pPr>
        <w:pStyle w:val="ListParagraph"/>
        <w:numPr>
          <w:ilvl w:val="0"/>
          <w:numId w:val="6"/>
        </w:numPr>
      </w:pPr>
      <w:r>
        <w:t>Global Stock Purchases</w:t>
      </w:r>
    </w:p>
    <w:p w14:paraId="4101B6C3" w14:textId="77777777" w:rsidR="004D56DF" w:rsidRDefault="004D56DF" w:rsidP="004D56DF">
      <w:pPr>
        <w:pStyle w:val="ListParagraph"/>
        <w:numPr>
          <w:ilvl w:val="0"/>
          <w:numId w:val="6"/>
        </w:numPr>
      </w:pPr>
      <w:r>
        <w:t>Commodit</w:t>
      </w:r>
      <w:r w:rsidR="00C27BB3">
        <w:t>y</w:t>
      </w:r>
      <w:r>
        <w:t xml:space="preserve"> Purchases</w:t>
      </w:r>
    </w:p>
    <w:p w14:paraId="79CD20CA" w14:textId="77777777" w:rsidR="004D56DF" w:rsidRDefault="004D56DF" w:rsidP="004D56DF">
      <w:pPr>
        <w:pStyle w:val="ListParagraph"/>
        <w:numPr>
          <w:ilvl w:val="0"/>
          <w:numId w:val="6"/>
        </w:numPr>
      </w:pPr>
      <w:r>
        <w:t>Crypto Currency Purchases</w:t>
      </w:r>
    </w:p>
    <w:p w14:paraId="4D6FF04D" w14:textId="77777777" w:rsidR="004D56DF" w:rsidRDefault="004D56DF" w:rsidP="004D56DF">
      <w:pPr>
        <w:pStyle w:val="ListParagraph"/>
        <w:numPr>
          <w:ilvl w:val="0"/>
          <w:numId w:val="6"/>
        </w:numPr>
      </w:pPr>
      <w:r>
        <w:t>Wealth Management</w:t>
      </w:r>
    </w:p>
    <w:p w14:paraId="5A628AD2" w14:textId="77777777" w:rsidR="004D56DF" w:rsidRDefault="004D56DF" w:rsidP="004D56DF">
      <w:pPr>
        <w:pStyle w:val="ListParagraph"/>
        <w:numPr>
          <w:ilvl w:val="0"/>
          <w:numId w:val="6"/>
        </w:numPr>
      </w:pPr>
      <w:r>
        <w:t>Investment Banking</w:t>
      </w:r>
    </w:p>
    <w:p w14:paraId="117473C2" w14:textId="77777777" w:rsidR="004D56DF" w:rsidRDefault="004D56DF" w:rsidP="004D56DF">
      <w:pPr>
        <w:pStyle w:val="ListParagraph"/>
        <w:numPr>
          <w:ilvl w:val="0"/>
          <w:numId w:val="6"/>
        </w:numPr>
      </w:pPr>
      <w:r>
        <w:t>Capital Markets</w:t>
      </w:r>
    </w:p>
    <w:p w14:paraId="3B89884F" w14:textId="77777777" w:rsidR="004D56DF" w:rsidRDefault="004D56DF" w:rsidP="004D56DF">
      <w:pPr>
        <w:pStyle w:val="ListParagraph"/>
        <w:numPr>
          <w:ilvl w:val="0"/>
          <w:numId w:val="6"/>
        </w:numPr>
      </w:pPr>
      <w:r>
        <w:t>Investment Management</w:t>
      </w:r>
    </w:p>
    <w:p w14:paraId="263F0655" w14:textId="77777777" w:rsidR="004D56DF" w:rsidRDefault="004D56DF" w:rsidP="004D56DF">
      <w:pPr>
        <w:pStyle w:val="ListParagraph"/>
        <w:numPr>
          <w:ilvl w:val="0"/>
          <w:numId w:val="6"/>
        </w:numPr>
      </w:pPr>
      <w:r>
        <w:t>Municipal Finance</w:t>
      </w:r>
    </w:p>
    <w:p w14:paraId="5AE2B73B" w14:textId="77777777" w:rsidR="004D56DF" w:rsidRDefault="004D56DF" w:rsidP="004D56DF">
      <w:pPr>
        <w:pStyle w:val="ListParagraph"/>
        <w:numPr>
          <w:ilvl w:val="0"/>
          <w:numId w:val="6"/>
        </w:numPr>
      </w:pPr>
      <w:r>
        <w:t>Commodit</w:t>
      </w:r>
      <w:r w:rsidR="00526ACE">
        <w:t>y</w:t>
      </w:r>
      <w:r>
        <w:t xml:space="preserve"> Portfolios</w:t>
      </w:r>
    </w:p>
    <w:p w14:paraId="469C2FCB" w14:textId="77777777" w:rsidR="004D56DF" w:rsidRDefault="004D56DF" w:rsidP="004D56DF">
      <w:pPr>
        <w:pStyle w:val="ListParagraph"/>
        <w:numPr>
          <w:ilvl w:val="0"/>
          <w:numId w:val="6"/>
        </w:numPr>
      </w:pPr>
      <w:r>
        <w:t xml:space="preserve">Crypto </w:t>
      </w:r>
      <w:r w:rsidR="00EF6D37">
        <w:t>C</w:t>
      </w:r>
      <w:r>
        <w:t>urrency Portfolios</w:t>
      </w:r>
    </w:p>
    <w:p w14:paraId="70E26505" w14:textId="77777777" w:rsidR="004D56DF" w:rsidRDefault="004D56DF" w:rsidP="004D56DF">
      <w:pPr>
        <w:pStyle w:val="ListParagraph"/>
        <w:numPr>
          <w:ilvl w:val="0"/>
          <w:numId w:val="6"/>
        </w:numPr>
      </w:pPr>
      <w:r>
        <w:t xml:space="preserve">Credit </w:t>
      </w:r>
      <w:r w:rsidR="00EF6D37">
        <w:t xml:space="preserve">Derivative </w:t>
      </w:r>
      <w:r>
        <w:t>Products</w:t>
      </w:r>
    </w:p>
    <w:p w14:paraId="384A6EB2" w14:textId="77777777" w:rsidR="004D56DF" w:rsidRDefault="004D56DF" w:rsidP="004D56DF">
      <w:pPr>
        <w:pStyle w:val="ListParagraph"/>
        <w:numPr>
          <w:ilvl w:val="0"/>
          <w:numId w:val="6"/>
        </w:numPr>
      </w:pPr>
      <w:r>
        <w:t>Onasander ETFs</w:t>
      </w:r>
    </w:p>
    <w:p w14:paraId="1A858280" w14:textId="77777777" w:rsidR="004D56DF" w:rsidRDefault="004D56DF" w:rsidP="004D56DF">
      <w:pPr>
        <w:pStyle w:val="ListParagraph"/>
        <w:numPr>
          <w:ilvl w:val="0"/>
          <w:numId w:val="6"/>
        </w:numPr>
      </w:pPr>
      <w:r>
        <w:t>Mini Funds for Retail Investors</w:t>
      </w:r>
    </w:p>
    <w:p w14:paraId="0EEC2831" w14:textId="77777777" w:rsidR="004D56DF" w:rsidRDefault="004D56DF" w:rsidP="004D56DF">
      <w:pPr>
        <w:pStyle w:val="ListParagraph"/>
        <w:numPr>
          <w:ilvl w:val="0"/>
          <w:numId w:val="6"/>
        </w:numPr>
      </w:pPr>
      <w:r>
        <w:t>Structured Derivative Products</w:t>
      </w:r>
    </w:p>
    <w:p w14:paraId="14CEA26A" w14:textId="77777777" w:rsidR="004D56DF" w:rsidRDefault="00C877B9" w:rsidP="004D56DF">
      <w:pPr>
        <w:pStyle w:val="ListParagraph"/>
        <w:numPr>
          <w:ilvl w:val="0"/>
          <w:numId w:val="6"/>
        </w:numPr>
      </w:pPr>
      <w:r>
        <w:t>World Wide Web Properties (websites and domains)</w:t>
      </w:r>
    </w:p>
    <w:p w14:paraId="56398257" w14:textId="77777777" w:rsidR="004D56DF" w:rsidRDefault="004D56DF" w:rsidP="004D56DF">
      <w:pPr>
        <w:pStyle w:val="ListParagraph"/>
        <w:numPr>
          <w:ilvl w:val="0"/>
          <w:numId w:val="6"/>
        </w:numPr>
      </w:pPr>
      <w:r>
        <w:t>Crypto ETFs</w:t>
      </w:r>
    </w:p>
    <w:p w14:paraId="774A2888" w14:textId="77777777" w:rsidR="004D56DF" w:rsidRDefault="004D56DF" w:rsidP="004D56DF">
      <w:pPr>
        <w:pStyle w:val="ListParagraph"/>
        <w:numPr>
          <w:ilvl w:val="0"/>
          <w:numId w:val="6"/>
        </w:numPr>
      </w:pPr>
      <w:r>
        <w:t>REITS</w:t>
      </w:r>
    </w:p>
    <w:p w14:paraId="7301DCF1" w14:textId="77777777" w:rsidR="00612730" w:rsidRDefault="00612730" w:rsidP="00612730">
      <w:pPr>
        <w:pStyle w:val="Heading2"/>
      </w:pPr>
      <w:bookmarkStart w:id="31" w:name="_Toc513821618"/>
      <w:r>
        <w:t>What Markets Will Onasander Trade On</w:t>
      </w:r>
      <w:r w:rsidR="00DF691B">
        <w:t>?</w:t>
      </w:r>
      <w:bookmarkEnd w:id="31"/>
    </w:p>
    <w:p w14:paraId="29860D5A" w14:textId="77777777" w:rsidR="00B07087" w:rsidRDefault="00612730" w:rsidP="0022037A">
      <w:r>
        <w:t xml:space="preserve">Onasander will have a master allocation plan across assets and across markets. Most trading will happen in United States, but we plan to purchase stocks in China, Singapore, Europe, </w:t>
      </w:r>
      <w:r w:rsidR="009B7FCF">
        <w:t>Russia,</w:t>
      </w:r>
      <w:r>
        <w:t xml:space="preserve"> Japan, Brazil, and other emerging markets. Real Estate would be purchased </w:t>
      </w:r>
      <w:r w:rsidR="007A7CB4">
        <w:t xml:space="preserve">locally for now, unless major deals present themselves </w:t>
      </w:r>
      <w:r>
        <w:t xml:space="preserve">globally.  </w:t>
      </w:r>
    </w:p>
    <w:p w14:paraId="16BAFCA8" w14:textId="77777777" w:rsidR="00B21F2C" w:rsidRDefault="00476300" w:rsidP="00476300">
      <w:pPr>
        <w:pStyle w:val="Heading2"/>
      </w:pPr>
      <w:bookmarkStart w:id="32" w:name="_Toc513821619"/>
      <w:r>
        <w:t>What Will Be Decentralized About This Investment Bank?</w:t>
      </w:r>
      <w:bookmarkEnd w:id="32"/>
    </w:p>
    <w:p w14:paraId="1E7B6D09" w14:textId="77777777" w:rsidR="00B55CB5" w:rsidRDefault="00BA0AFC" w:rsidP="00B55CB5">
      <w:r>
        <w:t xml:space="preserve">This bank will be registered as a normal investment fund with office locations and clients.  The decentralized parts will include: </w:t>
      </w:r>
    </w:p>
    <w:p w14:paraId="0012A7FF" w14:textId="77777777" w:rsidR="00BA0AFC" w:rsidRDefault="00BA0AFC" w:rsidP="00BA0AFC">
      <w:pPr>
        <w:pStyle w:val="Heading4"/>
      </w:pPr>
      <w:r>
        <w:t>Decentralized:</w:t>
      </w:r>
    </w:p>
    <w:p w14:paraId="66C39E2D" w14:textId="77777777" w:rsidR="00BA0AFC" w:rsidRDefault="00BA0AFC" w:rsidP="00BA0AFC">
      <w:pPr>
        <w:pStyle w:val="ListParagraph"/>
        <w:numPr>
          <w:ilvl w:val="0"/>
          <w:numId w:val="6"/>
        </w:numPr>
      </w:pPr>
      <w:r>
        <w:t>Buying our Financial Products will be done through Smart Contracts</w:t>
      </w:r>
    </w:p>
    <w:p w14:paraId="79981B8F" w14:textId="77777777" w:rsidR="00BA0AFC" w:rsidRDefault="00BA0AFC" w:rsidP="00BA0AFC">
      <w:pPr>
        <w:pStyle w:val="ListParagraph"/>
        <w:numPr>
          <w:ilvl w:val="0"/>
          <w:numId w:val="6"/>
        </w:numPr>
      </w:pPr>
      <w:r>
        <w:t>Investing in our bank will be cryptocurrency token based</w:t>
      </w:r>
    </w:p>
    <w:p w14:paraId="5B66240D" w14:textId="77777777" w:rsidR="00BA0AFC" w:rsidRDefault="00BA0AFC" w:rsidP="00BA0AFC">
      <w:pPr>
        <w:pStyle w:val="ListParagraph"/>
        <w:numPr>
          <w:ilvl w:val="0"/>
          <w:numId w:val="6"/>
        </w:numPr>
      </w:pPr>
      <w:r>
        <w:t xml:space="preserve">Most investment processes will be </w:t>
      </w:r>
      <w:r w:rsidR="00C56600">
        <w:t>decentralized</w:t>
      </w:r>
      <w:r>
        <w:t xml:space="preserve"> on a blockchain</w:t>
      </w:r>
    </w:p>
    <w:p w14:paraId="7881DE29" w14:textId="77777777" w:rsidR="00BA0AFC" w:rsidRDefault="00BA0AFC" w:rsidP="00BA0AFC">
      <w:pPr>
        <w:pStyle w:val="ListParagraph"/>
        <w:numPr>
          <w:ilvl w:val="0"/>
          <w:numId w:val="6"/>
        </w:numPr>
      </w:pPr>
      <w:r>
        <w:t xml:space="preserve">Each client of the bank will be </w:t>
      </w:r>
      <w:r w:rsidR="00143FD1">
        <w:t xml:space="preserve">a </w:t>
      </w:r>
      <w:r>
        <w:t>“node” on a blockchain network</w:t>
      </w:r>
    </w:p>
    <w:p w14:paraId="2934CA20" w14:textId="77777777" w:rsidR="00BA0AFC" w:rsidRDefault="00BA0AFC" w:rsidP="00BA0AFC">
      <w:pPr>
        <w:pStyle w:val="ListParagraph"/>
        <w:numPr>
          <w:ilvl w:val="0"/>
          <w:numId w:val="6"/>
        </w:numPr>
      </w:pPr>
      <w:r>
        <w:t>Dividend distribution will be completed through Smart Contracts</w:t>
      </w:r>
    </w:p>
    <w:p w14:paraId="693AF195" w14:textId="77777777" w:rsidR="00BA0AFC" w:rsidRDefault="00BA0AFC" w:rsidP="00957967">
      <w:pPr>
        <w:pStyle w:val="ListParagraph"/>
        <w:numPr>
          <w:ilvl w:val="0"/>
          <w:numId w:val="6"/>
        </w:numPr>
      </w:pPr>
      <w:r>
        <w:t>Crowd</w:t>
      </w:r>
      <w:r w:rsidR="00C56600">
        <w:t xml:space="preserve"> S</w:t>
      </w:r>
      <w:r>
        <w:t>ale itself will run on decentralized Smart Contract</w:t>
      </w:r>
    </w:p>
    <w:p w14:paraId="1552D7AB" w14:textId="77777777" w:rsidR="00E51253" w:rsidRDefault="00E51253" w:rsidP="00957967">
      <w:pPr>
        <w:pStyle w:val="ListParagraph"/>
        <w:numPr>
          <w:ilvl w:val="0"/>
          <w:numId w:val="6"/>
        </w:numPr>
      </w:pPr>
      <w:r>
        <w:t xml:space="preserve">In the future branches of our bank could become separate blockchain </w:t>
      </w:r>
      <w:r w:rsidR="00610635">
        <w:t>M</w:t>
      </w:r>
      <w:r w:rsidR="004E1286">
        <w:t xml:space="preserve">aster </w:t>
      </w:r>
      <w:r w:rsidR="00610635">
        <w:t>N</w:t>
      </w:r>
      <w:r>
        <w:t>odes</w:t>
      </w:r>
    </w:p>
    <w:p w14:paraId="26287C3C" w14:textId="77777777" w:rsidR="005D5493" w:rsidRDefault="005D5493" w:rsidP="00957967">
      <w:pPr>
        <w:pStyle w:val="ListParagraph"/>
        <w:numPr>
          <w:ilvl w:val="0"/>
          <w:numId w:val="6"/>
        </w:numPr>
      </w:pPr>
      <w:r>
        <w:t>Future company voting system could run on Smart Contracts</w:t>
      </w:r>
    </w:p>
    <w:p w14:paraId="7A32DDB7" w14:textId="77777777" w:rsidR="00E51253" w:rsidRDefault="00E51253" w:rsidP="00E51253">
      <w:pPr>
        <w:pStyle w:val="ListParagraph"/>
      </w:pPr>
    </w:p>
    <w:p w14:paraId="0C70A01B" w14:textId="77777777" w:rsidR="00BA0AFC" w:rsidRPr="00BA0AFC" w:rsidRDefault="00BA0AFC" w:rsidP="00BA0AFC"/>
    <w:p w14:paraId="57BAF191" w14:textId="77777777" w:rsidR="00B745C6" w:rsidRDefault="00B745C6" w:rsidP="00B745C6">
      <w:pPr>
        <w:pStyle w:val="Heading2"/>
      </w:pPr>
      <w:bookmarkStart w:id="33" w:name="_Toc513821620"/>
      <w:r>
        <w:lastRenderedPageBreak/>
        <w:t>Onasander Timeline</w:t>
      </w:r>
      <w:bookmarkEnd w:id="33"/>
      <w:r w:rsidR="00BE5E0B">
        <w:br/>
      </w:r>
    </w:p>
    <w:p w14:paraId="39D225A3" w14:textId="77777777" w:rsidR="006266BD" w:rsidRPr="006266BD" w:rsidRDefault="006266BD" w:rsidP="006266BD">
      <w:pPr>
        <w:pStyle w:val="ListParagraph"/>
        <w:numPr>
          <w:ilvl w:val="0"/>
          <w:numId w:val="19"/>
        </w:numPr>
        <w:rPr>
          <w:noProof/>
          <w:sz w:val="24"/>
          <w:szCs w:val="24"/>
        </w:rPr>
      </w:pPr>
      <w:r w:rsidRPr="006266BD">
        <w:rPr>
          <w:noProof/>
          <w:sz w:val="24"/>
          <w:szCs w:val="24"/>
        </w:rPr>
        <w:t>Hire Onasander ICO Team</w:t>
      </w:r>
      <w:r w:rsidR="003D5C4B">
        <w:rPr>
          <w:noProof/>
          <w:sz w:val="24"/>
          <w:szCs w:val="24"/>
        </w:rPr>
        <w:t xml:space="preserve"> –</w:t>
      </w:r>
      <w:r w:rsidR="00FB54D8">
        <w:rPr>
          <w:noProof/>
          <w:sz w:val="24"/>
          <w:szCs w:val="24"/>
        </w:rPr>
        <w:t xml:space="preserve"> </w:t>
      </w:r>
      <w:r w:rsidRPr="006266BD">
        <w:rPr>
          <w:b/>
          <w:noProof/>
          <w:sz w:val="24"/>
          <w:szCs w:val="24"/>
        </w:rPr>
        <w:t>completed</w:t>
      </w:r>
    </w:p>
    <w:p w14:paraId="4DFAAF83" w14:textId="77777777" w:rsidR="006266BD" w:rsidRPr="006266BD" w:rsidRDefault="00B3391E" w:rsidP="006266BD">
      <w:pPr>
        <w:pStyle w:val="ListParagraph"/>
        <w:numPr>
          <w:ilvl w:val="0"/>
          <w:numId w:val="19"/>
        </w:numPr>
        <w:rPr>
          <w:noProof/>
          <w:sz w:val="24"/>
          <w:szCs w:val="24"/>
        </w:rPr>
      </w:pPr>
      <w:r>
        <w:rPr>
          <w:noProof/>
          <w:sz w:val="24"/>
          <w:szCs w:val="24"/>
        </w:rPr>
        <w:t xml:space="preserve">Write the </w:t>
      </w:r>
      <w:r w:rsidR="006266BD" w:rsidRPr="006266BD">
        <w:rPr>
          <w:noProof/>
          <w:sz w:val="24"/>
          <w:szCs w:val="24"/>
        </w:rPr>
        <w:t>Whitepaper</w:t>
      </w:r>
      <w:r w:rsidR="00FB54D8">
        <w:rPr>
          <w:noProof/>
          <w:sz w:val="24"/>
          <w:szCs w:val="24"/>
        </w:rPr>
        <w:t xml:space="preserve"> </w:t>
      </w:r>
      <w:r w:rsidR="006266BD" w:rsidRPr="006266BD">
        <w:rPr>
          <w:noProof/>
          <w:sz w:val="24"/>
          <w:szCs w:val="24"/>
        </w:rPr>
        <w:t xml:space="preserve">– </w:t>
      </w:r>
      <w:r w:rsidR="006266BD" w:rsidRPr="006266BD">
        <w:rPr>
          <w:b/>
          <w:noProof/>
          <w:sz w:val="24"/>
          <w:szCs w:val="24"/>
        </w:rPr>
        <w:t>completed</w:t>
      </w:r>
    </w:p>
    <w:p w14:paraId="252C1181" w14:textId="77777777" w:rsidR="006266BD" w:rsidRPr="006266BD" w:rsidRDefault="006266BD" w:rsidP="006266BD">
      <w:pPr>
        <w:pStyle w:val="ListParagraph"/>
        <w:numPr>
          <w:ilvl w:val="0"/>
          <w:numId w:val="19"/>
        </w:numPr>
        <w:rPr>
          <w:noProof/>
          <w:sz w:val="24"/>
          <w:szCs w:val="24"/>
        </w:rPr>
      </w:pPr>
      <w:r w:rsidRPr="006266BD">
        <w:rPr>
          <w:noProof/>
          <w:sz w:val="24"/>
          <w:szCs w:val="24"/>
        </w:rPr>
        <w:t>Onasander Website –</w:t>
      </w:r>
      <w:r w:rsidR="00FB54D8">
        <w:rPr>
          <w:noProof/>
          <w:sz w:val="24"/>
          <w:szCs w:val="24"/>
        </w:rPr>
        <w:t xml:space="preserve"> </w:t>
      </w:r>
      <w:r w:rsidRPr="006266BD">
        <w:rPr>
          <w:b/>
          <w:noProof/>
          <w:sz w:val="24"/>
          <w:szCs w:val="24"/>
        </w:rPr>
        <w:t>completed</w:t>
      </w:r>
    </w:p>
    <w:p w14:paraId="26A83E55" w14:textId="77777777" w:rsidR="006266BD" w:rsidRPr="006631D7" w:rsidRDefault="006266BD" w:rsidP="006266BD">
      <w:pPr>
        <w:pStyle w:val="ListParagraph"/>
        <w:numPr>
          <w:ilvl w:val="0"/>
          <w:numId w:val="19"/>
        </w:numPr>
        <w:rPr>
          <w:noProof/>
          <w:sz w:val="24"/>
          <w:szCs w:val="24"/>
        </w:rPr>
      </w:pPr>
      <w:r w:rsidRPr="006266BD">
        <w:rPr>
          <w:noProof/>
          <w:sz w:val="24"/>
          <w:szCs w:val="24"/>
        </w:rPr>
        <w:t>Develop Onasander Smart Contracts –</w:t>
      </w:r>
      <w:r w:rsidR="000E34FB">
        <w:rPr>
          <w:noProof/>
          <w:sz w:val="24"/>
          <w:szCs w:val="24"/>
        </w:rPr>
        <w:t xml:space="preserve"> </w:t>
      </w:r>
      <w:r w:rsidR="00980817" w:rsidRPr="00980817">
        <w:rPr>
          <w:b/>
          <w:noProof/>
          <w:sz w:val="24"/>
          <w:szCs w:val="24"/>
        </w:rPr>
        <w:t>completed</w:t>
      </w:r>
    </w:p>
    <w:p w14:paraId="1F6C0CC3" w14:textId="77777777" w:rsidR="006631D7" w:rsidRDefault="006631D7" w:rsidP="006266BD">
      <w:pPr>
        <w:pStyle w:val="ListParagraph"/>
        <w:numPr>
          <w:ilvl w:val="0"/>
          <w:numId w:val="19"/>
        </w:numPr>
        <w:rPr>
          <w:noProof/>
          <w:sz w:val="24"/>
          <w:szCs w:val="24"/>
        </w:rPr>
      </w:pPr>
      <w:r>
        <w:rPr>
          <w:noProof/>
          <w:sz w:val="24"/>
          <w:szCs w:val="24"/>
        </w:rPr>
        <w:t>Register Legal Entities for the company – May 2018</w:t>
      </w:r>
    </w:p>
    <w:p w14:paraId="0F324C11" w14:textId="77777777" w:rsidR="001A3317" w:rsidRPr="001A3317" w:rsidRDefault="001A3317" w:rsidP="00957967">
      <w:pPr>
        <w:pStyle w:val="ListParagraph"/>
        <w:numPr>
          <w:ilvl w:val="0"/>
          <w:numId w:val="19"/>
        </w:numPr>
        <w:rPr>
          <w:noProof/>
          <w:sz w:val="24"/>
          <w:szCs w:val="24"/>
        </w:rPr>
      </w:pPr>
      <w:r w:rsidRPr="001A3317">
        <w:rPr>
          <w:noProof/>
          <w:sz w:val="24"/>
          <w:szCs w:val="24"/>
        </w:rPr>
        <w:t xml:space="preserve">Prepare Marketing Plan – </w:t>
      </w:r>
      <w:r w:rsidR="00955D58">
        <w:rPr>
          <w:noProof/>
          <w:sz w:val="24"/>
          <w:szCs w:val="24"/>
        </w:rPr>
        <w:t>June</w:t>
      </w:r>
      <w:r>
        <w:rPr>
          <w:noProof/>
          <w:sz w:val="24"/>
          <w:szCs w:val="24"/>
        </w:rPr>
        <w:t xml:space="preserve"> </w:t>
      </w:r>
      <w:r w:rsidRPr="001A3317">
        <w:rPr>
          <w:noProof/>
          <w:sz w:val="24"/>
          <w:szCs w:val="24"/>
        </w:rPr>
        <w:t>2018</w:t>
      </w:r>
    </w:p>
    <w:p w14:paraId="179CD6A2" w14:textId="77777777" w:rsidR="00FB54D8" w:rsidRPr="00FB54D8" w:rsidRDefault="00FB54D8" w:rsidP="001A3317">
      <w:pPr>
        <w:pStyle w:val="ListParagraph"/>
        <w:numPr>
          <w:ilvl w:val="0"/>
          <w:numId w:val="19"/>
        </w:numPr>
        <w:rPr>
          <w:noProof/>
          <w:sz w:val="24"/>
          <w:szCs w:val="24"/>
        </w:rPr>
      </w:pPr>
      <w:r w:rsidRPr="00FB54D8">
        <w:rPr>
          <w:noProof/>
          <w:sz w:val="24"/>
          <w:szCs w:val="24"/>
        </w:rPr>
        <w:t>Reach to Investors – Ju</w:t>
      </w:r>
      <w:r>
        <w:rPr>
          <w:noProof/>
          <w:sz w:val="24"/>
          <w:szCs w:val="24"/>
        </w:rPr>
        <w:t>ne</w:t>
      </w:r>
      <w:r w:rsidRPr="00FB54D8">
        <w:rPr>
          <w:noProof/>
          <w:sz w:val="24"/>
          <w:szCs w:val="24"/>
        </w:rPr>
        <w:t xml:space="preserve"> 2018</w:t>
      </w:r>
    </w:p>
    <w:p w14:paraId="76E2D000" w14:textId="77777777" w:rsidR="006266BD" w:rsidRDefault="006266BD" w:rsidP="006266BD">
      <w:pPr>
        <w:pStyle w:val="ListParagraph"/>
        <w:numPr>
          <w:ilvl w:val="0"/>
          <w:numId w:val="19"/>
        </w:numPr>
        <w:rPr>
          <w:noProof/>
          <w:sz w:val="24"/>
          <w:szCs w:val="24"/>
        </w:rPr>
      </w:pPr>
      <w:r w:rsidRPr="00F45969">
        <w:rPr>
          <w:b/>
          <w:noProof/>
          <w:sz w:val="24"/>
          <w:szCs w:val="24"/>
        </w:rPr>
        <w:t>PRE ICO 1 / Pre-Sale</w:t>
      </w:r>
      <w:r w:rsidRPr="006266BD">
        <w:rPr>
          <w:noProof/>
          <w:sz w:val="24"/>
          <w:szCs w:val="24"/>
        </w:rPr>
        <w:t xml:space="preserve"> – </w:t>
      </w:r>
      <w:r w:rsidR="00955D58">
        <w:rPr>
          <w:noProof/>
          <w:sz w:val="24"/>
          <w:szCs w:val="24"/>
        </w:rPr>
        <w:t>July</w:t>
      </w:r>
      <w:r w:rsidRPr="006266BD">
        <w:rPr>
          <w:noProof/>
          <w:sz w:val="24"/>
          <w:szCs w:val="24"/>
        </w:rPr>
        <w:t xml:space="preserve"> 2018</w:t>
      </w:r>
    </w:p>
    <w:p w14:paraId="76529751" w14:textId="77777777" w:rsidR="00BF4889" w:rsidRPr="00BF4889" w:rsidRDefault="00BF4889" w:rsidP="00957967">
      <w:pPr>
        <w:pStyle w:val="ListParagraph"/>
        <w:numPr>
          <w:ilvl w:val="0"/>
          <w:numId w:val="19"/>
        </w:numPr>
        <w:rPr>
          <w:noProof/>
          <w:sz w:val="24"/>
          <w:szCs w:val="24"/>
        </w:rPr>
      </w:pPr>
      <w:r w:rsidRPr="00BF4889">
        <w:rPr>
          <w:sz w:val="24"/>
          <w:szCs w:val="24"/>
        </w:rPr>
        <w:t xml:space="preserve">Apply for SEC Regulation A+ compliance in USA – </w:t>
      </w:r>
      <w:r w:rsidR="00955D58">
        <w:rPr>
          <w:sz w:val="24"/>
          <w:szCs w:val="24"/>
        </w:rPr>
        <w:t>July</w:t>
      </w:r>
      <w:r w:rsidRPr="00BF4889">
        <w:rPr>
          <w:sz w:val="24"/>
          <w:szCs w:val="24"/>
        </w:rPr>
        <w:t xml:space="preserve"> 2019</w:t>
      </w:r>
    </w:p>
    <w:p w14:paraId="5984006D" w14:textId="77777777" w:rsidR="00FB54D8" w:rsidRDefault="00FB54D8" w:rsidP="006266BD">
      <w:pPr>
        <w:pStyle w:val="ListParagraph"/>
        <w:numPr>
          <w:ilvl w:val="0"/>
          <w:numId w:val="19"/>
        </w:numPr>
        <w:rPr>
          <w:noProof/>
          <w:sz w:val="24"/>
          <w:szCs w:val="24"/>
        </w:rPr>
      </w:pPr>
      <w:r w:rsidRPr="00F45969">
        <w:rPr>
          <w:b/>
          <w:noProof/>
          <w:sz w:val="24"/>
          <w:szCs w:val="24"/>
        </w:rPr>
        <w:t>PRE ICO 2 / Pre-Sale</w:t>
      </w:r>
      <w:r>
        <w:rPr>
          <w:noProof/>
          <w:sz w:val="24"/>
          <w:szCs w:val="24"/>
        </w:rPr>
        <w:t xml:space="preserve"> – </w:t>
      </w:r>
      <w:r w:rsidR="0078206F">
        <w:rPr>
          <w:noProof/>
          <w:sz w:val="24"/>
          <w:szCs w:val="24"/>
        </w:rPr>
        <w:t>September</w:t>
      </w:r>
      <w:r>
        <w:rPr>
          <w:noProof/>
          <w:sz w:val="24"/>
          <w:szCs w:val="24"/>
        </w:rPr>
        <w:t xml:space="preserve"> 2018</w:t>
      </w:r>
    </w:p>
    <w:p w14:paraId="38113522" w14:textId="77777777" w:rsidR="00FB54D8" w:rsidRDefault="00FB54D8" w:rsidP="006266BD">
      <w:pPr>
        <w:pStyle w:val="ListParagraph"/>
        <w:numPr>
          <w:ilvl w:val="0"/>
          <w:numId w:val="19"/>
        </w:numPr>
        <w:rPr>
          <w:noProof/>
          <w:sz w:val="24"/>
          <w:szCs w:val="24"/>
        </w:rPr>
      </w:pPr>
      <w:r w:rsidRPr="00F45969">
        <w:rPr>
          <w:b/>
          <w:noProof/>
          <w:sz w:val="24"/>
          <w:szCs w:val="24"/>
        </w:rPr>
        <w:t>PRE ICO 3 / Pre-Sale</w:t>
      </w:r>
      <w:r>
        <w:rPr>
          <w:noProof/>
          <w:sz w:val="24"/>
          <w:szCs w:val="24"/>
        </w:rPr>
        <w:t xml:space="preserve"> – </w:t>
      </w:r>
      <w:r w:rsidR="0078206F">
        <w:rPr>
          <w:noProof/>
          <w:sz w:val="24"/>
          <w:szCs w:val="24"/>
        </w:rPr>
        <w:t>November</w:t>
      </w:r>
      <w:r>
        <w:rPr>
          <w:noProof/>
          <w:sz w:val="24"/>
          <w:szCs w:val="24"/>
        </w:rPr>
        <w:t xml:space="preserve"> 2018</w:t>
      </w:r>
    </w:p>
    <w:p w14:paraId="07302389" w14:textId="77777777" w:rsidR="006266BD" w:rsidRPr="006266BD" w:rsidRDefault="00FB54D8" w:rsidP="00FB54D8">
      <w:pPr>
        <w:pStyle w:val="ListParagraph"/>
        <w:numPr>
          <w:ilvl w:val="0"/>
          <w:numId w:val="19"/>
        </w:numPr>
        <w:rPr>
          <w:noProof/>
          <w:sz w:val="24"/>
          <w:szCs w:val="24"/>
        </w:rPr>
      </w:pPr>
      <w:r w:rsidRPr="00521655">
        <w:rPr>
          <w:b/>
          <w:noProof/>
          <w:sz w:val="24"/>
          <w:szCs w:val="24"/>
        </w:rPr>
        <w:t>ICO Sale</w:t>
      </w:r>
      <w:r>
        <w:rPr>
          <w:noProof/>
          <w:sz w:val="24"/>
          <w:szCs w:val="24"/>
        </w:rPr>
        <w:t xml:space="preserve"> – </w:t>
      </w:r>
      <w:r w:rsidR="0078206F">
        <w:rPr>
          <w:noProof/>
          <w:sz w:val="24"/>
          <w:szCs w:val="24"/>
        </w:rPr>
        <w:t>January</w:t>
      </w:r>
      <w:r>
        <w:rPr>
          <w:noProof/>
          <w:sz w:val="24"/>
          <w:szCs w:val="24"/>
        </w:rPr>
        <w:t xml:space="preserve"> 201</w:t>
      </w:r>
      <w:r w:rsidR="0078206F">
        <w:rPr>
          <w:noProof/>
          <w:sz w:val="24"/>
          <w:szCs w:val="24"/>
        </w:rPr>
        <w:t>9</w:t>
      </w:r>
    </w:p>
    <w:p w14:paraId="5CCFEB80" w14:textId="77777777" w:rsidR="006266BD" w:rsidRDefault="006266BD" w:rsidP="006266BD">
      <w:pPr>
        <w:pStyle w:val="ListParagraph"/>
        <w:numPr>
          <w:ilvl w:val="0"/>
          <w:numId w:val="19"/>
        </w:numPr>
        <w:rPr>
          <w:noProof/>
          <w:sz w:val="24"/>
          <w:szCs w:val="24"/>
        </w:rPr>
      </w:pPr>
      <w:r w:rsidRPr="006266BD">
        <w:rPr>
          <w:noProof/>
          <w:sz w:val="24"/>
          <w:szCs w:val="24"/>
        </w:rPr>
        <w:t xml:space="preserve">Allocate ICO Funds – </w:t>
      </w:r>
      <w:bookmarkStart w:id="34" w:name="_Hlk513663648"/>
      <w:r w:rsidR="006A3D40">
        <w:rPr>
          <w:noProof/>
          <w:sz w:val="24"/>
          <w:szCs w:val="24"/>
        </w:rPr>
        <w:t>February 2019</w:t>
      </w:r>
      <w:bookmarkEnd w:id="34"/>
    </w:p>
    <w:p w14:paraId="2F8A7833" w14:textId="77777777" w:rsidR="002C7D80" w:rsidRPr="002C7D80" w:rsidRDefault="002C7D80" w:rsidP="00957967">
      <w:pPr>
        <w:pStyle w:val="ListParagraph"/>
        <w:numPr>
          <w:ilvl w:val="0"/>
          <w:numId w:val="19"/>
        </w:numPr>
        <w:rPr>
          <w:noProof/>
          <w:sz w:val="24"/>
          <w:szCs w:val="24"/>
        </w:rPr>
      </w:pPr>
      <w:r w:rsidRPr="002C7D80">
        <w:rPr>
          <w:noProof/>
          <w:sz w:val="24"/>
          <w:szCs w:val="24"/>
        </w:rPr>
        <w:t xml:space="preserve">Get Listed on Crypto Exchanges – </w:t>
      </w:r>
      <w:r w:rsidR="006A3D40">
        <w:rPr>
          <w:noProof/>
          <w:sz w:val="24"/>
          <w:szCs w:val="24"/>
        </w:rPr>
        <w:t>February 2019</w:t>
      </w:r>
    </w:p>
    <w:p w14:paraId="6E32092D" w14:textId="77777777" w:rsidR="002C7D80" w:rsidRPr="002C7D80" w:rsidRDefault="002C7D80" w:rsidP="00957967">
      <w:pPr>
        <w:pStyle w:val="ListParagraph"/>
        <w:numPr>
          <w:ilvl w:val="0"/>
          <w:numId w:val="19"/>
        </w:numPr>
        <w:rPr>
          <w:noProof/>
          <w:sz w:val="24"/>
          <w:szCs w:val="24"/>
        </w:rPr>
      </w:pPr>
      <w:r w:rsidRPr="002C7D80">
        <w:rPr>
          <w:sz w:val="24"/>
          <w:szCs w:val="24"/>
        </w:rPr>
        <w:t xml:space="preserve">Lease Office Space – </w:t>
      </w:r>
      <w:r w:rsidR="006A3D40">
        <w:rPr>
          <w:noProof/>
          <w:sz w:val="24"/>
          <w:szCs w:val="24"/>
        </w:rPr>
        <w:t>February 2019</w:t>
      </w:r>
    </w:p>
    <w:p w14:paraId="1096FC96" w14:textId="77777777" w:rsidR="009F6248" w:rsidRPr="006115D1" w:rsidRDefault="006266BD" w:rsidP="002C7D80">
      <w:pPr>
        <w:pStyle w:val="ListParagraph"/>
        <w:numPr>
          <w:ilvl w:val="0"/>
          <w:numId w:val="19"/>
        </w:numPr>
        <w:rPr>
          <w:noProof/>
          <w:sz w:val="24"/>
          <w:szCs w:val="24"/>
        </w:rPr>
      </w:pPr>
      <w:r w:rsidRPr="006266BD">
        <w:rPr>
          <w:noProof/>
          <w:sz w:val="24"/>
          <w:szCs w:val="24"/>
        </w:rPr>
        <w:t xml:space="preserve">Start the Investment Fund – </w:t>
      </w:r>
      <w:r w:rsidR="006A3D40">
        <w:rPr>
          <w:noProof/>
          <w:sz w:val="24"/>
          <w:szCs w:val="24"/>
        </w:rPr>
        <w:t>February 2019</w:t>
      </w:r>
    </w:p>
    <w:p w14:paraId="0B64B613" w14:textId="77777777" w:rsidR="00DB471B" w:rsidRDefault="00DB471B" w:rsidP="00DF7C4C">
      <w:pPr>
        <w:pStyle w:val="ListParagraph"/>
        <w:numPr>
          <w:ilvl w:val="0"/>
          <w:numId w:val="19"/>
        </w:numPr>
        <w:rPr>
          <w:noProof/>
          <w:sz w:val="24"/>
          <w:szCs w:val="24"/>
        </w:rPr>
      </w:pPr>
      <w:r w:rsidRPr="006115D1">
        <w:rPr>
          <w:sz w:val="24"/>
          <w:szCs w:val="24"/>
        </w:rPr>
        <w:t xml:space="preserve">Purchase and Deploy Company Management Software – </w:t>
      </w:r>
      <w:r w:rsidR="006A3D40">
        <w:rPr>
          <w:noProof/>
          <w:sz w:val="24"/>
          <w:szCs w:val="24"/>
        </w:rPr>
        <w:t>February 2019</w:t>
      </w:r>
    </w:p>
    <w:p w14:paraId="31A9B77E" w14:textId="77777777" w:rsidR="0073123D" w:rsidRPr="00840447" w:rsidRDefault="0073123D" w:rsidP="0073123D">
      <w:pPr>
        <w:pStyle w:val="ListParagraph"/>
        <w:numPr>
          <w:ilvl w:val="0"/>
          <w:numId w:val="19"/>
        </w:numPr>
        <w:rPr>
          <w:noProof/>
          <w:sz w:val="24"/>
          <w:szCs w:val="24"/>
        </w:rPr>
      </w:pPr>
      <w:r w:rsidRPr="00840447">
        <w:rPr>
          <w:sz w:val="24"/>
          <w:szCs w:val="24"/>
        </w:rPr>
        <w:t xml:space="preserve">Establish Company Departments – </w:t>
      </w:r>
      <w:r w:rsidR="006A3D40">
        <w:rPr>
          <w:noProof/>
          <w:sz w:val="24"/>
          <w:szCs w:val="24"/>
        </w:rPr>
        <w:t>February 2019</w:t>
      </w:r>
    </w:p>
    <w:p w14:paraId="56F12647" w14:textId="77777777" w:rsidR="007F0C28" w:rsidRPr="00840447" w:rsidRDefault="007F0C28" w:rsidP="007142C1">
      <w:pPr>
        <w:pStyle w:val="ListParagraph"/>
        <w:numPr>
          <w:ilvl w:val="0"/>
          <w:numId w:val="19"/>
        </w:numPr>
        <w:rPr>
          <w:noProof/>
          <w:sz w:val="24"/>
          <w:szCs w:val="24"/>
        </w:rPr>
      </w:pPr>
      <w:r w:rsidRPr="00840447">
        <w:rPr>
          <w:sz w:val="24"/>
          <w:szCs w:val="24"/>
        </w:rPr>
        <w:t xml:space="preserve">Develop Company Policies - </w:t>
      </w:r>
      <w:r w:rsidR="006A3D40">
        <w:rPr>
          <w:noProof/>
          <w:sz w:val="24"/>
          <w:szCs w:val="24"/>
        </w:rPr>
        <w:t>February 2019</w:t>
      </w:r>
    </w:p>
    <w:p w14:paraId="7C5652E6" w14:textId="77777777" w:rsidR="00840447" w:rsidRPr="00840447" w:rsidRDefault="009F6248" w:rsidP="00A92EAF">
      <w:pPr>
        <w:pStyle w:val="ListParagraph"/>
        <w:numPr>
          <w:ilvl w:val="0"/>
          <w:numId w:val="19"/>
        </w:numPr>
        <w:rPr>
          <w:noProof/>
          <w:sz w:val="24"/>
          <w:szCs w:val="24"/>
        </w:rPr>
      </w:pPr>
      <w:r w:rsidRPr="006115D1">
        <w:rPr>
          <w:sz w:val="24"/>
          <w:szCs w:val="24"/>
        </w:rPr>
        <w:t xml:space="preserve">Hire Team Members – </w:t>
      </w:r>
      <w:r w:rsidR="005434C5">
        <w:rPr>
          <w:sz w:val="24"/>
          <w:szCs w:val="24"/>
        </w:rPr>
        <w:t>March 2019</w:t>
      </w:r>
    </w:p>
    <w:p w14:paraId="16B72AFB" w14:textId="77777777" w:rsidR="00DB471B" w:rsidRPr="006115D1" w:rsidRDefault="00DB471B" w:rsidP="00962657">
      <w:pPr>
        <w:pStyle w:val="ListParagraph"/>
        <w:numPr>
          <w:ilvl w:val="0"/>
          <w:numId w:val="19"/>
        </w:numPr>
        <w:rPr>
          <w:noProof/>
          <w:sz w:val="24"/>
          <w:szCs w:val="24"/>
        </w:rPr>
      </w:pPr>
      <w:r w:rsidRPr="006115D1">
        <w:rPr>
          <w:sz w:val="24"/>
          <w:szCs w:val="24"/>
        </w:rPr>
        <w:t xml:space="preserve">Open Up Trading Accounts in Different Markets and Countries – </w:t>
      </w:r>
      <w:r w:rsidR="005434C5">
        <w:rPr>
          <w:sz w:val="24"/>
          <w:szCs w:val="24"/>
        </w:rPr>
        <w:t>March 2019</w:t>
      </w:r>
    </w:p>
    <w:p w14:paraId="0BF8A88B" w14:textId="77777777" w:rsidR="00BE619E" w:rsidRDefault="00B52024" w:rsidP="00DF7C4C">
      <w:pPr>
        <w:pStyle w:val="ListParagraph"/>
        <w:numPr>
          <w:ilvl w:val="0"/>
          <w:numId w:val="19"/>
        </w:numPr>
        <w:rPr>
          <w:noProof/>
          <w:sz w:val="24"/>
          <w:szCs w:val="24"/>
        </w:rPr>
      </w:pPr>
      <w:r w:rsidRPr="006115D1">
        <w:rPr>
          <w:sz w:val="24"/>
          <w:szCs w:val="24"/>
        </w:rPr>
        <w:t xml:space="preserve">Develop Dividend </w:t>
      </w:r>
      <w:r w:rsidR="003B763C" w:rsidRPr="006115D1">
        <w:rPr>
          <w:sz w:val="24"/>
          <w:szCs w:val="24"/>
        </w:rPr>
        <w:t>D</w:t>
      </w:r>
      <w:r w:rsidRPr="006115D1">
        <w:rPr>
          <w:sz w:val="24"/>
          <w:szCs w:val="24"/>
        </w:rPr>
        <w:t xml:space="preserve">istribution </w:t>
      </w:r>
      <w:r w:rsidR="003B763C" w:rsidRPr="006115D1">
        <w:rPr>
          <w:sz w:val="24"/>
          <w:szCs w:val="24"/>
        </w:rPr>
        <w:t>S</w:t>
      </w:r>
      <w:r w:rsidRPr="006115D1">
        <w:rPr>
          <w:sz w:val="24"/>
          <w:szCs w:val="24"/>
        </w:rPr>
        <w:t xml:space="preserve">oftware </w:t>
      </w:r>
      <w:r w:rsidR="003B763C" w:rsidRPr="006115D1">
        <w:rPr>
          <w:sz w:val="24"/>
          <w:szCs w:val="24"/>
        </w:rPr>
        <w:t>f</w:t>
      </w:r>
      <w:r w:rsidRPr="006115D1">
        <w:rPr>
          <w:sz w:val="24"/>
          <w:szCs w:val="24"/>
        </w:rPr>
        <w:t xml:space="preserve">or </w:t>
      </w:r>
      <w:r w:rsidR="003B763C" w:rsidRPr="006115D1">
        <w:rPr>
          <w:sz w:val="24"/>
          <w:szCs w:val="24"/>
        </w:rPr>
        <w:t>T</w:t>
      </w:r>
      <w:r w:rsidRPr="006115D1">
        <w:rPr>
          <w:sz w:val="24"/>
          <w:szCs w:val="24"/>
        </w:rPr>
        <w:t xml:space="preserve">oken </w:t>
      </w:r>
      <w:r w:rsidR="003B763C" w:rsidRPr="006115D1">
        <w:rPr>
          <w:sz w:val="24"/>
          <w:szCs w:val="24"/>
        </w:rPr>
        <w:t>H</w:t>
      </w:r>
      <w:r w:rsidRPr="006115D1">
        <w:rPr>
          <w:sz w:val="24"/>
          <w:szCs w:val="24"/>
        </w:rPr>
        <w:t>olders</w:t>
      </w:r>
      <w:r w:rsidR="003B763C" w:rsidRPr="006115D1">
        <w:rPr>
          <w:sz w:val="24"/>
          <w:szCs w:val="24"/>
        </w:rPr>
        <w:t xml:space="preserve"> – </w:t>
      </w:r>
      <w:bookmarkStart w:id="35" w:name="_Hlk513663696"/>
      <w:r w:rsidR="005434C5">
        <w:rPr>
          <w:sz w:val="24"/>
          <w:szCs w:val="24"/>
        </w:rPr>
        <w:t>April 2019</w:t>
      </w:r>
      <w:bookmarkEnd w:id="35"/>
    </w:p>
    <w:p w14:paraId="5D66894D" w14:textId="77777777" w:rsidR="00840447" w:rsidRPr="00840447" w:rsidRDefault="00840447" w:rsidP="007142C1">
      <w:pPr>
        <w:pStyle w:val="ListParagraph"/>
        <w:numPr>
          <w:ilvl w:val="0"/>
          <w:numId w:val="19"/>
        </w:numPr>
        <w:rPr>
          <w:noProof/>
          <w:sz w:val="24"/>
          <w:szCs w:val="24"/>
        </w:rPr>
      </w:pPr>
      <w:r w:rsidRPr="00840447">
        <w:rPr>
          <w:sz w:val="24"/>
          <w:szCs w:val="24"/>
        </w:rPr>
        <w:t xml:space="preserve">Develop Company Software for Asset Management – </w:t>
      </w:r>
      <w:r w:rsidR="005434C5">
        <w:rPr>
          <w:sz w:val="24"/>
          <w:szCs w:val="24"/>
        </w:rPr>
        <w:t>May 2019</w:t>
      </w:r>
    </w:p>
    <w:p w14:paraId="41AE40A4" w14:textId="77777777" w:rsidR="006115D1" w:rsidRDefault="00BE619E" w:rsidP="00962657">
      <w:pPr>
        <w:pStyle w:val="ListParagraph"/>
        <w:numPr>
          <w:ilvl w:val="0"/>
          <w:numId w:val="19"/>
        </w:numPr>
        <w:rPr>
          <w:noProof/>
        </w:rPr>
      </w:pPr>
      <w:r w:rsidRPr="006115D1">
        <w:rPr>
          <w:sz w:val="24"/>
          <w:szCs w:val="24"/>
        </w:rPr>
        <w:t xml:space="preserve">Develop Onasander Crypto Exchange – </w:t>
      </w:r>
      <w:r w:rsidR="005434C5">
        <w:rPr>
          <w:sz w:val="24"/>
          <w:szCs w:val="24"/>
        </w:rPr>
        <w:t>June</w:t>
      </w:r>
      <w:r w:rsidRPr="006115D1">
        <w:rPr>
          <w:sz w:val="24"/>
          <w:szCs w:val="24"/>
        </w:rPr>
        <w:t xml:space="preserve"> 2019</w:t>
      </w:r>
      <w:r w:rsidR="008A7AE7">
        <w:rPr>
          <w:noProof/>
        </w:rPr>
        <w:t xml:space="preserve"> </w:t>
      </w:r>
    </w:p>
    <w:p w14:paraId="54F29C1C" w14:textId="77777777" w:rsidR="00763E76" w:rsidRDefault="00B52024" w:rsidP="00DF7C4C">
      <w:pPr>
        <w:pStyle w:val="ListParagraph"/>
        <w:numPr>
          <w:ilvl w:val="0"/>
          <w:numId w:val="19"/>
        </w:numPr>
        <w:rPr>
          <w:noProof/>
        </w:rPr>
      </w:pPr>
      <w:r>
        <w:t xml:space="preserve">Hire </w:t>
      </w:r>
      <w:r w:rsidR="00763E76">
        <w:t>F</w:t>
      </w:r>
      <w:r>
        <w:t xml:space="preserve">inancial </w:t>
      </w:r>
      <w:r w:rsidR="00763E76">
        <w:t>A</w:t>
      </w:r>
      <w:r>
        <w:t xml:space="preserve">dvisors for </w:t>
      </w:r>
      <w:r w:rsidR="00763E76">
        <w:t>W</w:t>
      </w:r>
      <w:r>
        <w:t xml:space="preserve">ealth </w:t>
      </w:r>
      <w:r w:rsidR="00763E76">
        <w:t>M</w:t>
      </w:r>
      <w:r>
        <w:t xml:space="preserve">anagement </w:t>
      </w:r>
      <w:r w:rsidR="00763E76">
        <w:t>D</w:t>
      </w:r>
      <w:r>
        <w:t>epartments</w:t>
      </w:r>
      <w:r w:rsidR="00763E76">
        <w:t xml:space="preserve"> – November 2019</w:t>
      </w:r>
    </w:p>
    <w:p w14:paraId="7A5BB16A" w14:textId="77777777" w:rsidR="008571F6" w:rsidRDefault="00B52024" w:rsidP="00962657">
      <w:pPr>
        <w:pStyle w:val="ListParagraph"/>
        <w:numPr>
          <w:ilvl w:val="0"/>
          <w:numId w:val="19"/>
        </w:numPr>
        <w:rPr>
          <w:noProof/>
        </w:rPr>
      </w:pPr>
      <w:r>
        <w:t>Expend Wealth Management Line of Business</w:t>
      </w:r>
      <w:r w:rsidR="00763E76">
        <w:t xml:space="preserve"> – March 2020</w:t>
      </w:r>
    </w:p>
    <w:p w14:paraId="2AB22825" w14:textId="77777777" w:rsidR="008571F6" w:rsidRDefault="008571F6" w:rsidP="00DF7C4C">
      <w:pPr>
        <w:pStyle w:val="ListParagraph"/>
        <w:numPr>
          <w:ilvl w:val="0"/>
          <w:numId w:val="19"/>
        </w:numPr>
        <w:rPr>
          <w:noProof/>
        </w:rPr>
      </w:pPr>
      <w:r>
        <w:t>Create Onasander Financial Products – Q4 2020</w:t>
      </w:r>
    </w:p>
    <w:p w14:paraId="0FBAD801" w14:textId="77777777" w:rsidR="008571F6" w:rsidRDefault="008571F6" w:rsidP="00962657">
      <w:pPr>
        <w:pStyle w:val="ListParagraph"/>
        <w:numPr>
          <w:ilvl w:val="0"/>
          <w:numId w:val="19"/>
        </w:numPr>
        <w:rPr>
          <w:noProof/>
        </w:rPr>
      </w:pPr>
      <w:r>
        <w:t>Offer Onasander Products to Clients – Q1 2021</w:t>
      </w:r>
    </w:p>
    <w:p w14:paraId="0DFD598F" w14:textId="77777777" w:rsidR="008571F6" w:rsidRDefault="008571F6" w:rsidP="00DF7C4C">
      <w:pPr>
        <w:pStyle w:val="ListParagraph"/>
        <w:numPr>
          <w:ilvl w:val="0"/>
          <w:numId w:val="19"/>
        </w:numPr>
        <w:rPr>
          <w:noProof/>
        </w:rPr>
      </w:pPr>
      <w:r>
        <w:rPr>
          <w:noProof/>
        </w:rPr>
        <w:t>Hire Investment Bank Experts – September 2021</w:t>
      </w:r>
    </w:p>
    <w:p w14:paraId="4B618975" w14:textId="77777777" w:rsidR="008571F6" w:rsidRDefault="008571F6" w:rsidP="008571F6">
      <w:pPr>
        <w:pStyle w:val="ListParagraph"/>
        <w:numPr>
          <w:ilvl w:val="0"/>
          <w:numId w:val="19"/>
        </w:numPr>
      </w:pPr>
      <w:r>
        <w:rPr>
          <w:noProof/>
        </w:rPr>
        <w:t>Create Investment Bank Conversion Strategy – January 2022</w:t>
      </w:r>
    </w:p>
    <w:p w14:paraId="77E3246B" w14:textId="77777777" w:rsidR="008571F6" w:rsidRDefault="008571F6" w:rsidP="008571F6">
      <w:pPr>
        <w:pStyle w:val="ListParagraph"/>
        <w:numPr>
          <w:ilvl w:val="0"/>
          <w:numId w:val="19"/>
        </w:numPr>
      </w:pPr>
      <w:r>
        <w:t>Prepare the Company for an Investment Bank Conversion – May 2022</w:t>
      </w:r>
    </w:p>
    <w:p w14:paraId="5FF911AF" w14:textId="77777777" w:rsidR="008571F6" w:rsidRDefault="00B52024" w:rsidP="00962657">
      <w:pPr>
        <w:pStyle w:val="ListParagraph"/>
        <w:numPr>
          <w:ilvl w:val="0"/>
          <w:numId w:val="19"/>
        </w:numPr>
        <w:rPr>
          <w:noProof/>
        </w:rPr>
      </w:pPr>
      <w:r>
        <w:t xml:space="preserve">Expend all </w:t>
      </w:r>
      <w:r w:rsidR="008571F6">
        <w:t>D</w:t>
      </w:r>
      <w:r>
        <w:t xml:space="preserve">epartments to </w:t>
      </w:r>
      <w:r w:rsidR="008571F6">
        <w:t>C</w:t>
      </w:r>
      <w:r>
        <w:t xml:space="preserve">over </w:t>
      </w:r>
      <w:r w:rsidR="008571F6">
        <w:t>M</w:t>
      </w:r>
      <w:r>
        <w:t xml:space="preserve">ost </w:t>
      </w:r>
      <w:r w:rsidR="008571F6">
        <w:t>C</w:t>
      </w:r>
      <w:r>
        <w:t xml:space="preserve">ommon </w:t>
      </w:r>
      <w:r w:rsidR="008571F6">
        <w:t>L</w:t>
      </w:r>
      <w:r>
        <w:t xml:space="preserve">ines of </w:t>
      </w:r>
      <w:r w:rsidR="008571F6">
        <w:t>B</w:t>
      </w:r>
      <w:r>
        <w:t>usiness</w:t>
      </w:r>
      <w:r w:rsidR="008571F6">
        <w:t xml:space="preserve"> – September 2022</w:t>
      </w:r>
    </w:p>
    <w:p w14:paraId="7128474E" w14:textId="01A95B48" w:rsidR="008571F6" w:rsidRDefault="00B52024" w:rsidP="00DF7C4C">
      <w:pPr>
        <w:pStyle w:val="ListParagraph"/>
        <w:numPr>
          <w:ilvl w:val="0"/>
          <w:numId w:val="19"/>
        </w:numPr>
        <w:rPr>
          <w:noProof/>
        </w:rPr>
      </w:pPr>
      <w:r>
        <w:t xml:space="preserve">Turn Investment Fund </w:t>
      </w:r>
      <w:r w:rsidR="00F45AD2">
        <w:t>into</w:t>
      </w:r>
      <w:r>
        <w:t xml:space="preserve"> Investment Bank</w:t>
      </w:r>
      <w:r w:rsidR="008571F6">
        <w:t xml:space="preserve"> – June 202</w:t>
      </w:r>
      <w:r w:rsidR="00795598">
        <w:t>4</w:t>
      </w:r>
    </w:p>
    <w:p w14:paraId="31446848" w14:textId="3A707BBD" w:rsidR="0065676D" w:rsidRDefault="0065676D" w:rsidP="00DF7C4C">
      <w:pPr>
        <w:pStyle w:val="ListParagraph"/>
        <w:numPr>
          <w:ilvl w:val="0"/>
          <w:numId w:val="19"/>
        </w:numPr>
        <w:rPr>
          <w:noProof/>
        </w:rPr>
      </w:pPr>
      <w:r>
        <w:rPr>
          <w:noProof/>
        </w:rPr>
        <w:t>IPO of the Inves</w:t>
      </w:r>
      <w:r w:rsidR="00EE0045">
        <w:rPr>
          <w:noProof/>
        </w:rPr>
        <w:t>tment</w:t>
      </w:r>
      <w:r>
        <w:rPr>
          <w:noProof/>
        </w:rPr>
        <w:t xml:space="preserve"> Bank</w:t>
      </w:r>
      <w:r w:rsidR="007B5669">
        <w:rPr>
          <w:noProof/>
        </w:rPr>
        <w:t xml:space="preserve"> – June 202</w:t>
      </w:r>
      <w:r w:rsidR="00E26F12">
        <w:rPr>
          <w:noProof/>
        </w:rPr>
        <w:t>8</w:t>
      </w:r>
    </w:p>
    <w:p w14:paraId="28617031" w14:textId="77777777" w:rsidR="002973F6" w:rsidRPr="002973F6" w:rsidRDefault="002973F6" w:rsidP="002973F6">
      <w:pPr>
        <w:pStyle w:val="Heading1"/>
      </w:pPr>
      <w:bookmarkStart w:id="36" w:name="_Toc513821621"/>
      <w:r>
        <w:lastRenderedPageBreak/>
        <w:t>The Offer</w:t>
      </w:r>
      <w:bookmarkEnd w:id="36"/>
    </w:p>
    <w:p w14:paraId="3D19E011" w14:textId="77777777" w:rsidR="008365E7" w:rsidRDefault="008365E7" w:rsidP="008365E7">
      <w:r>
        <w:t xml:space="preserve">Our offer is simple.  We use crowd funding to open up an investment fund backed by </w:t>
      </w:r>
      <w:r w:rsidR="002839BB">
        <w:t xml:space="preserve">world </w:t>
      </w:r>
      <w:r>
        <w:t>assets.  We trade those assets, and profits</w:t>
      </w:r>
      <w:r w:rsidR="003F2992">
        <w:t xml:space="preserve"> from </w:t>
      </w:r>
      <w:r w:rsidR="00962C7F">
        <w:t xml:space="preserve">the </w:t>
      </w:r>
      <w:r w:rsidR="003F2992">
        <w:t>trading</w:t>
      </w:r>
      <w:r>
        <w:t xml:space="preserve"> go back into the value of the company, value of the </w:t>
      </w:r>
      <w:r w:rsidR="00DB6A72">
        <w:t>token</w:t>
      </w:r>
      <w:r>
        <w:t>, and back to the original investors as dividends</w:t>
      </w:r>
      <w:r w:rsidR="00962C7F">
        <w:t xml:space="preserve"> of 10%</w:t>
      </w:r>
      <w:r>
        <w:t xml:space="preserve">.  </w:t>
      </w:r>
      <w:r w:rsidR="00C00477">
        <w:t>With time we turn the fund into an investment bank</w:t>
      </w:r>
    </w:p>
    <w:p w14:paraId="24B5C4F8" w14:textId="77777777" w:rsidR="009335E5" w:rsidRDefault="009335E5" w:rsidP="009335E5">
      <w:pPr>
        <w:pStyle w:val="Heading2"/>
      </w:pPr>
      <w:bookmarkStart w:id="37" w:name="_Toc513821622"/>
      <w:r>
        <w:t>10% Dividend</w:t>
      </w:r>
      <w:bookmarkEnd w:id="37"/>
      <w:r>
        <w:t xml:space="preserve"> </w:t>
      </w:r>
    </w:p>
    <w:p w14:paraId="6C521AEF" w14:textId="77777777" w:rsidR="009335E5" w:rsidRDefault="009335E5" w:rsidP="009335E5">
      <w:r>
        <w:t>Onasander will pay dividends to our token holders.  The value of the dividend is 10%.   It will be paid every quarter with the following rules:</w:t>
      </w:r>
    </w:p>
    <w:p w14:paraId="24E02F8C" w14:textId="77777777" w:rsidR="009335E5" w:rsidRDefault="009335E5" w:rsidP="009335E5">
      <w:pPr>
        <w:pStyle w:val="Heading4"/>
      </w:pPr>
      <w:r>
        <w:t>Dividend Rules:</w:t>
      </w:r>
    </w:p>
    <w:p w14:paraId="478CD6EA" w14:textId="77777777" w:rsidR="00434F51" w:rsidRDefault="00434F51" w:rsidP="00434F51">
      <w:pPr>
        <w:pStyle w:val="ListParagraph"/>
        <w:numPr>
          <w:ilvl w:val="0"/>
          <w:numId w:val="17"/>
        </w:numPr>
      </w:pPr>
      <w:r>
        <w:t xml:space="preserve">The 10% payment </w:t>
      </w:r>
      <w:r w:rsidR="003524E3">
        <w:t xml:space="preserve">is based on </w:t>
      </w:r>
      <w:r>
        <w:t>Onasander quarterly profits.</w:t>
      </w:r>
    </w:p>
    <w:p w14:paraId="011DACAC" w14:textId="77777777" w:rsidR="009335E5" w:rsidRDefault="00AC2891" w:rsidP="009335E5">
      <w:pPr>
        <w:pStyle w:val="ListParagraph"/>
        <w:numPr>
          <w:ilvl w:val="0"/>
          <w:numId w:val="17"/>
        </w:numPr>
      </w:pPr>
      <w:r>
        <w:t>Token holders must own tokens at the time of dividend payment</w:t>
      </w:r>
      <w:r w:rsidR="008B3690">
        <w:t>.</w:t>
      </w:r>
    </w:p>
    <w:p w14:paraId="6A75F7E8" w14:textId="77777777" w:rsidR="008B3690" w:rsidRDefault="008B3690" w:rsidP="00957967">
      <w:pPr>
        <w:pStyle w:val="ListParagraph"/>
        <w:numPr>
          <w:ilvl w:val="0"/>
          <w:numId w:val="17"/>
        </w:numPr>
      </w:pPr>
      <w:r>
        <w:t>Dividends are paid only for quarters in which Onasander made profits.</w:t>
      </w:r>
    </w:p>
    <w:p w14:paraId="4AB46CAD" w14:textId="77777777" w:rsidR="00AC2891" w:rsidRDefault="00AC2891" w:rsidP="009335E5">
      <w:pPr>
        <w:pStyle w:val="ListParagraph"/>
        <w:numPr>
          <w:ilvl w:val="0"/>
          <w:numId w:val="17"/>
        </w:numPr>
      </w:pPr>
      <w:r>
        <w:t xml:space="preserve">Onasander tokens must be owned by the token holder during the quarter for which the dividend is being paid.  </w:t>
      </w:r>
    </w:p>
    <w:p w14:paraId="06BA15A6" w14:textId="77777777" w:rsidR="009335E5" w:rsidRDefault="00AC2891" w:rsidP="009335E5">
      <w:pPr>
        <w:pStyle w:val="ListParagraph"/>
        <w:numPr>
          <w:ilvl w:val="0"/>
          <w:numId w:val="17"/>
        </w:numPr>
      </w:pPr>
      <w:r>
        <w:t>In case our investor holds different token amounts during the given quarter, the smaller amount will be used to calculate the dividend payment.</w:t>
      </w:r>
      <w:r w:rsidR="009335E5">
        <w:t xml:space="preserve"> </w:t>
      </w:r>
      <w:r w:rsidR="008B3690">
        <w:t xml:space="preserve">This includes the </w:t>
      </w:r>
      <w:r w:rsidR="00493FD4">
        <w:t>number</w:t>
      </w:r>
      <w:r w:rsidR="008B3690">
        <w:t xml:space="preserve"> of tokens owned on the dividend payment day</w:t>
      </w:r>
      <w:r w:rsidR="00A85F9B">
        <w:t xml:space="preserve"> (which will fall outside of a given quarter)</w:t>
      </w:r>
      <w:r w:rsidR="008B3690">
        <w:t>.</w:t>
      </w:r>
    </w:p>
    <w:p w14:paraId="2BDD2AE4" w14:textId="77777777" w:rsidR="008B3690" w:rsidRPr="00C7455F" w:rsidRDefault="008B3690" w:rsidP="009335E5">
      <w:pPr>
        <w:pStyle w:val="ListParagraph"/>
        <w:numPr>
          <w:ilvl w:val="0"/>
          <w:numId w:val="17"/>
        </w:numPr>
      </w:pPr>
      <w:r>
        <w:t xml:space="preserve">For investors not being vested (holding tokens) </w:t>
      </w:r>
      <w:r w:rsidR="004C68FE">
        <w:t>throughout</w:t>
      </w:r>
      <w:r>
        <w:t xml:space="preserve"> the full quarter, the dividend will be prorated for the amount of days it was held during the quarter. </w:t>
      </w:r>
    </w:p>
    <w:p w14:paraId="5EC33F66" w14:textId="77777777" w:rsidR="008365E7" w:rsidRDefault="008365E7" w:rsidP="008365E7">
      <w:pPr>
        <w:pStyle w:val="Heading2"/>
      </w:pPr>
      <w:bookmarkStart w:id="38" w:name="_Toc513821623"/>
      <w:r>
        <w:t xml:space="preserve">How </w:t>
      </w:r>
      <w:r w:rsidR="0018020D">
        <w:t>W</w:t>
      </w:r>
      <w:r>
        <w:t xml:space="preserve">ill </w:t>
      </w:r>
      <w:r w:rsidR="0018020D">
        <w:t>C</w:t>
      </w:r>
      <w:r>
        <w:t xml:space="preserve">ompany </w:t>
      </w:r>
      <w:r w:rsidR="0018020D">
        <w:t>G</w:t>
      </w:r>
      <w:r>
        <w:t xml:space="preserve">ains </w:t>
      </w:r>
      <w:r w:rsidR="0018020D">
        <w:t>B</w:t>
      </w:r>
      <w:r>
        <w:t xml:space="preserve">enefit </w:t>
      </w:r>
      <w:r w:rsidR="00F90066">
        <w:t>Token</w:t>
      </w:r>
      <w:r>
        <w:t xml:space="preserve"> </w:t>
      </w:r>
      <w:r w:rsidR="0018020D">
        <w:t>H</w:t>
      </w:r>
      <w:r>
        <w:t>olders</w:t>
      </w:r>
      <w:r w:rsidR="00DF691B">
        <w:t>?</w:t>
      </w:r>
      <w:bookmarkEnd w:id="38"/>
    </w:p>
    <w:p w14:paraId="03640C57" w14:textId="77777777" w:rsidR="008365E7" w:rsidRDefault="008365E7" w:rsidP="008365E7">
      <w:r>
        <w:t xml:space="preserve">Only limited initial investors will end up with our Onasander </w:t>
      </w:r>
      <w:r w:rsidR="00845481">
        <w:t>tokens</w:t>
      </w:r>
      <w:r>
        <w:t>.  Everyone else will be a client of our company.  The company will make revenue</w:t>
      </w:r>
      <w:r w:rsidR="006E413D">
        <w:t xml:space="preserve"> from trading</w:t>
      </w:r>
      <w:r w:rsidR="00305FDB">
        <w:t xml:space="preserve">, </w:t>
      </w:r>
      <w:r>
        <w:t>investments</w:t>
      </w:r>
      <w:r w:rsidR="006E413D">
        <w:t>,</w:t>
      </w:r>
      <w:r>
        <w:t xml:space="preserve"> and from client fees.  Our revenue will fuel the price of the </w:t>
      </w:r>
      <w:r w:rsidR="00180113">
        <w:t>token</w:t>
      </w:r>
      <w:r>
        <w:t>.</w:t>
      </w:r>
    </w:p>
    <w:p w14:paraId="303A28BE" w14:textId="77777777" w:rsidR="008365E7" w:rsidRDefault="008365E7" w:rsidP="008365E7">
      <w:pPr>
        <w:pStyle w:val="Heading4"/>
      </w:pPr>
      <w:r>
        <w:t>Ways Investors Will Make Money with Us</w:t>
      </w:r>
    </w:p>
    <w:p w14:paraId="4239D146" w14:textId="77777777" w:rsidR="008365E7" w:rsidRDefault="008365E7" w:rsidP="008365E7">
      <w:pPr>
        <w:pStyle w:val="ListParagraph"/>
        <w:numPr>
          <w:ilvl w:val="0"/>
          <w:numId w:val="17"/>
        </w:numPr>
      </w:pPr>
      <w:r>
        <w:t xml:space="preserve">Dividends will be paid to </w:t>
      </w:r>
      <w:r w:rsidR="00B30B2B">
        <w:t>token</w:t>
      </w:r>
      <w:r>
        <w:t xml:space="preserve"> holders.  Every quarter, </w:t>
      </w:r>
      <w:r w:rsidR="002016A4">
        <w:t>percentage</w:t>
      </w:r>
      <w:r w:rsidR="00305FDB">
        <w:t xml:space="preserve"> (10%)</w:t>
      </w:r>
      <w:r>
        <w:t xml:space="preserve"> of net revenue from trading will be </w:t>
      </w:r>
      <w:r w:rsidR="000C24B7">
        <w:t>divided and</w:t>
      </w:r>
      <w:r>
        <w:t xml:space="preserve"> distributed among all </w:t>
      </w:r>
      <w:r w:rsidR="002016A4">
        <w:t>token</w:t>
      </w:r>
      <w:r>
        <w:t xml:space="preserve"> holders.</w:t>
      </w:r>
    </w:p>
    <w:p w14:paraId="3F1E3283" w14:textId="77777777" w:rsidR="008365E7" w:rsidRDefault="008365E7" w:rsidP="008365E7">
      <w:pPr>
        <w:pStyle w:val="ListParagraph"/>
        <w:numPr>
          <w:ilvl w:val="0"/>
          <w:numId w:val="17"/>
        </w:numPr>
      </w:pPr>
      <w:r>
        <w:t xml:space="preserve">Higher value of the company will be reflected in higher </w:t>
      </w:r>
      <w:r w:rsidR="00B12D97">
        <w:t>token</w:t>
      </w:r>
      <w:r>
        <w:t xml:space="preserve"> price on the exchange</w:t>
      </w:r>
      <w:r w:rsidR="006A4DB9">
        <w:t>s</w:t>
      </w:r>
      <w:r>
        <w:t>.</w:t>
      </w:r>
    </w:p>
    <w:p w14:paraId="04849B64" w14:textId="77777777" w:rsidR="008365E7" w:rsidRDefault="006A4DB9" w:rsidP="008365E7">
      <w:pPr>
        <w:pStyle w:val="ListParagraph"/>
        <w:numPr>
          <w:ilvl w:val="0"/>
          <w:numId w:val="17"/>
        </w:numPr>
      </w:pPr>
      <w:r>
        <w:t xml:space="preserve">As successful trades by Onasander become publicly known, and the company starts to have consistent revenue, </w:t>
      </w:r>
      <w:r w:rsidR="008365E7">
        <w:t xml:space="preserve">people will jump to buy our </w:t>
      </w:r>
      <w:r>
        <w:t>tokens</w:t>
      </w:r>
      <w:r w:rsidR="008365E7">
        <w:t xml:space="preserve"> on the open market, driving the price much higher.</w:t>
      </w:r>
    </w:p>
    <w:p w14:paraId="6E4A0FF6" w14:textId="77777777" w:rsidR="008365E7" w:rsidRDefault="008365E7" w:rsidP="008365E7">
      <w:pPr>
        <w:pStyle w:val="ListParagraph"/>
        <w:numPr>
          <w:ilvl w:val="0"/>
          <w:numId w:val="17"/>
        </w:numPr>
      </w:pPr>
      <w:r>
        <w:t xml:space="preserve">Once we establish an investment fund, and later on an investment bank, the profits from </w:t>
      </w:r>
      <w:r w:rsidR="006A4DB9">
        <w:t xml:space="preserve">our </w:t>
      </w:r>
      <w:r>
        <w:t xml:space="preserve">clients will </w:t>
      </w:r>
      <w:r w:rsidR="006A4DB9">
        <w:t xml:space="preserve">also </w:t>
      </w:r>
      <w:r>
        <w:t xml:space="preserve">become part of the dividends that will be distributed to </w:t>
      </w:r>
      <w:r w:rsidR="004E09E6">
        <w:t>token</w:t>
      </w:r>
      <w:r>
        <w:t xml:space="preserve"> holders. </w:t>
      </w:r>
    </w:p>
    <w:p w14:paraId="2A5338E5" w14:textId="77777777" w:rsidR="00DF691B" w:rsidRPr="00C7455F" w:rsidRDefault="008365E7" w:rsidP="00D21C30">
      <w:pPr>
        <w:pStyle w:val="ListParagraph"/>
        <w:numPr>
          <w:ilvl w:val="0"/>
          <w:numId w:val="17"/>
        </w:numPr>
      </w:pPr>
      <w:r>
        <w:t xml:space="preserve">As the wealth of the world grows, our </w:t>
      </w:r>
      <w:r w:rsidR="003A7E36">
        <w:t>token</w:t>
      </w:r>
      <w:r>
        <w:t xml:space="preserve"> supply will stay fixed.  </w:t>
      </w:r>
      <w:r w:rsidR="00994A92">
        <w:t>This deflationary nature of</w:t>
      </w:r>
      <w:r w:rsidR="00E66ECF">
        <w:t xml:space="preserve"> the token</w:t>
      </w:r>
      <w:r w:rsidR="00994A92">
        <w:t xml:space="preserve"> </w:t>
      </w:r>
      <w:r>
        <w:t>will</w:t>
      </w:r>
      <w:r w:rsidR="00994A92">
        <w:t xml:space="preserve"> automatically</w:t>
      </w:r>
      <w:r>
        <w:t xml:space="preserve"> grow </w:t>
      </w:r>
      <w:r w:rsidR="00E66ECF">
        <w:t>its</w:t>
      </w:r>
      <w:r>
        <w:t xml:space="preserve"> price.  </w:t>
      </w:r>
    </w:p>
    <w:p w14:paraId="55BA6BA7" w14:textId="77777777" w:rsidR="009335E5" w:rsidRPr="009335E5" w:rsidRDefault="009335E5" w:rsidP="009335E5"/>
    <w:p w14:paraId="6BC0C3ED" w14:textId="77777777" w:rsidR="00F906FD" w:rsidRDefault="00F906FD" w:rsidP="00F906FD">
      <w:pPr>
        <w:pStyle w:val="Heading1"/>
      </w:pPr>
      <w:bookmarkStart w:id="39" w:name="_Toc513821624"/>
      <w:r>
        <w:lastRenderedPageBreak/>
        <w:t>The Business</w:t>
      </w:r>
      <w:bookmarkEnd w:id="39"/>
    </w:p>
    <w:p w14:paraId="5D294844" w14:textId="77777777" w:rsidR="00F906FD" w:rsidRDefault="00F906FD" w:rsidP="008365E7">
      <w:r>
        <w:t>Our investment fund will start as an LLC company registered in the state of Delaware, United States of America</w:t>
      </w:r>
      <w:r w:rsidR="00AD3E5B">
        <w:t xml:space="preserve"> unless we are not able to receive </w:t>
      </w:r>
      <w:r w:rsidR="004233AF" w:rsidRPr="00BF4889">
        <w:rPr>
          <w:sz w:val="24"/>
          <w:szCs w:val="24"/>
        </w:rPr>
        <w:t>SEC Regulation A+ compliance in USA</w:t>
      </w:r>
      <w:r w:rsidR="00AD3E5B">
        <w:t xml:space="preserve">. </w:t>
      </w:r>
      <w:r>
        <w:t xml:space="preserve">  </w:t>
      </w:r>
      <w:r w:rsidR="00B80D29">
        <w:t>It will continue as an LLC until we become an investment bank.  At that point the fund will become a corporation</w:t>
      </w:r>
      <w:r w:rsidR="00546497">
        <w:t xml:space="preserve">, with a chance of being publicly traded. </w:t>
      </w:r>
    </w:p>
    <w:p w14:paraId="13C64B92" w14:textId="77777777" w:rsidR="00CA1F02" w:rsidRDefault="00CA1F02" w:rsidP="00CA1F02">
      <w:bookmarkStart w:id="40" w:name="_Toc513821625"/>
      <w:r w:rsidRPr="00632A8A">
        <w:rPr>
          <w:rStyle w:val="Heading2Char"/>
        </w:rPr>
        <w:t xml:space="preserve">Who </w:t>
      </w:r>
      <w:r w:rsidR="00AD01B8">
        <w:rPr>
          <w:rStyle w:val="Heading2Char"/>
        </w:rPr>
        <w:t>Will Mana</w:t>
      </w:r>
      <w:r w:rsidRPr="00632A8A">
        <w:rPr>
          <w:rStyle w:val="Heading2Char"/>
        </w:rPr>
        <w:t>ge Onasander</w:t>
      </w:r>
      <w:r w:rsidR="00C4001D">
        <w:rPr>
          <w:rStyle w:val="Heading2Char"/>
        </w:rPr>
        <w:t>?</w:t>
      </w:r>
      <w:bookmarkEnd w:id="40"/>
      <w:r>
        <w:br/>
        <w:t>The management of the company can be divided in three separate phases</w:t>
      </w:r>
      <w:r w:rsidR="00717586">
        <w:t xml:space="preserve">: Initial Phase, Established Phase, and </w:t>
      </w:r>
      <w:r w:rsidR="0033653E">
        <w:t>Fully-Grown</w:t>
      </w:r>
      <w:r w:rsidR="00717586">
        <w:t xml:space="preserve"> Investment Bank.  </w:t>
      </w:r>
    </w:p>
    <w:p w14:paraId="394DE4F9" w14:textId="77777777" w:rsidR="00CA1F02" w:rsidRDefault="00CA1F02" w:rsidP="00CA1F02">
      <w:pPr>
        <w:pStyle w:val="Heading4"/>
      </w:pPr>
      <w:r>
        <w:t>Initial Phase</w:t>
      </w:r>
    </w:p>
    <w:p w14:paraId="7C56027D" w14:textId="77777777" w:rsidR="00CA1F02" w:rsidRDefault="00E90B9B" w:rsidP="00CA1F02">
      <w:r>
        <w:t xml:space="preserve">In the initial phase </w:t>
      </w:r>
      <w:r w:rsidR="00CA1F02">
        <w:t xml:space="preserve">I </w:t>
      </w:r>
      <w:r>
        <w:t xml:space="preserve">will </w:t>
      </w:r>
      <w:r w:rsidR="00CA1F02">
        <w:t xml:space="preserve">start </w:t>
      </w:r>
      <w:r w:rsidR="002732F8">
        <w:t xml:space="preserve">and manage </w:t>
      </w:r>
      <w:r w:rsidR="00CA1F02">
        <w:t>the company</w:t>
      </w:r>
      <w:r w:rsidR="002732F8">
        <w:t>.  U</w:t>
      </w:r>
      <w:r w:rsidR="00CA1F02">
        <w:t xml:space="preserve">sing </w:t>
      </w:r>
      <w:r>
        <w:t xml:space="preserve">some of the </w:t>
      </w:r>
      <w:r w:rsidR="00CA1F02">
        <w:t xml:space="preserve">ICO money I </w:t>
      </w:r>
      <w:r>
        <w:t xml:space="preserve">will </w:t>
      </w:r>
      <w:r w:rsidR="00CA1F02">
        <w:t xml:space="preserve">build a small but super-efficient team that will be able to provide legal, financial, and IT services for </w:t>
      </w:r>
      <w:r w:rsidR="002732F8">
        <w:t>Onasander</w:t>
      </w:r>
      <w:r w:rsidR="00CA1F02">
        <w:t xml:space="preserve">.  At first it </w:t>
      </w:r>
      <w:r w:rsidR="002732F8">
        <w:t>will be about six</w:t>
      </w:r>
      <w:r w:rsidR="00CA1F02">
        <w:t xml:space="preserve"> people to get the fund of the ground.  In this phase I will be the </w:t>
      </w:r>
      <w:r w:rsidR="005F370B">
        <w:t>F</w:t>
      </w:r>
      <w:r w:rsidR="00CA1F02">
        <w:t xml:space="preserve">ounder and CEO of the company, which means I will run all </w:t>
      </w:r>
      <w:r w:rsidR="001B700A">
        <w:t>day to day operations at the firm.</w:t>
      </w:r>
    </w:p>
    <w:p w14:paraId="0AAA740B" w14:textId="77777777" w:rsidR="00CA1F02" w:rsidRDefault="00CA1F02" w:rsidP="00CA1F02">
      <w:pPr>
        <w:pStyle w:val="Heading4"/>
      </w:pPr>
      <w:r>
        <w:t>Established Phase</w:t>
      </w:r>
    </w:p>
    <w:p w14:paraId="48327C93" w14:textId="77777777" w:rsidR="00CA1F02" w:rsidRDefault="00CA1F02" w:rsidP="00CA1F02">
      <w:r>
        <w:t xml:space="preserve">Once the company is fully established I will not run day to day operations.  I will only be the </w:t>
      </w:r>
      <w:r w:rsidR="00C37FD6">
        <w:t>F</w:t>
      </w:r>
      <w:r w:rsidR="00324F28">
        <w:t>o</w:t>
      </w:r>
      <w:r>
        <w:t xml:space="preserve">under and trading brain behind the business.  We will hire a CEO </w:t>
      </w:r>
      <w:r w:rsidR="002732F8">
        <w:t xml:space="preserve">from the financial world, </w:t>
      </w:r>
      <w:r>
        <w:t>and a competent management team to help us implement the white paper timeline tasks.  At that point I will serve as the advisor</w:t>
      </w:r>
      <w:r w:rsidR="000C3EB6">
        <w:t xml:space="preserve"> and </w:t>
      </w:r>
      <w:r w:rsidR="000C3EB6" w:rsidRPr="000C3EB6">
        <w:t>visionary leader</w:t>
      </w:r>
      <w:r>
        <w:t xml:space="preserve"> to the company.</w:t>
      </w:r>
    </w:p>
    <w:p w14:paraId="53E1DE2E" w14:textId="77777777" w:rsidR="00CA1F02" w:rsidRDefault="00CA1F02" w:rsidP="00CA1F02">
      <w:pPr>
        <w:pStyle w:val="Heading4"/>
      </w:pPr>
      <w:r>
        <w:t>Fully Grown Investment Bank</w:t>
      </w:r>
    </w:p>
    <w:p w14:paraId="1B156F31" w14:textId="77777777" w:rsidR="00CA1F02" w:rsidRDefault="00CA1F02" w:rsidP="003D2DA7">
      <w:r>
        <w:t xml:space="preserve">In this phase the bank will most likely be a publicly traded company, and </w:t>
      </w:r>
      <w:r w:rsidR="00C936C0">
        <w:t xml:space="preserve">it </w:t>
      </w:r>
      <w:r>
        <w:t xml:space="preserve">will behave like one, where shareholders </w:t>
      </w:r>
      <w:r w:rsidR="008E6E0F">
        <w:t xml:space="preserve">and ONA token holders </w:t>
      </w:r>
      <w:r>
        <w:t xml:space="preserve">decide the faith of the bank.  </w:t>
      </w:r>
    </w:p>
    <w:p w14:paraId="20577488" w14:textId="77777777" w:rsidR="00CD6849" w:rsidRDefault="00CD6849" w:rsidP="00CD6849">
      <w:pPr>
        <w:pStyle w:val="Heading2"/>
      </w:pPr>
      <w:bookmarkStart w:id="41" w:name="_Toc513821626"/>
      <w:r>
        <w:t>Office Locations</w:t>
      </w:r>
      <w:bookmarkEnd w:id="41"/>
    </w:p>
    <w:p w14:paraId="561E550E" w14:textId="77777777" w:rsidR="00CD6849" w:rsidRDefault="00CD6849" w:rsidP="00CD6849">
      <w:r>
        <w:t xml:space="preserve">Onasander headquarters will be in Manhattan, New York USA.  The fund will operate from there.  Once successful and established, we will have </w:t>
      </w:r>
      <w:r w:rsidR="00A805E7">
        <w:t>an idea</w:t>
      </w:r>
      <w:r>
        <w:t xml:space="preserve"> on how to build our office locations in Europe and Asia</w:t>
      </w:r>
      <w:r w:rsidR="00E974FD">
        <w:t xml:space="preserve"> to accommodate our international clients. </w:t>
      </w:r>
      <w:r w:rsidR="00A805E7">
        <w:t xml:space="preserve"> For Europe we are interested in the city of London, and for Asia we are aiming </w:t>
      </w:r>
      <w:r w:rsidR="00085E66">
        <w:t xml:space="preserve">at </w:t>
      </w:r>
      <w:r w:rsidR="00A805E7">
        <w:t>Hong Kong.</w:t>
      </w:r>
    </w:p>
    <w:p w14:paraId="64B1D725" w14:textId="77777777" w:rsidR="002B7077" w:rsidRDefault="002B7077" w:rsidP="00CD6849">
      <w:r>
        <w:t xml:space="preserve">Our decentralized investors will be provided with </w:t>
      </w:r>
      <w:r w:rsidR="00E30BFB">
        <w:t>superior</w:t>
      </w:r>
      <w:r>
        <w:t xml:space="preserve"> online platform to manage their portfolios and </w:t>
      </w:r>
      <w:r w:rsidR="00E30BFB">
        <w:t>investments</w:t>
      </w:r>
      <w:r>
        <w:t>.</w:t>
      </w:r>
      <w:r w:rsidR="00E30BFB">
        <w:t xml:space="preserve">  This decentralized platform will eliminate need for office space and allow our investors to have hands on control of their trading.</w:t>
      </w:r>
      <w:r w:rsidR="00925B06">
        <w:t xml:space="preserve">  Smart Contracts will take care of investment audit, ownership, history, </w:t>
      </w:r>
      <w:r w:rsidR="00CD6C6E">
        <w:t>integrity, and management.</w:t>
      </w:r>
    </w:p>
    <w:p w14:paraId="15979736" w14:textId="77777777" w:rsidR="00925B06" w:rsidRPr="00CD6849" w:rsidRDefault="00925B06" w:rsidP="00CD6849"/>
    <w:p w14:paraId="7390B440" w14:textId="77777777" w:rsidR="00363D95" w:rsidRDefault="00363D95" w:rsidP="00363D95">
      <w:pPr>
        <w:pStyle w:val="Heading2"/>
      </w:pPr>
      <w:bookmarkStart w:id="42" w:name="_Toc513821627"/>
      <w:r>
        <w:lastRenderedPageBreak/>
        <w:t>Management</w:t>
      </w:r>
      <w:r w:rsidR="00FC695B">
        <w:t xml:space="preserve"> Team</w:t>
      </w:r>
      <w:bookmarkEnd w:id="42"/>
    </w:p>
    <w:p w14:paraId="115FFFF4" w14:textId="77777777" w:rsidR="00363D95" w:rsidRDefault="00363D95" w:rsidP="00363D95">
      <w:pPr>
        <w:pStyle w:val="Heading4"/>
      </w:pPr>
      <w:r>
        <w:t xml:space="preserve">Andrzej Wegrzyn – </w:t>
      </w:r>
      <w:r w:rsidR="004379BA">
        <w:t>Founder &amp;</w:t>
      </w:r>
      <w:r w:rsidR="005F0EC1">
        <w:t xml:space="preserve"> </w:t>
      </w:r>
      <w:r>
        <w:t>CEO</w:t>
      </w:r>
    </w:p>
    <w:p w14:paraId="2AEADB21" w14:textId="77777777" w:rsidR="003D2DA7" w:rsidRDefault="00363D95" w:rsidP="00363D95">
      <w:r>
        <w:t xml:space="preserve">I have 20 years of experience in trading and investing </w:t>
      </w:r>
      <w:r w:rsidR="00B44DAD">
        <w:t>in v</w:t>
      </w:r>
      <w:r>
        <w:t>aries assets.  Over that time span I managed family related funds</w:t>
      </w:r>
      <w:r w:rsidR="002732F8">
        <w:t>, and estates</w:t>
      </w:r>
      <w:r>
        <w:t xml:space="preserve">.  I dedicated </w:t>
      </w:r>
      <w:r w:rsidR="00B44DAD">
        <w:t xml:space="preserve">over a </w:t>
      </w:r>
      <w:r>
        <w:t xml:space="preserve">decade of my life to financial analysis, price behavior, trading software development, and anything related to price </w:t>
      </w:r>
      <w:r w:rsidR="00981DC6">
        <w:t xml:space="preserve">behavior </w:t>
      </w:r>
      <w:r>
        <w:t xml:space="preserve">while working at Morgan Stanley, </w:t>
      </w:r>
      <w:r w:rsidR="00B44DAD">
        <w:t>and</w:t>
      </w:r>
      <w:r>
        <w:t xml:space="preserve"> for my own company.</w:t>
      </w:r>
    </w:p>
    <w:p w14:paraId="0EE55044" w14:textId="77777777" w:rsidR="00363D95" w:rsidRDefault="00363D95" w:rsidP="00363D95">
      <w:pPr>
        <w:pStyle w:val="Heading4"/>
      </w:pPr>
      <w:r>
        <w:t>Anna Kretovit</w:t>
      </w:r>
      <w:r w:rsidR="00501F08">
        <w:t>c</w:t>
      </w:r>
      <w:r>
        <w:t>z – Finance and Accounting</w:t>
      </w:r>
    </w:p>
    <w:p w14:paraId="0E44FAED" w14:textId="77777777" w:rsidR="00363D95" w:rsidRDefault="00363D95" w:rsidP="00363D95">
      <w:r>
        <w:t xml:space="preserve">Anna comes from a corporate background.  She ran companies in New York City and was a Chief Financial Officer at </w:t>
      </w:r>
      <w:r w:rsidR="006E6CCD" w:rsidRPr="006E6CCD">
        <w:t>Michael Cohen Group</w:t>
      </w:r>
      <w:r w:rsidR="006E6CCD">
        <w:t xml:space="preserve"> (</w:t>
      </w:r>
      <w:r>
        <w:t>US Grant</w:t>
      </w:r>
      <w:r w:rsidR="006E6CCD">
        <w:t>s)</w:t>
      </w:r>
      <w:r>
        <w:t>.  She holds a CPA license and will be our go to person when it comes to running our accounting</w:t>
      </w:r>
      <w:r w:rsidR="00981DC6">
        <w:t>, taxation,</w:t>
      </w:r>
      <w:r>
        <w:t xml:space="preserve"> and internal finance.</w:t>
      </w:r>
    </w:p>
    <w:p w14:paraId="075B0EBF" w14:textId="77777777" w:rsidR="00363D95" w:rsidRDefault="00363D95" w:rsidP="00363D95">
      <w:pPr>
        <w:pStyle w:val="Heading4"/>
      </w:pPr>
      <w:r>
        <w:t>Robert Muer – IT Security and Development</w:t>
      </w:r>
    </w:p>
    <w:p w14:paraId="4B517526" w14:textId="77777777" w:rsidR="00363D95" w:rsidRDefault="00363D95" w:rsidP="00363D95">
      <w:r>
        <w:t xml:space="preserve">Robert is freelancing for Onasander, but we are looking to hire him full time once ICO </w:t>
      </w:r>
      <w:r w:rsidR="00FC3FB2">
        <w:t>ends</w:t>
      </w:r>
      <w:r>
        <w:t xml:space="preserve">.  Robert has an extensive background in IT security.  His 15-year tenure in IT Security at various financial </w:t>
      </w:r>
      <w:r w:rsidR="00D115A0">
        <w:t>firms</w:t>
      </w:r>
      <w:r>
        <w:t xml:space="preserve"> gave him tremendous experience in </w:t>
      </w:r>
      <w:r w:rsidR="00BF09EA">
        <w:t>securing data,</w:t>
      </w:r>
      <w:r>
        <w:t xml:space="preserve"> money, information, and info structure.</w:t>
      </w:r>
    </w:p>
    <w:p w14:paraId="0F0822C0" w14:textId="77777777" w:rsidR="00363D95" w:rsidRDefault="00363D95" w:rsidP="00363D95">
      <w:pPr>
        <w:pStyle w:val="Heading4"/>
      </w:pPr>
      <w:r>
        <w:t>Adam Wagner – Developer &amp; IT Lead</w:t>
      </w:r>
    </w:p>
    <w:p w14:paraId="4629E176" w14:textId="77777777" w:rsidR="00363D95" w:rsidRDefault="00363D95" w:rsidP="00363D95">
      <w:r>
        <w:t xml:space="preserve">Adam is a developer who will be responsible for developing all reporting software for the company.  His talents and leadership will be utilized where he will lead a team of developers to </w:t>
      </w:r>
      <w:r w:rsidR="00BF09EA">
        <w:t>build</w:t>
      </w:r>
      <w:r>
        <w:t xml:space="preserve"> dividend payment system for our ICO clients, back office applications, intranets, internal Onasander </w:t>
      </w:r>
      <w:r w:rsidR="00476591">
        <w:t>token</w:t>
      </w:r>
      <w:r>
        <w:t xml:space="preserve"> exchange, and many more</w:t>
      </w:r>
      <w:r w:rsidR="00745411">
        <w:t xml:space="preserve"> IT projects.</w:t>
      </w:r>
    </w:p>
    <w:p w14:paraId="4FBB512B" w14:textId="77777777" w:rsidR="00363D95" w:rsidRDefault="00363D95" w:rsidP="00363D95">
      <w:pPr>
        <w:pStyle w:val="Heading2"/>
      </w:pPr>
      <w:bookmarkStart w:id="43" w:name="_Toc513821628"/>
      <w:r>
        <w:t>Positions Available After ICO</w:t>
      </w:r>
      <w:bookmarkEnd w:id="43"/>
    </w:p>
    <w:p w14:paraId="6025CEA3" w14:textId="77777777" w:rsidR="00A21733" w:rsidRPr="00A21733" w:rsidRDefault="00A21733" w:rsidP="00A21733">
      <w:r>
        <w:t>On</w:t>
      </w:r>
      <w:r w:rsidR="0038173B">
        <w:t>c</w:t>
      </w:r>
      <w:r>
        <w:t>e we execute our ICO, we will be looking to fill few important positions</w:t>
      </w:r>
      <w:r w:rsidR="004E1240">
        <w:t xml:space="preserve"> to complete our 2018-2019 agenda. We setup many tasks on our project plan, therefor we will need to hire top talent for the following positions:</w:t>
      </w:r>
    </w:p>
    <w:p w14:paraId="25753243" w14:textId="77777777" w:rsidR="00A32E41" w:rsidRPr="00A32E41" w:rsidRDefault="00A32E41" w:rsidP="00A32E41">
      <w:pPr>
        <w:pStyle w:val="Heading4"/>
      </w:pPr>
      <w:r>
        <w:t>Positions:</w:t>
      </w:r>
    </w:p>
    <w:p w14:paraId="1C15EF29" w14:textId="77777777" w:rsidR="00363D95" w:rsidRDefault="00363D95" w:rsidP="00363D95">
      <w:pPr>
        <w:pStyle w:val="ListParagraph"/>
        <w:numPr>
          <w:ilvl w:val="0"/>
          <w:numId w:val="9"/>
        </w:numPr>
      </w:pPr>
      <w:r>
        <w:t>Business Developer</w:t>
      </w:r>
    </w:p>
    <w:p w14:paraId="1084C1ED" w14:textId="77777777" w:rsidR="00363D95" w:rsidRDefault="00363D95" w:rsidP="00363D95">
      <w:pPr>
        <w:pStyle w:val="ListParagraph"/>
        <w:numPr>
          <w:ilvl w:val="0"/>
          <w:numId w:val="9"/>
        </w:numPr>
      </w:pPr>
      <w:r>
        <w:t>Jr. Business Analyst</w:t>
      </w:r>
    </w:p>
    <w:p w14:paraId="50106641" w14:textId="77777777" w:rsidR="00363D95" w:rsidRDefault="00363D95" w:rsidP="00363D95">
      <w:pPr>
        <w:pStyle w:val="ListParagraph"/>
        <w:numPr>
          <w:ilvl w:val="0"/>
          <w:numId w:val="9"/>
        </w:numPr>
      </w:pPr>
      <w:r>
        <w:t>Legal Advisor</w:t>
      </w:r>
    </w:p>
    <w:p w14:paraId="202FBE8E" w14:textId="77777777" w:rsidR="00363D95" w:rsidRDefault="00363D95" w:rsidP="00363D95">
      <w:pPr>
        <w:pStyle w:val="ListParagraph"/>
        <w:numPr>
          <w:ilvl w:val="0"/>
          <w:numId w:val="9"/>
        </w:numPr>
      </w:pPr>
      <w:r>
        <w:t>Marketing Strategist</w:t>
      </w:r>
    </w:p>
    <w:p w14:paraId="62AE197D" w14:textId="77777777" w:rsidR="00363D95" w:rsidRDefault="00EC130E" w:rsidP="00363D95">
      <w:pPr>
        <w:pStyle w:val="ListParagraph"/>
        <w:numPr>
          <w:ilvl w:val="0"/>
          <w:numId w:val="9"/>
        </w:numPr>
      </w:pPr>
      <w:r>
        <w:t>Smart Contract</w:t>
      </w:r>
      <w:r w:rsidR="00363D95">
        <w:t xml:space="preserve"> Developer</w:t>
      </w:r>
    </w:p>
    <w:p w14:paraId="4C14AA53" w14:textId="77777777" w:rsidR="00363D95" w:rsidRDefault="00363D95" w:rsidP="00CA1F02">
      <w:pPr>
        <w:pStyle w:val="ListParagraph"/>
        <w:numPr>
          <w:ilvl w:val="0"/>
          <w:numId w:val="9"/>
        </w:numPr>
      </w:pPr>
      <w:r>
        <w:t>Software Engineer</w:t>
      </w:r>
    </w:p>
    <w:p w14:paraId="4FD70ACB" w14:textId="77777777" w:rsidR="00AF3641" w:rsidRDefault="00CA0E51" w:rsidP="005E0968">
      <w:pPr>
        <w:pStyle w:val="ListParagraph"/>
        <w:numPr>
          <w:ilvl w:val="0"/>
          <w:numId w:val="9"/>
        </w:numPr>
      </w:pPr>
      <w:r>
        <w:t>Financial Advisor</w:t>
      </w:r>
    </w:p>
    <w:p w14:paraId="07C5E305" w14:textId="77777777" w:rsidR="00CA0E51" w:rsidRDefault="00AF3641" w:rsidP="005E0968">
      <w:pPr>
        <w:pStyle w:val="ListParagraph"/>
        <w:numPr>
          <w:ilvl w:val="0"/>
          <w:numId w:val="9"/>
        </w:numPr>
      </w:pPr>
      <w:r>
        <w:t>Jr. Financial Planner</w:t>
      </w:r>
      <w:r w:rsidR="009E5144">
        <w:t xml:space="preserve"> </w:t>
      </w:r>
      <w:r w:rsidR="00CA0E51">
        <w:br/>
      </w:r>
    </w:p>
    <w:p w14:paraId="4DA2DF0D" w14:textId="77777777" w:rsidR="009C238C" w:rsidRDefault="009C238C" w:rsidP="009C238C">
      <w:pPr>
        <w:ind w:left="360"/>
      </w:pPr>
    </w:p>
    <w:p w14:paraId="7C53E450" w14:textId="77777777" w:rsidR="00236103" w:rsidRPr="00363D95" w:rsidRDefault="00236103" w:rsidP="00CA1F02">
      <w:pPr>
        <w:pStyle w:val="ListParagraph"/>
      </w:pPr>
    </w:p>
    <w:p w14:paraId="396AD529" w14:textId="77777777" w:rsidR="00E72FBC" w:rsidRDefault="00E72FBC" w:rsidP="00E72FBC">
      <w:pPr>
        <w:pStyle w:val="Heading1"/>
      </w:pPr>
      <w:bookmarkStart w:id="44" w:name="_Toc513821629"/>
      <w:r>
        <w:lastRenderedPageBreak/>
        <w:t>Technical Details</w:t>
      </w:r>
      <w:bookmarkEnd w:id="44"/>
    </w:p>
    <w:p w14:paraId="528068B9" w14:textId="77777777" w:rsidR="00F51E0A" w:rsidRDefault="00F51E0A" w:rsidP="00F51E0A">
      <w:r>
        <w:t xml:space="preserve">Onasander tokens are cryptocurrency </w:t>
      </w:r>
      <w:r w:rsidR="00BF09EA">
        <w:t xml:space="preserve">ERC20 </w:t>
      </w:r>
      <w:r>
        <w:t xml:space="preserve">tokens based on </w:t>
      </w:r>
      <w:r w:rsidR="00FC695B">
        <w:t>Ethereum</w:t>
      </w:r>
      <w:r>
        <w:t xml:space="preserve"> technology.  Below you can get familiar with the technology and review how the ONA tokens will work, and how to obtain them in the ICO</w:t>
      </w:r>
      <w:r w:rsidR="0071681B">
        <w:t xml:space="preserve"> process.</w:t>
      </w:r>
    </w:p>
    <w:p w14:paraId="233E7174" w14:textId="77777777" w:rsidR="00F51E0A" w:rsidRDefault="00F51E0A" w:rsidP="00F51E0A">
      <w:pPr>
        <w:pStyle w:val="Heading2"/>
      </w:pPr>
      <w:bookmarkStart w:id="45" w:name="_Toc513821630"/>
      <w:r>
        <w:t>Cryptocurrencies</w:t>
      </w:r>
      <w:bookmarkEnd w:id="45"/>
    </w:p>
    <w:p w14:paraId="2D93265D" w14:textId="77777777" w:rsidR="00F51E0A" w:rsidRDefault="00F51E0A" w:rsidP="00F51E0A">
      <w:r>
        <w:t xml:space="preserve">A digital currency in which encryption techniques are used to regulate the generation of units of currency and verify the transfer of funds, operating independently of a central bank.  Bitcoin being more famous right along with Ethereum. </w:t>
      </w:r>
    </w:p>
    <w:p w14:paraId="0133929C" w14:textId="77777777" w:rsidR="00F51E0A" w:rsidRDefault="00F51E0A" w:rsidP="00F51E0A">
      <w:pPr>
        <w:pStyle w:val="Heading2"/>
      </w:pPr>
      <w:bookmarkStart w:id="46" w:name="_Toc513821631"/>
      <w:r>
        <w:t>Ethereum Coin - ETH</w:t>
      </w:r>
      <w:bookmarkEnd w:id="46"/>
    </w:p>
    <w:p w14:paraId="328C0F76" w14:textId="77777777" w:rsidR="00F51E0A" w:rsidRDefault="00F51E0A" w:rsidP="00F51E0A">
      <w:r>
        <w:t>Ethereum is a cryptocurrency, and an open software platform based on blockchain technology that enables developers to build and deploy decentralized applications.</w:t>
      </w:r>
    </w:p>
    <w:p w14:paraId="423A02D3" w14:textId="77777777" w:rsidR="00F51E0A" w:rsidRDefault="00F51E0A" w:rsidP="00F51E0A">
      <w:pPr>
        <w:pStyle w:val="Heading2"/>
      </w:pPr>
      <w:bookmarkStart w:id="47" w:name="_Toc513821632"/>
      <w:r>
        <w:t>Blockchain</w:t>
      </w:r>
      <w:bookmarkEnd w:id="47"/>
    </w:p>
    <w:p w14:paraId="468B3FA4" w14:textId="77777777" w:rsidR="00F51E0A" w:rsidRDefault="00F51E0A" w:rsidP="00F51E0A">
      <w:r>
        <w:t>A digital ledger in which transactions made in Bitcoin or another crypto currency are recorded chronologically and publicly.</w:t>
      </w:r>
    </w:p>
    <w:p w14:paraId="671556C9" w14:textId="77777777" w:rsidR="00F51E0A" w:rsidRDefault="00F51E0A" w:rsidP="00F51E0A">
      <w:pPr>
        <w:pStyle w:val="Heading2"/>
      </w:pPr>
      <w:bookmarkStart w:id="48" w:name="_Toc513821633"/>
      <w:r>
        <w:t>Smart Contracts</w:t>
      </w:r>
      <w:bookmarkEnd w:id="48"/>
    </w:p>
    <w:p w14:paraId="38AF3F8D" w14:textId="77777777" w:rsidR="00F51E0A" w:rsidRDefault="00F51E0A" w:rsidP="00F51E0A">
      <w:r>
        <w:t>A smart contract is a computer protocol intended to digitally facilitate, verify, or enforce the negotiation or performance of a contract. Smart contracts allow the performance of credible transactions without third parties. These transactions are track able and irreversible.</w:t>
      </w:r>
    </w:p>
    <w:p w14:paraId="3625D898" w14:textId="77777777" w:rsidR="00F51E0A" w:rsidRDefault="00F51E0A" w:rsidP="00F51E0A">
      <w:pPr>
        <w:pStyle w:val="Heading2"/>
      </w:pPr>
      <w:bookmarkStart w:id="49" w:name="_Toc513821634"/>
      <w:r>
        <w:t>Wallets</w:t>
      </w:r>
      <w:bookmarkEnd w:id="49"/>
    </w:p>
    <w:p w14:paraId="64F306EC" w14:textId="77777777" w:rsidR="00F51E0A" w:rsidRDefault="00F51E0A" w:rsidP="00F51E0A">
      <w:r>
        <w:t>A crypto currency wallet is a software program that stores private and public keys and interacts with various blockchain to enable users to send and receive digital currency and monitor their balance. If you want to use Bitcoin, Ethereum, or any other crypto currency, you will need to have one form of a digital wallet.</w:t>
      </w:r>
    </w:p>
    <w:p w14:paraId="5A5D856B" w14:textId="77777777" w:rsidR="00F51E0A" w:rsidRDefault="00F51E0A" w:rsidP="00F51E0A">
      <w:pPr>
        <w:pStyle w:val="Heading2"/>
      </w:pPr>
      <w:bookmarkStart w:id="50" w:name="_Toc513821635"/>
      <w:r>
        <w:t>Exchange</w:t>
      </w:r>
      <w:bookmarkEnd w:id="50"/>
    </w:p>
    <w:p w14:paraId="50D4331C" w14:textId="77777777" w:rsidR="00F51E0A" w:rsidRDefault="00F51E0A" w:rsidP="00F51E0A">
      <w:r>
        <w:t>Website where you are able to buy and sell Onasander</w:t>
      </w:r>
      <w:r w:rsidR="005918C7">
        <w:t xml:space="preserve"> and other</w:t>
      </w:r>
      <w:r>
        <w:t xml:space="preserve"> tokens.</w:t>
      </w:r>
    </w:p>
    <w:p w14:paraId="77B99FD2" w14:textId="77777777" w:rsidR="00055032" w:rsidRDefault="00055032" w:rsidP="00055032">
      <w:pPr>
        <w:pStyle w:val="Heading2"/>
      </w:pPr>
      <w:bookmarkStart w:id="51" w:name="_Toc513821636"/>
      <w:r>
        <w:t xml:space="preserve">How Will </w:t>
      </w:r>
      <w:r w:rsidR="00C92591">
        <w:t xml:space="preserve">the </w:t>
      </w:r>
      <w:r w:rsidR="007E124F">
        <w:t>Onasander</w:t>
      </w:r>
      <w:r>
        <w:t xml:space="preserve"> Token Work</w:t>
      </w:r>
      <w:r w:rsidR="00C4001D">
        <w:t>?</w:t>
      </w:r>
      <w:bookmarkEnd w:id="51"/>
    </w:p>
    <w:p w14:paraId="273535A6" w14:textId="77777777" w:rsidR="00055032" w:rsidRDefault="00055032" w:rsidP="00055032">
      <w:r>
        <w:t xml:space="preserve">The Onasander </w:t>
      </w:r>
      <w:r w:rsidR="00ED4EF4">
        <w:t>token</w:t>
      </w:r>
      <w:r>
        <w:t xml:space="preserve"> will work just like a Closed-End Fund.  The number of </w:t>
      </w:r>
      <w:r w:rsidR="00ED4EF4">
        <w:t>tokens</w:t>
      </w:r>
      <w:r>
        <w:t xml:space="preserve"> will be fixed.  The </w:t>
      </w:r>
      <w:r w:rsidR="00ED4EF4">
        <w:t xml:space="preserve">tokens </w:t>
      </w:r>
      <w:r>
        <w:t xml:space="preserve">will be traded among investors on an exchange.  Just like stocks, the </w:t>
      </w:r>
      <w:r w:rsidR="00072187">
        <w:t>token</w:t>
      </w:r>
      <w:r>
        <w:t xml:space="preserve"> price will be determined according to the laws of supply and demand.  It means it will often trade at a wide discount or premium to the net asset value backing the </w:t>
      </w:r>
      <w:r w:rsidR="00AD0FA6">
        <w:t>token</w:t>
      </w:r>
      <w:r>
        <w:t>.</w:t>
      </w:r>
    </w:p>
    <w:p w14:paraId="3F57EC9C" w14:textId="77777777" w:rsidR="00055032" w:rsidRDefault="00055032" w:rsidP="00055032">
      <w:r>
        <w:lastRenderedPageBreak/>
        <w:t xml:space="preserve">Once listed on the exchange, you will be able to buy more, or sell your tokens.  The </w:t>
      </w:r>
      <w:r w:rsidR="00E221A6">
        <w:t>Onasander token</w:t>
      </w:r>
      <w:r>
        <w:t xml:space="preserve"> is deflationary by design as the supply is limited.   As the company will grow the value of the </w:t>
      </w:r>
      <w:r w:rsidR="00AB57F1">
        <w:t>token</w:t>
      </w:r>
      <w:r>
        <w:t xml:space="preserve"> will grow with it.  </w:t>
      </w:r>
    </w:p>
    <w:p w14:paraId="2B1CE534" w14:textId="77777777" w:rsidR="00F51E0A" w:rsidRDefault="00F51E0A" w:rsidP="00F51E0A">
      <w:pPr>
        <w:pStyle w:val="Heading2"/>
      </w:pPr>
      <w:bookmarkStart w:id="52" w:name="_Toc513821637"/>
      <w:r>
        <w:t xml:space="preserve">How </w:t>
      </w:r>
      <w:r w:rsidR="000A53B8">
        <w:t xml:space="preserve">Will </w:t>
      </w:r>
      <w:r>
        <w:t xml:space="preserve">Onasander </w:t>
      </w:r>
      <w:r w:rsidR="00055032">
        <w:t xml:space="preserve">Tokens </w:t>
      </w:r>
      <w:r w:rsidR="000A53B8">
        <w:t>B</w:t>
      </w:r>
      <w:r w:rsidR="00055032">
        <w:t xml:space="preserve">e </w:t>
      </w:r>
      <w:r>
        <w:t>Minted</w:t>
      </w:r>
      <w:r w:rsidR="00C4001D">
        <w:t>?</w:t>
      </w:r>
      <w:bookmarkEnd w:id="52"/>
    </w:p>
    <w:p w14:paraId="0E91CF24" w14:textId="77777777" w:rsidR="0059409F" w:rsidRDefault="00BB2727" w:rsidP="00F51E0A">
      <w:r>
        <w:t xml:space="preserve">Onasander tokens will be minted with a symbol: ONA.  </w:t>
      </w:r>
      <w:r w:rsidR="00F51E0A">
        <w:t xml:space="preserve">Onasander tokens will be Ethereum based.  </w:t>
      </w:r>
      <w:r>
        <w:t xml:space="preserve">Therefore, </w:t>
      </w:r>
      <w:r w:rsidR="008E71FC">
        <w:t>t</w:t>
      </w:r>
      <w:r>
        <w:t xml:space="preserve">he Onsander ICO crowd sale will run on a decentralized Smart Contract that runs on the Ethereum Blockchain. It is secured with a 256-bit encryption which makes it secure and reliable.  </w:t>
      </w:r>
      <w:r w:rsidR="00F51E0A">
        <w:t xml:space="preserve">They are minted through an interaction with the ERC20 compliant Smart Contract.  The contract runs on the decentralized chain. The contract is simply a code that runs on the network and mints new tokens whenever funds are sent into the contract. </w:t>
      </w:r>
    </w:p>
    <w:p w14:paraId="0AC443FD" w14:textId="77777777" w:rsidR="00F51E0A" w:rsidRDefault="0059409F" w:rsidP="00F51E0A">
      <w:r>
        <w:t xml:space="preserve">These tokens are a digital representation tracking the funding of our ICO and </w:t>
      </w:r>
      <w:r w:rsidR="00CB1CAD">
        <w:t>crowd sale</w:t>
      </w:r>
      <w:r>
        <w:t xml:space="preserve">. They are divisible units and are designed to have </w:t>
      </w:r>
      <w:r w:rsidR="00CB1CAD">
        <w:t>eighteen</w:t>
      </w:r>
      <w:r>
        <w:t xml:space="preserve"> decimal digits. The minimum buy amount which can be represented in the compliant wallets, as mentioned below, is 0.00000001 ONA.</w:t>
      </w:r>
      <w:r w:rsidR="0026030C">
        <w:t xml:space="preserve">  </w:t>
      </w:r>
      <w:r w:rsidR="00F51E0A">
        <w:t>Simply put, Ethereum is sent into the contract using one of the following Ethereum Wallets:</w:t>
      </w:r>
    </w:p>
    <w:p w14:paraId="26710552" w14:textId="77777777" w:rsidR="00F51E0A" w:rsidRDefault="00F51E0A" w:rsidP="00F51E0A">
      <w:pPr>
        <w:pStyle w:val="Heading4"/>
      </w:pPr>
      <w:r>
        <w:t>Hardware Wallets</w:t>
      </w:r>
    </w:p>
    <w:p w14:paraId="58E5EE68" w14:textId="77777777" w:rsidR="00F51E0A" w:rsidRDefault="00F51E0A" w:rsidP="00F51E0A">
      <w:pPr>
        <w:pStyle w:val="ListParagraph"/>
        <w:numPr>
          <w:ilvl w:val="0"/>
          <w:numId w:val="10"/>
        </w:numPr>
      </w:pPr>
      <w:r>
        <w:t xml:space="preserve">Ledger Nano S </w:t>
      </w:r>
    </w:p>
    <w:p w14:paraId="07F800E6" w14:textId="77777777" w:rsidR="00F51E0A" w:rsidRDefault="00F51E0A" w:rsidP="00F51E0A">
      <w:pPr>
        <w:pStyle w:val="ListParagraph"/>
        <w:numPr>
          <w:ilvl w:val="0"/>
          <w:numId w:val="10"/>
        </w:numPr>
      </w:pPr>
      <w:r>
        <w:t xml:space="preserve">Trezor </w:t>
      </w:r>
    </w:p>
    <w:p w14:paraId="5047275C" w14:textId="77777777" w:rsidR="00F51E0A" w:rsidRDefault="00F51E0A" w:rsidP="00F51E0A">
      <w:pPr>
        <w:pStyle w:val="ListParagraph"/>
        <w:numPr>
          <w:ilvl w:val="0"/>
          <w:numId w:val="10"/>
        </w:numPr>
      </w:pPr>
      <w:r>
        <w:t>KeepKey</w:t>
      </w:r>
    </w:p>
    <w:p w14:paraId="54BDC9EA" w14:textId="77777777" w:rsidR="00F51E0A" w:rsidRDefault="00F51E0A" w:rsidP="00F51E0A">
      <w:pPr>
        <w:pStyle w:val="Heading4"/>
      </w:pPr>
      <w:r>
        <w:t>Desktop Wallets</w:t>
      </w:r>
    </w:p>
    <w:p w14:paraId="0FF7F984" w14:textId="77777777" w:rsidR="00F51E0A" w:rsidRDefault="00F51E0A" w:rsidP="00F51E0A">
      <w:pPr>
        <w:pStyle w:val="ListParagraph"/>
        <w:numPr>
          <w:ilvl w:val="0"/>
          <w:numId w:val="11"/>
        </w:numPr>
      </w:pPr>
      <w:r>
        <w:t>Exodus</w:t>
      </w:r>
    </w:p>
    <w:p w14:paraId="372BF8D2" w14:textId="77777777" w:rsidR="00F51E0A" w:rsidRDefault="00F51E0A" w:rsidP="00F51E0A">
      <w:pPr>
        <w:pStyle w:val="ListParagraph"/>
        <w:numPr>
          <w:ilvl w:val="0"/>
          <w:numId w:val="11"/>
        </w:numPr>
      </w:pPr>
      <w:r>
        <w:t>Mist</w:t>
      </w:r>
    </w:p>
    <w:p w14:paraId="2CF56F26" w14:textId="77777777" w:rsidR="00F51E0A" w:rsidRDefault="00F51E0A" w:rsidP="00F51E0A">
      <w:pPr>
        <w:pStyle w:val="ListParagraph"/>
        <w:numPr>
          <w:ilvl w:val="0"/>
          <w:numId w:val="11"/>
        </w:numPr>
      </w:pPr>
      <w:r>
        <w:t>MetaMask</w:t>
      </w:r>
    </w:p>
    <w:p w14:paraId="5EB5DCFE" w14:textId="77777777" w:rsidR="00CB1CAD" w:rsidRDefault="00CB1CAD" w:rsidP="00F51E0A">
      <w:pPr>
        <w:pStyle w:val="ListParagraph"/>
        <w:numPr>
          <w:ilvl w:val="0"/>
          <w:numId w:val="11"/>
        </w:numPr>
      </w:pPr>
      <w:r>
        <w:t>Ethereum Wallet</w:t>
      </w:r>
    </w:p>
    <w:p w14:paraId="01EBF476" w14:textId="77777777" w:rsidR="00F51E0A" w:rsidRDefault="00F51E0A" w:rsidP="00F51E0A">
      <w:pPr>
        <w:pStyle w:val="Heading4"/>
      </w:pPr>
      <w:r>
        <w:t>Web Wallets</w:t>
      </w:r>
    </w:p>
    <w:p w14:paraId="540E13D4" w14:textId="77777777" w:rsidR="00F51E0A" w:rsidRPr="00F51E0A" w:rsidRDefault="00F51E0A" w:rsidP="00F51E0A">
      <w:pPr>
        <w:pStyle w:val="Heading4"/>
        <w:numPr>
          <w:ilvl w:val="0"/>
          <w:numId w:val="14"/>
        </w:numPr>
        <w:rPr>
          <w:rFonts w:asciiTheme="minorHAnsi" w:eastAsiaTheme="minorEastAsia" w:hAnsiTheme="minorHAnsi" w:cstheme="minorBidi"/>
          <w:i w:val="0"/>
          <w:iCs w:val="0"/>
          <w:color w:val="4C483D" w:themeColor="text2"/>
        </w:rPr>
      </w:pPr>
      <w:r w:rsidRPr="00F51E0A">
        <w:rPr>
          <w:rFonts w:asciiTheme="minorHAnsi" w:eastAsiaTheme="minorEastAsia" w:hAnsiTheme="minorHAnsi" w:cstheme="minorBidi"/>
          <w:i w:val="0"/>
          <w:iCs w:val="0"/>
          <w:color w:val="4C483D" w:themeColor="text2"/>
        </w:rPr>
        <w:t>MyEtherWallet</w:t>
      </w:r>
    </w:p>
    <w:p w14:paraId="3B1B985D" w14:textId="77777777" w:rsidR="00F51E0A" w:rsidRDefault="00F51E0A" w:rsidP="00F51E0A">
      <w:pPr>
        <w:pStyle w:val="Heading4"/>
        <w:numPr>
          <w:ilvl w:val="0"/>
          <w:numId w:val="14"/>
        </w:numPr>
        <w:rPr>
          <w:rFonts w:asciiTheme="minorHAnsi" w:eastAsiaTheme="minorEastAsia" w:hAnsiTheme="minorHAnsi" w:cstheme="minorBidi"/>
          <w:i w:val="0"/>
          <w:iCs w:val="0"/>
          <w:color w:val="4C483D" w:themeColor="text2"/>
        </w:rPr>
      </w:pPr>
      <w:r w:rsidRPr="00F51E0A">
        <w:rPr>
          <w:rFonts w:asciiTheme="minorHAnsi" w:eastAsiaTheme="minorEastAsia" w:hAnsiTheme="minorHAnsi" w:cstheme="minorBidi"/>
          <w:i w:val="0"/>
          <w:iCs w:val="0"/>
          <w:color w:val="4C483D" w:themeColor="text2"/>
        </w:rPr>
        <w:t xml:space="preserve">Coinbase </w:t>
      </w:r>
    </w:p>
    <w:p w14:paraId="2CB10B4B" w14:textId="77777777" w:rsidR="00F51E0A" w:rsidRDefault="00F51E0A" w:rsidP="00F51E0A">
      <w:pPr>
        <w:pStyle w:val="Heading4"/>
      </w:pPr>
    </w:p>
    <w:p w14:paraId="1F0AF81E" w14:textId="77777777" w:rsidR="00F51E0A" w:rsidRDefault="00F51E0A" w:rsidP="00F51E0A">
      <w:pPr>
        <w:pStyle w:val="Heading4"/>
      </w:pPr>
      <w:r>
        <w:t>Mobile Wallets</w:t>
      </w:r>
    </w:p>
    <w:p w14:paraId="02DD4F66" w14:textId="77777777" w:rsidR="00F51E0A" w:rsidRDefault="00F51E0A" w:rsidP="00F51E0A">
      <w:pPr>
        <w:pStyle w:val="ListParagraph"/>
        <w:numPr>
          <w:ilvl w:val="0"/>
          <w:numId w:val="15"/>
        </w:numPr>
      </w:pPr>
      <w:r>
        <w:t>Jaxx</w:t>
      </w:r>
    </w:p>
    <w:p w14:paraId="7F3BADE1" w14:textId="77777777" w:rsidR="00F51E0A" w:rsidRDefault="00F51E0A" w:rsidP="00F51E0A">
      <w:pPr>
        <w:pStyle w:val="ListParagraph"/>
        <w:numPr>
          <w:ilvl w:val="0"/>
          <w:numId w:val="15"/>
        </w:numPr>
      </w:pPr>
      <w:r>
        <w:t>imToken</w:t>
      </w:r>
    </w:p>
    <w:p w14:paraId="2F8A88ED" w14:textId="77777777" w:rsidR="00F51E0A" w:rsidRDefault="00F51E0A" w:rsidP="00F51E0A">
      <w:pPr>
        <w:pStyle w:val="ListParagraph"/>
        <w:numPr>
          <w:ilvl w:val="0"/>
          <w:numId w:val="15"/>
        </w:numPr>
      </w:pPr>
      <w:r>
        <w:t>CoinBase</w:t>
      </w:r>
    </w:p>
    <w:p w14:paraId="70B3C423" w14:textId="77777777" w:rsidR="00F51E0A" w:rsidRDefault="00F51E0A" w:rsidP="00F51E0A">
      <w:pPr>
        <w:pStyle w:val="Heading4"/>
      </w:pPr>
      <w:r>
        <w:t>Paper Wallets</w:t>
      </w:r>
    </w:p>
    <w:p w14:paraId="3B785CF7" w14:textId="77777777" w:rsidR="000A03C1" w:rsidRDefault="00F51E0A" w:rsidP="00957967">
      <w:pPr>
        <w:pStyle w:val="ListParagraph"/>
        <w:numPr>
          <w:ilvl w:val="0"/>
          <w:numId w:val="14"/>
        </w:numPr>
      </w:pPr>
      <w:r>
        <w:t xml:space="preserve">ETHAdress </w:t>
      </w:r>
    </w:p>
    <w:p w14:paraId="13933917" w14:textId="77777777" w:rsidR="000A03C1" w:rsidRDefault="003966F6" w:rsidP="00957967">
      <w:pPr>
        <w:pStyle w:val="ListParagraph"/>
        <w:numPr>
          <w:ilvl w:val="0"/>
          <w:numId w:val="16"/>
        </w:numPr>
      </w:pPr>
      <w:r w:rsidRPr="000A03C1">
        <w:t>MyEtherWallet</w:t>
      </w:r>
      <w:r>
        <w:t xml:space="preserve"> -</w:t>
      </w:r>
      <w:r w:rsidR="000A03C1">
        <w:t xml:space="preserve"> they provide paper wallet option on their website</w:t>
      </w:r>
    </w:p>
    <w:p w14:paraId="1201D42A" w14:textId="77777777" w:rsidR="00F51E0A" w:rsidRDefault="00F51E0A" w:rsidP="00F51E0A">
      <w:r>
        <w:lastRenderedPageBreak/>
        <w:t xml:space="preserve">Please note the </w:t>
      </w:r>
      <w:r w:rsidR="009728E7">
        <w:t>above-mentioned</w:t>
      </w:r>
      <w:r>
        <w:t xml:space="preserve"> wallets change pretty often.</w:t>
      </w:r>
      <w:r w:rsidR="00C91EE4">
        <w:t xml:space="preserve">  </w:t>
      </w:r>
      <w:r>
        <w:t>Always research your best wallet options.</w:t>
      </w:r>
      <w:r w:rsidR="002076BF">
        <w:t xml:space="preserve">  </w:t>
      </w:r>
      <w:r>
        <w:t>In case the investor does not have a wallet, he can simply fund these wallets using FIAT currency (</w:t>
      </w:r>
      <w:r w:rsidR="00F45AD2">
        <w:t>real money</w:t>
      </w:r>
      <w:r>
        <w:t xml:space="preserve">), and purchase Ethereum on an exchange. He then </w:t>
      </w:r>
      <w:r w:rsidR="00522A0E">
        <w:t>sends</w:t>
      </w:r>
      <w:r>
        <w:t xml:space="preserve"> the Ethereum into the </w:t>
      </w:r>
      <w:r w:rsidR="00522A0E">
        <w:t>crowd sale</w:t>
      </w:r>
      <w:r>
        <w:t xml:space="preserve"> Smart Contract address.  </w:t>
      </w:r>
      <w:r w:rsidR="0012310C">
        <w:t xml:space="preserve">It is very </w:t>
      </w:r>
      <w:r w:rsidR="00244A1D">
        <w:t>important not</w:t>
      </w:r>
      <w:r>
        <w:t xml:space="preserve"> to send your Ethereum tokens straight from the exchange to our address.  You need to send </w:t>
      </w:r>
      <w:r w:rsidR="00E373DE">
        <w:t>your</w:t>
      </w:r>
      <w:r>
        <w:t xml:space="preserve"> Ethereum tokens</w:t>
      </w:r>
      <w:r w:rsidR="00E373DE">
        <w:t xml:space="preserve"> from the exchange</w:t>
      </w:r>
      <w:r>
        <w:t xml:space="preserve"> to </w:t>
      </w:r>
      <w:r w:rsidR="009E3B46">
        <w:t>your non-exchange</w:t>
      </w:r>
      <w:r>
        <w:t xml:space="preserve"> Ethereum wallet</w:t>
      </w:r>
      <w:r w:rsidR="009E3B46">
        <w:t xml:space="preserve"> first</w:t>
      </w:r>
      <w:r>
        <w:t xml:space="preserve">, and then from that wallet to our address.  </w:t>
      </w:r>
    </w:p>
    <w:p w14:paraId="6B351A8F" w14:textId="77777777" w:rsidR="00F51E0A" w:rsidRPr="007A5112" w:rsidRDefault="00E957E7" w:rsidP="008C1480">
      <w:pPr>
        <w:pStyle w:val="Heading4"/>
        <w:rPr>
          <w:sz w:val="18"/>
          <w:szCs w:val="18"/>
        </w:rPr>
      </w:pPr>
      <w:r>
        <w:rPr>
          <w:sz w:val="18"/>
          <w:szCs w:val="18"/>
        </w:rPr>
        <w:t>Onasander</w:t>
      </w:r>
      <w:r w:rsidR="00F51E0A" w:rsidRPr="007A5112">
        <w:rPr>
          <w:sz w:val="18"/>
          <w:szCs w:val="18"/>
        </w:rPr>
        <w:t xml:space="preserve"> ICO crowd funding address:</w:t>
      </w:r>
      <w:r w:rsidR="00210CC5" w:rsidRPr="007A5112">
        <w:rPr>
          <w:sz w:val="18"/>
          <w:szCs w:val="18"/>
        </w:rPr>
        <w:t xml:space="preserve">  </w:t>
      </w:r>
      <w:r w:rsidR="0044610D" w:rsidRPr="007A5112">
        <w:rPr>
          <w:rFonts w:ascii="Montserrat" w:hAnsi="Montserrat"/>
          <w:i w:val="0"/>
          <w:sz w:val="18"/>
          <w:szCs w:val="18"/>
          <w:shd w:val="clear" w:color="auto" w:fill="FAFAFA"/>
        </w:rPr>
        <w:t>0x5884c40ddEd55b5649A1AaA677A750eaD35E3043</w:t>
      </w:r>
    </w:p>
    <w:p w14:paraId="6F48CED7" w14:textId="77777777" w:rsidR="00EA29D7" w:rsidRDefault="003966F6" w:rsidP="00EA29D7">
      <w:pPr>
        <w:pStyle w:val="Heading2"/>
      </w:pPr>
      <w:r>
        <w:br/>
      </w:r>
      <w:bookmarkStart w:id="53" w:name="_Toc513821638"/>
      <w:r w:rsidR="00922B81">
        <w:t>Steps Required to Purchase Our Tokens</w:t>
      </w:r>
      <w:bookmarkEnd w:id="53"/>
    </w:p>
    <w:p w14:paraId="573407B7" w14:textId="77777777" w:rsidR="00EA29D7" w:rsidRDefault="00EA29D7" w:rsidP="00EA29D7">
      <w:r>
        <w:t xml:space="preserve">The first pre-ICO token sale will start </w:t>
      </w:r>
      <w:r w:rsidR="009728E7">
        <w:t>on July</w:t>
      </w:r>
      <w:r>
        <w:t xml:space="preserve"> </w:t>
      </w:r>
      <w:r w:rsidR="00957967">
        <w:t>22,</w:t>
      </w:r>
      <w:r>
        <w:t xml:space="preserve"> 2018.  In order to be able to buy </w:t>
      </w:r>
      <w:r w:rsidR="00733E07">
        <w:t>our</w:t>
      </w:r>
      <w:r>
        <w:t xml:space="preserve"> first cheap tokens you need to be ready before </w:t>
      </w:r>
      <w:r w:rsidR="00957967">
        <w:t>July 22</w:t>
      </w:r>
      <w:r>
        <w:t>.</w:t>
      </w:r>
      <w:r w:rsidR="008B7458">
        <w:t xml:space="preserve">  You will need to </w:t>
      </w:r>
      <w:r w:rsidR="00957967">
        <w:t xml:space="preserve">have your wallet and ETH ready </w:t>
      </w:r>
      <w:r w:rsidR="00B518E9">
        <w:t>before</w:t>
      </w:r>
      <w:r w:rsidR="00D37DDD">
        <w:t xml:space="preserve"> the </w:t>
      </w:r>
      <w:r w:rsidR="00957967">
        <w:t>PRE-</w:t>
      </w:r>
      <w:r w:rsidR="00D37DDD">
        <w:t>ICO date.</w:t>
      </w:r>
    </w:p>
    <w:p w14:paraId="0218C9D5" w14:textId="77777777" w:rsidR="00151E70" w:rsidRPr="00151E70" w:rsidRDefault="004F3D39" w:rsidP="00151E70">
      <w:r>
        <w:t xml:space="preserve">Most important step for the </w:t>
      </w:r>
      <w:r w:rsidR="00151E70">
        <w:t xml:space="preserve">investors </w:t>
      </w:r>
      <w:r>
        <w:t xml:space="preserve">is </w:t>
      </w:r>
      <w:r w:rsidR="00151E70">
        <w:t xml:space="preserve">to have their Ethereum ready.  Follow the steps below in order to be ready on the first day of Onasander </w:t>
      </w:r>
      <w:r w:rsidR="00957967">
        <w:t>Token Sale</w:t>
      </w:r>
      <w:r w:rsidR="00151E70">
        <w:t>.</w:t>
      </w:r>
    </w:p>
    <w:p w14:paraId="0C039566" w14:textId="77777777" w:rsidR="00EA29D7" w:rsidRDefault="00957967" w:rsidP="00EA29D7">
      <w:pPr>
        <w:pStyle w:val="Heading4"/>
      </w:pPr>
      <w:r>
        <w:t xml:space="preserve">1. </w:t>
      </w:r>
      <w:r w:rsidR="00EA29D7">
        <w:t>Create Your Ethereum Wallet</w:t>
      </w:r>
    </w:p>
    <w:p w14:paraId="00871332" w14:textId="77777777" w:rsidR="00EA29D7" w:rsidRDefault="00EA29D7" w:rsidP="00EA29D7">
      <w:r>
        <w:t>Please refer to the wallets section in this document to choose your favorite ETH Wallet.</w:t>
      </w:r>
    </w:p>
    <w:p w14:paraId="58F824EB" w14:textId="77777777" w:rsidR="00EA29D7" w:rsidRDefault="00957967" w:rsidP="00EA29D7">
      <w:pPr>
        <w:pStyle w:val="Heading4"/>
      </w:pPr>
      <w:r>
        <w:t xml:space="preserve">2.  </w:t>
      </w:r>
      <w:r w:rsidR="00EA29D7">
        <w:t>Purchase Your First Ethereum (ETH)</w:t>
      </w:r>
    </w:p>
    <w:p w14:paraId="42AD2C0F" w14:textId="77777777" w:rsidR="00EA29D7" w:rsidRDefault="00EA29D7" w:rsidP="00EA29D7">
      <w:r>
        <w:t xml:space="preserve">In order to purchase Onasander tokens, you will need ETH coins in your wallet.  </w:t>
      </w:r>
      <w:r w:rsidR="00274DC8">
        <w:t xml:space="preserve">You can purchase </w:t>
      </w:r>
      <w:r w:rsidR="00B1307F">
        <w:t>Ethereum</w:t>
      </w:r>
      <w:r w:rsidR="00274DC8">
        <w:t xml:space="preserve"> coins on one of these exchanges</w:t>
      </w:r>
      <w:r>
        <w:t>: Coinbase, Kraken, Bitfinex, Bittrex,</w:t>
      </w:r>
      <w:r w:rsidR="008C1496">
        <w:t xml:space="preserve"> or any other</w:t>
      </w:r>
      <w:r w:rsidR="00BA7CA1">
        <w:t xml:space="preserve"> exchange</w:t>
      </w:r>
      <w:r>
        <w:t xml:space="preserve">. </w:t>
      </w:r>
      <w:r w:rsidR="009D59B1">
        <w:t xml:space="preserve"> </w:t>
      </w:r>
      <w:r>
        <w:t xml:space="preserve">Some of </w:t>
      </w:r>
      <w:r w:rsidR="00C4527E">
        <w:t xml:space="preserve">the </w:t>
      </w:r>
      <w:r w:rsidR="009C238C">
        <w:t>above-mentioned</w:t>
      </w:r>
      <w:r w:rsidR="00C4527E">
        <w:t xml:space="preserve"> exchanges</w:t>
      </w:r>
      <w:r>
        <w:t xml:space="preserve"> allow you to trade </w:t>
      </w:r>
      <w:r w:rsidR="0051507C">
        <w:t>FIAT</w:t>
      </w:r>
      <w:r>
        <w:t xml:space="preserve"> currency (dollars or euro) for Ethereum directly, while others only allow exchanging Bitcoin or another cryptocurrency to ETH.  One super easy way to purchase ETH </w:t>
      </w:r>
      <w:r w:rsidR="002F249B">
        <w:t>is</w:t>
      </w:r>
      <w:r>
        <w:t xml:space="preserve"> Coinbase.</w:t>
      </w:r>
      <w:r w:rsidR="003C358A">
        <w:t xml:space="preserve">  Coinbase will exchange your money for ETH and send them to your wallet.</w:t>
      </w:r>
    </w:p>
    <w:p w14:paraId="08800DF3" w14:textId="77777777" w:rsidR="00EA29D7" w:rsidRDefault="00957967" w:rsidP="00EA29D7">
      <w:pPr>
        <w:pStyle w:val="Heading4"/>
      </w:pPr>
      <w:r>
        <w:t xml:space="preserve">3.  </w:t>
      </w:r>
      <w:r w:rsidR="00EA29D7">
        <w:t xml:space="preserve">Send </w:t>
      </w:r>
      <w:r w:rsidR="00F45AD2">
        <w:t>Ethereum</w:t>
      </w:r>
      <w:r w:rsidR="00EA29D7">
        <w:t xml:space="preserve"> From an Exchange </w:t>
      </w:r>
      <w:r w:rsidR="00F45AD2">
        <w:t>to</w:t>
      </w:r>
      <w:r w:rsidR="00EA29D7">
        <w:t xml:space="preserve"> Your Wallet</w:t>
      </w:r>
    </w:p>
    <w:p w14:paraId="33A3D63B" w14:textId="77777777" w:rsidR="00EA29D7" w:rsidRDefault="00EA29D7" w:rsidP="00EA29D7">
      <w:r>
        <w:t xml:space="preserve">This is an important step.  Most exchanges do not allow you to send ETH directly to ICO </w:t>
      </w:r>
      <w:r w:rsidR="001638DD">
        <w:t>contract address</w:t>
      </w:r>
      <w:r>
        <w:t xml:space="preserve">.  The ETH </w:t>
      </w:r>
      <w:r w:rsidR="003C358A">
        <w:t xml:space="preserve">coins </w:t>
      </w:r>
      <w:r>
        <w:t xml:space="preserve">will go out, but </w:t>
      </w:r>
      <w:r w:rsidR="0024749F">
        <w:t xml:space="preserve">they </w:t>
      </w:r>
      <w:r>
        <w:t xml:space="preserve">never </w:t>
      </w:r>
      <w:r w:rsidR="004E3A1C">
        <w:t>arrive at</w:t>
      </w:r>
      <w:r>
        <w:t xml:space="preserve"> the ICO</w:t>
      </w:r>
      <w:r w:rsidR="003C358A">
        <w:t xml:space="preserve"> address</w:t>
      </w:r>
      <w:r>
        <w:t xml:space="preserve">.  It is very important to send your ETH coins from the </w:t>
      </w:r>
      <w:r w:rsidR="003C358A">
        <w:t>e</w:t>
      </w:r>
      <w:r>
        <w:t xml:space="preserve">xchange to </w:t>
      </w:r>
      <w:r w:rsidR="003C358A">
        <w:t>y</w:t>
      </w:r>
      <w:r>
        <w:t xml:space="preserve">our </w:t>
      </w:r>
      <w:r w:rsidR="003C358A">
        <w:t>ETH w</w:t>
      </w:r>
      <w:r>
        <w:t xml:space="preserve">allet </w:t>
      </w:r>
      <w:r w:rsidR="003C358A">
        <w:t>f</w:t>
      </w:r>
      <w:r>
        <w:t xml:space="preserve">irst.  </w:t>
      </w:r>
    </w:p>
    <w:p w14:paraId="2F5E5CB1" w14:textId="77777777" w:rsidR="00EA29D7" w:rsidRDefault="00957967" w:rsidP="00EA29D7">
      <w:pPr>
        <w:pStyle w:val="Heading4"/>
      </w:pPr>
      <w:r>
        <w:t xml:space="preserve">4.  </w:t>
      </w:r>
      <w:r w:rsidR="00EA29D7">
        <w:t xml:space="preserve">Send Ethereum From Your Wallet </w:t>
      </w:r>
      <w:r w:rsidR="00741608">
        <w:t>to</w:t>
      </w:r>
      <w:r w:rsidR="00EA29D7">
        <w:t xml:space="preserve"> </w:t>
      </w:r>
      <w:r w:rsidR="001D5AFE">
        <w:t>Onasander</w:t>
      </w:r>
      <w:r w:rsidR="00EA29D7">
        <w:t xml:space="preserve"> ICO</w:t>
      </w:r>
    </w:p>
    <w:p w14:paraId="5216C22C" w14:textId="77777777" w:rsidR="00C303BE" w:rsidRDefault="00EA29D7" w:rsidP="00EA29D7">
      <w:r>
        <w:t xml:space="preserve">The next step requires you to visit our website www.Onasander.com and </w:t>
      </w:r>
      <w:r w:rsidR="001638DD">
        <w:t xml:space="preserve">obtain Onasander Contract </w:t>
      </w:r>
      <w:r w:rsidR="00654FAF">
        <w:t>Address or</w:t>
      </w:r>
      <w:r w:rsidR="00AA1B00">
        <w:t xml:space="preserve"> copy the address below. </w:t>
      </w:r>
      <w:r>
        <w:t xml:space="preserve"> On our website you will see the following information:</w:t>
      </w:r>
    </w:p>
    <w:p w14:paraId="4E2403F3" w14:textId="77777777" w:rsidR="00EA29D7" w:rsidRDefault="00EA29D7" w:rsidP="00EA29D7">
      <w:pPr>
        <w:jc w:val="center"/>
      </w:pPr>
      <w:r w:rsidRPr="00EA29D7">
        <w:rPr>
          <w:rStyle w:val="Heading4Char"/>
        </w:rPr>
        <w:t>Contract Address</w:t>
      </w:r>
      <w:r>
        <w:br/>
      </w:r>
      <w:r w:rsidR="004712E3">
        <w:rPr>
          <w:rFonts w:ascii="Montserrat" w:hAnsi="Montserrat"/>
          <w:shd w:val="clear" w:color="auto" w:fill="FAFAFA"/>
        </w:rPr>
        <w:t>0x5884c40ddEd55b5649A1AaA677A750eaD35E3043</w:t>
      </w:r>
      <w:r>
        <w:br/>
        <w:t xml:space="preserve">check contract address on: </w:t>
      </w:r>
      <w:hyperlink r:id="rId17" w:history="1">
        <w:r w:rsidR="0044610D" w:rsidRPr="0044610D">
          <w:rPr>
            <w:rStyle w:val="Hyperlink"/>
            <w:sz w:val="20"/>
            <w:szCs w:val="20"/>
          </w:rPr>
          <w:t>https://etherscan.io/token/0x5884c40ddEd55b5649A1AaA677A750eaD35E3043</w:t>
        </w:r>
      </w:hyperlink>
      <w:r>
        <w:br/>
        <w:t>Minimum Contribution: 0.1 ETH</w:t>
      </w:r>
      <w:r w:rsidR="004712E3">
        <w:br/>
      </w:r>
    </w:p>
    <w:p w14:paraId="56B865AE" w14:textId="77777777" w:rsidR="001F16E2" w:rsidRDefault="00EA29D7" w:rsidP="00EA29D7">
      <w:r>
        <w:lastRenderedPageBreak/>
        <w:t xml:space="preserve">The most important thing here is the contract address. It’s just another wallet like yours.  Below is an example of a wallet sending ETH to our </w:t>
      </w:r>
      <w:r w:rsidR="00773658">
        <w:t xml:space="preserve">ICO </w:t>
      </w:r>
      <w:r>
        <w:t>Contract Address</w:t>
      </w:r>
      <w:r w:rsidR="00CE48FA">
        <w:t>.</w:t>
      </w:r>
      <w:r w:rsidR="00CE48FA">
        <w:br/>
      </w:r>
      <w:r w:rsidR="00CE48FA">
        <w:rPr>
          <w:noProof/>
        </w:rPr>
        <w:t xml:space="preserve"> </w:t>
      </w:r>
      <w:r w:rsidR="0029043A">
        <w:rPr>
          <w:noProof/>
        </w:rPr>
        <w:drawing>
          <wp:inline distT="0" distB="0" distL="0" distR="0" wp14:anchorId="4DCAB35A" wp14:editId="744F670C">
            <wp:extent cx="5943600" cy="381716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817169"/>
                    </a:xfrm>
                    <a:prstGeom prst="rect">
                      <a:avLst/>
                    </a:prstGeom>
                    <a:noFill/>
                    <a:ln>
                      <a:noFill/>
                    </a:ln>
                  </pic:spPr>
                </pic:pic>
              </a:graphicData>
            </a:graphic>
          </wp:inline>
        </w:drawing>
      </w:r>
    </w:p>
    <w:p w14:paraId="7B21AD55" w14:textId="77777777" w:rsidR="00DF4CD8" w:rsidRDefault="00DF4CD8" w:rsidP="001F16E2">
      <w:pPr>
        <w:pStyle w:val="Heading2"/>
      </w:pPr>
      <w:bookmarkStart w:id="54" w:name="_Toc513821639"/>
      <w:r>
        <w:t>Purchase Tokens with Wire Transfer</w:t>
      </w:r>
      <w:bookmarkEnd w:id="54"/>
    </w:p>
    <w:p w14:paraId="56039003" w14:textId="77777777" w:rsidR="00DF4CD8" w:rsidRPr="00DF4CD8" w:rsidRDefault="00710A40" w:rsidP="00DF4CD8">
      <w:r>
        <w:t xml:space="preserve">For </w:t>
      </w:r>
      <w:r w:rsidR="00312BFB">
        <w:t xml:space="preserve">investors who want to purchase our tokens with </w:t>
      </w:r>
      <w:r w:rsidR="006E3A21">
        <w:t xml:space="preserve">the </w:t>
      </w:r>
      <w:r w:rsidR="00312BFB">
        <w:t xml:space="preserve">wire transfer </w:t>
      </w:r>
      <w:r w:rsidR="00105521">
        <w:t xml:space="preserve">option, </w:t>
      </w:r>
      <w:r w:rsidR="00312BFB">
        <w:t xml:space="preserve">we invite you to visit our website </w:t>
      </w:r>
      <w:hyperlink r:id="rId19" w:history="1">
        <w:r w:rsidR="00312BFB" w:rsidRPr="009B3E65">
          <w:rPr>
            <w:rStyle w:val="Hyperlink"/>
          </w:rPr>
          <w:t>http://www.Onasander.com</w:t>
        </w:r>
      </w:hyperlink>
      <w:r w:rsidR="00312BFB">
        <w:t xml:space="preserve"> and contact us directly.  </w:t>
      </w:r>
    </w:p>
    <w:p w14:paraId="61B89FED" w14:textId="77777777" w:rsidR="001F16E2" w:rsidRDefault="001F16E2" w:rsidP="001F16E2">
      <w:pPr>
        <w:pStyle w:val="Heading2"/>
      </w:pPr>
      <w:bookmarkStart w:id="55" w:name="_Toc513821640"/>
      <w:r>
        <w:t>Token Price</w:t>
      </w:r>
      <w:r w:rsidR="00BE0040">
        <w:t xml:space="preserve"> Example</w:t>
      </w:r>
      <w:bookmarkEnd w:id="55"/>
    </w:p>
    <w:p w14:paraId="02DC22F7" w14:textId="77777777" w:rsidR="001F16E2" w:rsidRDefault="001F16E2" w:rsidP="001F16E2">
      <w:r>
        <w:t xml:space="preserve">When Ethereum is deposited into our Smart Contract address, </w:t>
      </w:r>
      <w:r w:rsidR="00F94803">
        <w:t xml:space="preserve">the </w:t>
      </w:r>
      <w:r>
        <w:t>Onasander token</w:t>
      </w:r>
      <w:r w:rsidR="00F94803">
        <w:t>s are</w:t>
      </w:r>
      <w:r>
        <w:t xml:space="preserve"> issued right away based on </w:t>
      </w:r>
      <w:r w:rsidR="00486E87">
        <w:t xml:space="preserve">a </w:t>
      </w:r>
      <w:r>
        <w:t>mathematical equation.   Based on the absolute minimum buy-in, in terms of Ethereum, the concept is the following:</w:t>
      </w:r>
    </w:p>
    <w:p w14:paraId="5236055E" w14:textId="77777777" w:rsidR="00BE7C0C" w:rsidRDefault="00BE7C0C" w:rsidP="00BE7C0C">
      <w:pPr>
        <w:pStyle w:val="Heading4"/>
      </w:pPr>
      <w:r>
        <w:t xml:space="preserve">Example for May 8, 2018 </w:t>
      </w:r>
    </w:p>
    <w:p w14:paraId="7D78C45C" w14:textId="77777777" w:rsidR="001F16E2" w:rsidRDefault="00BE7C0C" w:rsidP="001F16E2">
      <w:r>
        <w:t xml:space="preserve">With the </w:t>
      </w:r>
      <w:r w:rsidR="001F16E2">
        <w:t xml:space="preserve">price of </w:t>
      </w:r>
      <w:r w:rsidR="00292949">
        <w:t>Ethereum</w:t>
      </w:r>
      <w:r w:rsidR="001F16E2">
        <w:t xml:space="preserve"> </w:t>
      </w:r>
      <w:r w:rsidR="00202DF3">
        <w:t xml:space="preserve">of </w:t>
      </w:r>
      <w:r w:rsidR="001F16E2">
        <w:t>$</w:t>
      </w:r>
      <w:r w:rsidR="00FC32CE">
        <w:t>700</w:t>
      </w:r>
      <w:r w:rsidR="001F16E2">
        <w:t xml:space="preserve">, and price of Onasander </w:t>
      </w:r>
      <w:r w:rsidR="00202DF3">
        <w:t xml:space="preserve">of </w:t>
      </w:r>
      <w:r w:rsidR="001F16E2">
        <w:t>$</w:t>
      </w:r>
      <w:r w:rsidR="002764F5">
        <w:t>0.40</w:t>
      </w:r>
      <w:r w:rsidR="001F16E2">
        <w:t xml:space="preserve">, the investor receives </w:t>
      </w:r>
      <w:r w:rsidR="002764F5" w:rsidRPr="002764F5">
        <w:t>1750</w:t>
      </w:r>
      <w:r w:rsidR="001F16E2">
        <w:t xml:space="preserve"> Onasander tokens</w:t>
      </w:r>
      <w:r w:rsidR="00F94803">
        <w:t xml:space="preserve"> for 1ETH coin</w:t>
      </w:r>
      <w:r w:rsidR="001F16E2">
        <w:t>.</w:t>
      </w:r>
      <w:r>
        <w:t xml:space="preserve">  </w:t>
      </w:r>
      <w:r w:rsidR="00201FE4">
        <w:t>P</w:t>
      </w:r>
      <w:r w:rsidR="001F16E2">
        <w:t>lease note the price of ETH changes. The example below is based on ETH price of $</w:t>
      </w:r>
      <w:r>
        <w:t>700</w:t>
      </w:r>
      <w:r w:rsidR="001F16E2">
        <w:t>.</w:t>
      </w:r>
      <w:r w:rsidR="001638DD">
        <w:t xml:space="preserve">  Real prices will be different.</w:t>
      </w:r>
    </w:p>
    <w:p w14:paraId="1D11ECC5" w14:textId="77777777" w:rsidR="001F16E2" w:rsidRDefault="001F16E2" w:rsidP="001F16E2">
      <w:r>
        <w:t>1 ETH = $</w:t>
      </w:r>
      <w:r w:rsidR="003A6886">
        <w:t>700</w:t>
      </w:r>
      <w:r>
        <w:br/>
        <w:t>1 ONA = $</w:t>
      </w:r>
      <w:r w:rsidR="00E4130C">
        <w:t>0.40</w:t>
      </w:r>
      <w:r>
        <w:br/>
        <w:t xml:space="preserve">1 </w:t>
      </w:r>
      <w:r w:rsidR="00292949">
        <w:t xml:space="preserve">ETH = </w:t>
      </w:r>
      <w:r w:rsidR="003A6886">
        <w:t>1750</w:t>
      </w:r>
      <w:r>
        <w:t xml:space="preserve"> ONA</w:t>
      </w:r>
      <w:r>
        <w:br/>
        <w:t xml:space="preserve">1 ONA = </w:t>
      </w:r>
      <w:r w:rsidR="00DC099C" w:rsidRPr="00DC099C">
        <w:t>0.00058725</w:t>
      </w:r>
      <w:r>
        <w:t xml:space="preserve"> ETH</w:t>
      </w:r>
    </w:p>
    <w:p w14:paraId="53B4F20B" w14:textId="77777777" w:rsidR="001F16E2" w:rsidRDefault="001F16E2" w:rsidP="001F16E2">
      <w:pPr>
        <w:pStyle w:val="Heading2"/>
      </w:pPr>
      <w:bookmarkStart w:id="56" w:name="_Toc513821641"/>
      <w:r>
        <w:lastRenderedPageBreak/>
        <w:t>Onasander Smart Contract Specification</w:t>
      </w:r>
      <w:bookmarkEnd w:id="56"/>
    </w:p>
    <w:p w14:paraId="5FB67DD7" w14:textId="77777777" w:rsidR="001F16E2" w:rsidRDefault="001F16E2" w:rsidP="00AA3A9B">
      <w:r>
        <w:t>Token Symbol: ONA</w:t>
      </w:r>
      <w:r>
        <w:br/>
        <w:t>Token Name: Onasander</w:t>
      </w:r>
      <w:r>
        <w:br/>
      </w:r>
      <w:r w:rsidR="00DB20E6">
        <w:t>Token Type</w:t>
      </w:r>
      <w:r w:rsidR="009539FC">
        <w:t>:</w:t>
      </w:r>
      <w:r w:rsidR="006870A8">
        <w:t xml:space="preserve"> Ethereum</w:t>
      </w:r>
      <w:r>
        <w:t xml:space="preserve"> ERC20 token.</w:t>
      </w:r>
      <w:r>
        <w:br/>
        <w:t>Token Decimals: 18</w:t>
      </w:r>
      <w:r>
        <w:br/>
        <w:t xml:space="preserve">ERC20 Contract: </w:t>
      </w:r>
      <w:r w:rsidR="00BB01CD" w:rsidRPr="00BB01CD">
        <w:t>0x5884c40ddEd55b5649A1AaA677A750eaD35E3043</w:t>
      </w:r>
      <w:r>
        <w:br/>
      </w:r>
      <w:r w:rsidR="00511534">
        <w:t>C</w:t>
      </w:r>
      <w:r w:rsidR="006218E2">
        <w:t>rowd sale</w:t>
      </w:r>
      <w:r>
        <w:t xml:space="preserve"> Hard CAP of $</w:t>
      </w:r>
      <w:r w:rsidR="00E67BEF">
        <w:t>50,000,000</w:t>
      </w:r>
      <w:r>
        <w:t xml:space="preserve">.  </w:t>
      </w:r>
      <w:r w:rsidR="00511534">
        <w:t>S</w:t>
      </w:r>
      <w:r>
        <w:t xml:space="preserve">ale </w:t>
      </w:r>
      <w:r w:rsidR="00511534">
        <w:t xml:space="preserve">stops </w:t>
      </w:r>
      <w:r>
        <w:t>automatically at maximum value</w:t>
      </w:r>
      <w:r w:rsidR="00511534">
        <w:t xml:space="preserve"> if under SEC regulations</w:t>
      </w:r>
      <w:r>
        <w:br/>
        <w:t>Refunds would be in Ethereum ETH.</w:t>
      </w:r>
      <w:r w:rsidR="00D00CF1">
        <w:rPr>
          <w:rStyle w:val="Hyperlink"/>
        </w:rPr>
        <w:t xml:space="preserve"> </w:t>
      </w:r>
      <w:r w:rsidR="006218E2">
        <w:rPr>
          <w:rStyle w:val="Hyperlink"/>
        </w:rPr>
        <w:br/>
      </w:r>
      <w:r w:rsidR="006218E2">
        <w:t>Max Tokens: 88,000,000 ONA</w:t>
      </w:r>
      <w:r w:rsidR="006218E2">
        <w:br/>
        <w:t xml:space="preserve">Tokens for Sale: </w:t>
      </w:r>
      <w:r w:rsidR="006218E2" w:rsidRPr="00B66E80">
        <w:t>79</w:t>
      </w:r>
      <w:r w:rsidR="006218E2">
        <w:t>,</w:t>
      </w:r>
      <w:r w:rsidR="006218E2" w:rsidRPr="00B66E80">
        <w:t>200</w:t>
      </w:r>
      <w:r w:rsidR="006218E2">
        <w:t>,</w:t>
      </w:r>
      <w:r w:rsidR="006218E2" w:rsidRPr="00B66E80">
        <w:t>000</w:t>
      </w:r>
      <w:r w:rsidR="006218E2">
        <w:t xml:space="preserve"> ONA</w:t>
      </w:r>
      <w:r w:rsidR="00C435C1">
        <w:br/>
        <w:t xml:space="preserve">Minimum Buy </w:t>
      </w:r>
      <w:r w:rsidR="00E5207F">
        <w:t>I</w:t>
      </w:r>
      <w:r w:rsidR="00C435C1">
        <w:t>n: 0.1 ETH</w:t>
      </w:r>
      <w:r w:rsidR="009879A7">
        <w:br/>
        <w:t xml:space="preserve">Smart Contract: </w:t>
      </w:r>
      <w:r w:rsidR="009879A7" w:rsidRPr="009879A7">
        <w:t>https://etherscan.io/address/0x5884c40dded55b5649a1aaa677a750ead35e3043</w:t>
      </w:r>
      <w:r w:rsidR="00C31184">
        <w:br/>
      </w:r>
      <w:r w:rsidR="00C31184">
        <w:br/>
      </w:r>
      <w:r w:rsidR="00D42AD5">
        <w:t xml:space="preserve">The </w:t>
      </w:r>
      <w:r>
        <w:t>Max</w:t>
      </w:r>
      <w:r w:rsidR="00AA3A9B">
        <w:t xml:space="preserve">imum </w:t>
      </w:r>
      <w:r w:rsidR="00D42AD5">
        <w:t>A</w:t>
      </w:r>
      <w:r>
        <w:t xml:space="preserve">vailable </w:t>
      </w:r>
      <w:r w:rsidR="00D42AD5">
        <w:t>S</w:t>
      </w:r>
      <w:r>
        <w:t>upply</w:t>
      </w:r>
      <w:r w:rsidR="00B66E80">
        <w:t xml:space="preserve"> </w:t>
      </w:r>
      <w:r w:rsidR="00D42AD5">
        <w:t>will</w:t>
      </w:r>
      <w:r w:rsidR="00AA3A9B">
        <w:t xml:space="preserve"> be</w:t>
      </w:r>
      <w:r>
        <w:t xml:space="preserve"> </w:t>
      </w:r>
      <w:r w:rsidR="00B66E80" w:rsidRPr="00B66E80">
        <w:t>79</w:t>
      </w:r>
      <w:r w:rsidR="00B66E80">
        <w:t>,</w:t>
      </w:r>
      <w:r w:rsidR="00B66E80" w:rsidRPr="00B66E80">
        <w:t>200</w:t>
      </w:r>
      <w:r w:rsidR="00B66E80">
        <w:t>,</w:t>
      </w:r>
      <w:r w:rsidR="00B66E80" w:rsidRPr="00B66E80">
        <w:t>000</w:t>
      </w:r>
      <w:r>
        <w:t xml:space="preserve"> ONAs</w:t>
      </w:r>
      <w:r w:rsidR="00B66E80">
        <w:t xml:space="preserve"> </w:t>
      </w:r>
      <w:r w:rsidR="00AA3A9B">
        <w:t>i</w:t>
      </w:r>
      <w:r w:rsidR="00B66E80">
        <w:t>n case we sell all tokens (team reserve</w:t>
      </w:r>
      <w:r w:rsidR="00AA3A9B">
        <w:t xml:space="preserve"> tokens are excluded as they will be off the market).  </w:t>
      </w:r>
      <w:r w:rsidR="007C238B">
        <w:t>A</w:t>
      </w:r>
      <w:r>
        <w:t xml:space="preserve">ll numbers </w:t>
      </w:r>
      <w:r w:rsidR="00AA3A9B">
        <w:t xml:space="preserve">above </w:t>
      </w:r>
      <w:r>
        <w:t xml:space="preserve">are based on maximum ICO sale.  The price of the </w:t>
      </w:r>
      <w:r w:rsidR="000D1E7B">
        <w:t>token</w:t>
      </w:r>
      <w:r>
        <w:t xml:space="preserve"> on the exchange will be proportional to the number of tokens sold</w:t>
      </w:r>
      <w:r w:rsidR="007C238B">
        <w:t>.</w:t>
      </w:r>
      <w:r w:rsidR="00AA3A9B">
        <w:br/>
      </w:r>
      <w:r w:rsidR="00ED1389">
        <w:br/>
      </w:r>
      <w:r w:rsidR="007C238B">
        <w:t>I</w:t>
      </w:r>
      <w:r>
        <w:t xml:space="preserve">n case of tremendous success after the initial </w:t>
      </w:r>
      <w:r w:rsidR="00AA3A9B">
        <w:t>PRE-</w:t>
      </w:r>
      <w:r>
        <w:t>ICO sale, the token price will go up for the next ICO</w:t>
      </w:r>
      <w:r w:rsidR="00AA3A9B">
        <w:t xml:space="preserve"> phase, but</w:t>
      </w:r>
      <w:r>
        <w:t xml:space="preserve"> the number of </w:t>
      </w:r>
      <w:r w:rsidR="00AA3A9B">
        <w:t>t</w:t>
      </w:r>
      <w:r>
        <w:t xml:space="preserve">okens sold </w:t>
      </w:r>
      <w:r w:rsidR="007C238B">
        <w:t>could</w:t>
      </w:r>
      <w:r>
        <w:t xml:space="preserve"> be less.  Our target of $50 million is fixed.  Therefore, the Available Supply of Onasander tokens could be much less in reality</w:t>
      </w:r>
      <w:r w:rsidR="00AA3A9B">
        <w:t xml:space="preserve">, due to price increase since higher price equals less tokens required to be sold. </w:t>
      </w:r>
      <w:r>
        <w:t xml:space="preserve"> The “extra” token</w:t>
      </w:r>
      <w:r w:rsidR="00314015">
        <w:t>s</w:t>
      </w:r>
      <w:r>
        <w:t xml:space="preserve"> will </w:t>
      </w:r>
      <w:r w:rsidR="00AA3A9B">
        <w:t xml:space="preserve">be burned after the ICO.  The Burn function was implemented in the Smart Contract. </w:t>
      </w:r>
    </w:p>
    <w:p w14:paraId="770685E2" w14:textId="77777777" w:rsidR="001F16E2" w:rsidRDefault="001F16E2" w:rsidP="00BA23D4">
      <w:pPr>
        <w:pStyle w:val="Heading2"/>
      </w:pPr>
      <w:bookmarkStart w:id="57" w:name="_Toc513821642"/>
      <w:r>
        <w:t>Final Token Distribution</w:t>
      </w:r>
      <w:bookmarkEnd w:id="57"/>
    </w:p>
    <w:p w14:paraId="504B14B4" w14:textId="77777777" w:rsidR="001F16E2" w:rsidRDefault="00AF1555" w:rsidP="001F16E2">
      <w:r>
        <w:t>The c</w:t>
      </w:r>
      <w:r w:rsidR="00F504C6">
        <w:t>hart below represents how Onasander tokens will be distributed.</w:t>
      </w:r>
      <w:r w:rsidR="00BA6472">
        <w:br/>
      </w:r>
      <w:r w:rsidR="00940DE6">
        <w:rPr>
          <w:noProof/>
        </w:rPr>
        <w:drawing>
          <wp:inline distT="0" distB="0" distL="0" distR="0" wp14:anchorId="25313205" wp14:editId="6B58AAA1">
            <wp:extent cx="5281574" cy="2867558"/>
            <wp:effectExtent l="0" t="0" r="14605" b="952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6B6622EB" w14:textId="77777777" w:rsidR="00D15FAF" w:rsidRDefault="001F16E2" w:rsidP="00D15FAF">
      <w:pPr>
        <w:pStyle w:val="Heading1"/>
      </w:pPr>
      <w:bookmarkStart w:id="58" w:name="_Toc513821643"/>
      <w:r>
        <w:lastRenderedPageBreak/>
        <w:t>Summary</w:t>
      </w:r>
      <w:bookmarkEnd w:id="58"/>
    </w:p>
    <w:p w14:paraId="48566FEE" w14:textId="77777777" w:rsidR="004E6B25" w:rsidRDefault="00A61E6A" w:rsidP="001F16E2">
      <w:r>
        <w:t xml:space="preserve">In this whitepaper we showed you how we are going to build an investment bank using crypto currency based ICO.  </w:t>
      </w:r>
      <w:r w:rsidR="00D15FAF">
        <w:t xml:space="preserve">Opening up an investment bank will not be easy, that’s why we are going to accomplish our </w:t>
      </w:r>
      <w:r w:rsidR="004E6B25">
        <w:t>goal</w:t>
      </w:r>
      <w:r w:rsidR="00D15FAF">
        <w:t xml:space="preserve"> in steps. </w:t>
      </w:r>
      <w:r w:rsidR="004E6B25">
        <w:t xml:space="preserve"> </w:t>
      </w:r>
      <w:r w:rsidR="009D0E6C">
        <w:t>Onasander</w:t>
      </w:r>
      <w:r w:rsidR="004E6B25">
        <w:t xml:space="preserve"> plan</w:t>
      </w:r>
      <w:r w:rsidR="009D0E6C">
        <w:t xml:space="preserve"> is</w:t>
      </w:r>
      <w:r w:rsidR="004E6B25">
        <w:t xml:space="preserve"> to execute the ICO</w:t>
      </w:r>
      <w:r w:rsidR="0060053A">
        <w:t xml:space="preserve">, </w:t>
      </w:r>
      <w:r w:rsidR="004E6B25">
        <w:t xml:space="preserve">open up </w:t>
      </w:r>
      <w:r w:rsidR="009D0E6C">
        <w:t>the</w:t>
      </w:r>
      <w:r w:rsidR="004E6B25">
        <w:t xml:space="preserve"> investment fund</w:t>
      </w:r>
      <w:r w:rsidR="009D0E6C">
        <w:t>, and with time turn</w:t>
      </w:r>
      <w:r w:rsidR="004E6B25">
        <w:t xml:space="preserve"> it into </w:t>
      </w:r>
      <w:r w:rsidR="00292699">
        <w:t xml:space="preserve">the first decentralized investment </w:t>
      </w:r>
      <w:r w:rsidR="004E6B25">
        <w:t>bank</w:t>
      </w:r>
      <w:r w:rsidR="009D0E6C">
        <w:t>.</w:t>
      </w:r>
    </w:p>
    <w:p w14:paraId="3710E04B" w14:textId="77777777" w:rsidR="005D65C3" w:rsidRDefault="00467A88" w:rsidP="00292699">
      <w:r>
        <w:t xml:space="preserve">Those reading this whitepaper would </w:t>
      </w:r>
      <w:r w:rsidR="00292699">
        <w:t>probably</w:t>
      </w:r>
      <w:r>
        <w:t xml:space="preserve"> agree on one thing: the world is changing.  New technologies open up new opportunities.  Crypto currencies give us options to </w:t>
      </w:r>
      <w:r w:rsidR="00292699">
        <w:t>form</w:t>
      </w:r>
      <w:r>
        <w:t xml:space="preserve"> capital </w:t>
      </w:r>
      <w:r w:rsidR="00292699">
        <w:t>globally and</w:t>
      </w:r>
      <w:r>
        <w:t xml:space="preserve"> accomplish what seemed impossible before.  At Onasander, we believe the future is bright ahead for those that are able to adapt </w:t>
      </w:r>
      <w:r w:rsidR="0060053A">
        <w:t xml:space="preserve">and embrace the </w:t>
      </w:r>
      <w:r>
        <w:t>change</w:t>
      </w:r>
      <w:r w:rsidR="00690BA2">
        <w:t>s</w:t>
      </w:r>
      <w:r>
        <w:t xml:space="preserve">. </w:t>
      </w:r>
    </w:p>
    <w:p w14:paraId="1D796721" w14:textId="77777777" w:rsidR="00292699" w:rsidRDefault="00292699" w:rsidP="00292699">
      <w:r>
        <w:t xml:space="preserve">We hope our ICO will be very successful, and our investments return lucrative dividends to the owners of Onasander tokens. Thanks to our unique </w:t>
      </w:r>
      <w:r w:rsidR="005F2575">
        <w:t>Asset Price Analysis S</w:t>
      </w:r>
      <w:r>
        <w:t>oftware, we have a chance to build something great.  Moreover, we believe th</w:t>
      </w:r>
      <w:r w:rsidR="005F2575">
        <w:t xml:space="preserve">is civilization </w:t>
      </w:r>
      <w:r>
        <w:t xml:space="preserve">stands in front of an amazing opportunity to develop a new money system for the world. Let our investment bank be part of it. </w:t>
      </w:r>
    </w:p>
    <w:p w14:paraId="55761436" w14:textId="77777777" w:rsidR="005D65C3" w:rsidRDefault="001F16E2" w:rsidP="00C52B8B">
      <w:r>
        <w:t xml:space="preserve">Thank you for reading </w:t>
      </w:r>
      <w:r w:rsidR="005D65C3">
        <w:t>until</w:t>
      </w:r>
      <w:r>
        <w:t xml:space="preserve"> the end.  Those of you that do not invest, we welcome you to follow our progress</w:t>
      </w:r>
      <w:r w:rsidR="005D65C3">
        <w:t xml:space="preserve">.  </w:t>
      </w:r>
      <w:r w:rsidR="005F2575">
        <w:t>To t</w:t>
      </w:r>
      <w:r w:rsidR="00090375">
        <w:t>hose that will invest in Onasander</w:t>
      </w:r>
      <w:r w:rsidR="005D65C3">
        <w:t>:</w:t>
      </w:r>
      <w:r w:rsidR="00090375">
        <w:t xml:space="preserve">  Make no mistake, this ICO has a potential to be the biggest project </w:t>
      </w:r>
      <w:r w:rsidR="00A35639">
        <w:t xml:space="preserve">build by crowdfunding.  </w:t>
      </w:r>
      <w:r w:rsidR="005D65C3">
        <w:t>You will be part of something great</w:t>
      </w:r>
      <w:r w:rsidR="00A35639">
        <w:t xml:space="preserve"> and revolutionary</w:t>
      </w:r>
      <w:r w:rsidR="005D65C3">
        <w:t xml:space="preserve">. Your trust in us will be rewarded for years to come.  </w:t>
      </w:r>
    </w:p>
    <w:p w14:paraId="2DF23070" w14:textId="77777777" w:rsidR="005824BF" w:rsidRDefault="001F16E2" w:rsidP="00C52B8B">
      <w:r>
        <w:t>Welcome aboard</w:t>
      </w:r>
      <w:r w:rsidR="00D14AAC">
        <w:t>.</w:t>
      </w:r>
      <w:r w:rsidR="00C52B8B">
        <w:t xml:space="preserve">  </w:t>
      </w:r>
      <w:r w:rsidR="00D14AAC">
        <w:t>Y</w:t>
      </w:r>
      <w:r w:rsidR="00292949">
        <w:t>ou</w:t>
      </w:r>
      <w:r>
        <w:t xml:space="preserve"> will be the builders of tomorrow. </w:t>
      </w:r>
    </w:p>
    <w:p w14:paraId="3F3903D7" w14:textId="77777777" w:rsidR="004F0125" w:rsidRDefault="008926C3" w:rsidP="00C52B8B">
      <w:r>
        <w:rPr>
          <w:noProof/>
        </w:rPr>
        <w:drawing>
          <wp:anchor distT="0" distB="0" distL="114300" distR="114300" simplePos="0" relativeHeight="251691008" behindDoc="0" locked="0" layoutInCell="1" allowOverlap="1" wp14:anchorId="4396C0E6" wp14:editId="09730C4D">
            <wp:simplePos x="0" y="0"/>
            <wp:positionH relativeFrom="column">
              <wp:posOffset>3672053</wp:posOffset>
            </wp:positionH>
            <wp:positionV relativeFrom="paragraph">
              <wp:posOffset>35255</wp:posOffset>
            </wp:positionV>
            <wp:extent cx="1280160" cy="128016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5ede351bd1ff617404e6993e394a015.png"/>
                    <pic:cNvPicPr/>
                  </pic:nvPicPr>
                  <pic:blipFill>
                    <a:blip r:embed="rId21"/>
                    <a:stretch>
                      <a:fillRect/>
                    </a:stretch>
                  </pic:blipFill>
                  <pic:spPr>
                    <a:xfrm>
                      <a:off x="0" y="0"/>
                      <a:ext cx="1280160" cy="1280160"/>
                    </a:xfrm>
                    <a:prstGeom prst="rect">
                      <a:avLst/>
                    </a:prstGeom>
                  </pic:spPr>
                </pic:pic>
              </a:graphicData>
            </a:graphic>
            <wp14:sizeRelH relativeFrom="page">
              <wp14:pctWidth>0</wp14:pctWidth>
            </wp14:sizeRelH>
            <wp14:sizeRelV relativeFrom="page">
              <wp14:pctHeight>0</wp14:pctHeight>
            </wp14:sizeRelV>
          </wp:anchor>
        </w:drawing>
      </w:r>
      <w:r w:rsidR="0082355A">
        <w:rPr>
          <w:noProof/>
        </w:rPr>
        <w:drawing>
          <wp:inline distT="0" distB="0" distL="0" distR="0" wp14:anchorId="1DABAA29" wp14:editId="5DABA59C">
            <wp:extent cx="3029585" cy="1097280"/>
            <wp:effectExtent l="0" t="0" r="0" b="0"/>
            <wp:docPr id="2" name="Picture 2" descr="http://guest.mylivesignature.com/114/9D1849357FC6811CCE693CDC548E73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guest.mylivesignature.com/114/9D1849357FC6811CCE693CDC548E73C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29585" cy="1097280"/>
                    </a:xfrm>
                    <a:prstGeom prst="rect">
                      <a:avLst/>
                    </a:prstGeom>
                    <a:noFill/>
                    <a:ln>
                      <a:noFill/>
                    </a:ln>
                  </pic:spPr>
                </pic:pic>
              </a:graphicData>
            </a:graphic>
          </wp:inline>
        </w:drawing>
      </w:r>
    </w:p>
    <w:p w14:paraId="09553011" w14:textId="77777777" w:rsidR="004F0125" w:rsidRDefault="004F0125" w:rsidP="00C52B8B">
      <w:r>
        <w:t>ANDRZEJ WEGRZYN</w:t>
      </w:r>
      <w:r>
        <w:br/>
        <w:t>March 21, 2018</w:t>
      </w:r>
    </w:p>
    <w:p w14:paraId="2421B14D" w14:textId="77777777" w:rsidR="005824BF" w:rsidRDefault="005824BF" w:rsidP="00C52B8B"/>
    <w:p w14:paraId="3B9BA87F" w14:textId="77777777" w:rsidR="005824BF" w:rsidRDefault="005824BF" w:rsidP="00C52B8B"/>
    <w:p w14:paraId="5D9BDB97" w14:textId="77777777" w:rsidR="00555D3A" w:rsidRDefault="00555D3A" w:rsidP="00EA6CD1"/>
    <w:p w14:paraId="3F440653" w14:textId="77777777" w:rsidR="00555D3A" w:rsidRDefault="00555D3A" w:rsidP="00EA6CD1"/>
    <w:p w14:paraId="2FB36928" w14:textId="77777777" w:rsidR="00555D3A" w:rsidRDefault="00555D3A" w:rsidP="00EA6CD1"/>
    <w:p w14:paraId="10D5F68E" w14:textId="77777777" w:rsidR="002D65F1" w:rsidRDefault="002D65F1" w:rsidP="002D65F1">
      <w:pPr>
        <w:pStyle w:val="Heading1"/>
      </w:pPr>
      <w:bookmarkStart w:id="59" w:name="_Toc513821644"/>
      <w:r w:rsidRPr="002D65F1">
        <w:lastRenderedPageBreak/>
        <w:t>Disclaimer and Terms of Use</w:t>
      </w:r>
      <w:bookmarkEnd w:id="59"/>
    </w:p>
    <w:p w14:paraId="7B6062F3" w14:textId="77777777" w:rsidR="00EA6CD1" w:rsidRDefault="00EA6CD1" w:rsidP="00EA6CD1">
      <w:r>
        <w:t xml:space="preserve">Taking part of an ICO involves risk.  There is no guarantee that any coin or token will rise in value, or that the rise in value will be consistent over the years.  </w:t>
      </w:r>
      <w:r w:rsidR="00A00B52">
        <w:t>We</w:t>
      </w:r>
      <w:r>
        <w:t xml:space="preserve"> will try to be as transparent as possible.  </w:t>
      </w:r>
      <w:r w:rsidR="00A00B52">
        <w:t>We</w:t>
      </w:r>
      <w:r>
        <w:t xml:space="preserve"> do not accept any liability for any error or omission.</w:t>
      </w:r>
    </w:p>
    <w:p w14:paraId="3BC0FB6A" w14:textId="77777777" w:rsidR="009830CC" w:rsidRDefault="00EA6CD1" w:rsidP="00EA6CD1">
      <w:r>
        <w:t>We do reserve the right to cancel the ICO and refund all the money. This could only happen in case of major unforeseeable event.  In case of a refund all money would be refunded using ETHEREUM.</w:t>
      </w:r>
    </w:p>
    <w:p w14:paraId="7579E427" w14:textId="77777777" w:rsidR="009830CC" w:rsidRDefault="009830CC" w:rsidP="009830CC">
      <w:pPr>
        <w:pStyle w:val="Heading4"/>
      </w:pPr>
      <w:r>
        <w:t>Market Opinions:</w:t>
      </w:r>
    </w:p>
    <w:p w14:paraId="6032936B" w14:textId="77777777" w:rsidR="009830CC" w:rsidRDefault="009830CC" w:rsidP="009830CC">
      <w:r>
        <w:t xml:space="preserve">Any opinions, news, research, analysis, prices, or other information contained in this whitepaper is provided as general market commentary and does not constitute investment advice.  </w:t>
      </w:r>
    </w:p>
    <w:p w14:paraId="0F4E5567" w14:textId="77777777" w:rsidR="008766C5" w:rsidRDefault="00EA6CD1" w:rsidP="00EA6CD1">
      <w:r>
        <w:t xml:space="preserve">Another important thing: Onasander LLC, and any of its nominees, Onasander.com and its representatives, members, directors, partners, employees, agents, owners, contractors, or anyone related cannot give investment advice.  </w:t>
      </w:r>
      <w:r>
        <w:br/>
      </w:r>
      <w:r>
        <w:br/>
      </w:r>
      <w:r w:rsidR="008C3A63">
        <w:t>A</w:t>
      </w:r>
      <w:r>
        <w:t>ny of these people mentioned above, are never to be held liable by you for any direct, incidental, consequential, indirect, or punitive damages or losses arising out of your access to, or use of, the whitepaper and website.</w:t>
      </w:r>
    </w:p>
    <w:p w14:paraId="4B2F089D" w14:textId="77777777" w:rsidR="008766C5" w:rsidRDefault="008766C5" w:rsidP="008766C5">
      <w:pPr>
        <w:pStyle w:val="Heading4"/>
      </w:pPr>
      <w:r>
        <w:t>Location</w:t>
      </w:r>
    </w:p>
    <w:p w14:paraId="666A51B7" w14:textId="77777777" w:rsidR="008766C5" w:rsidRDefault="008766C5" w:rsidP="00EA6CD1">
      <w:r>
        <w:t xml:space="preserve">It is up to the discretion of each individual that is willing to invest in our ICO to make sure they don’t partake in an activity that may be illegal in their country of residence. Countries excluded from this ICO are: United States of America.  Only accredited investors from USA are allowed to invest in the first </w:t>
      </w:r>
      <w:r w:rsidR="00BB5DE0">
        <w:t>phas</w:t>
      </w:r>
      <w:r w:rsidR="009B0CB0">
        <w:t>e</w:t>
      </w:r>
      <w:r>
        <w:t xml:space="preserve"> of the ICO.  The next ICO </w:t>
      </w:r>
      <w:r w:rsidR="00420B78">
        <w:t xml:space="preserve">phase </w:t>
      </w:r>
      <w:r>
        <w:t xml:space="preserve">is reserved for regular USA investors upon Onasander becoming compliant with USA laws.  </w:t>
      </w:r>
    </w:p>
    <w:p w14:paraId="17CDBBCA" w14:textId="77777777" w:rsidR="00EA6CD1" w:rsidRDefault="00EA6CD1" w:rsidP="00EA6CD1">
      <w:r>
        <w:t>Please note that some jurisdictions may not allow the exclusion of implied warranties, so some of the above exclusions may not apply to you. Check your local laws for any restrictions or limitations regarding the exclusion of implied warranties.</w:t>
      </w:r>
    </w:p>
    <w:p w14:paraId="4AA9F3D9" w14:textId="77777777" w:rsidR="00EA6CD1" w:rsidRDefault="00EA6CD1" w:rsidP="00EA6CD1">
      <w:r>
        <w:t>This disclaimer and terms of use are governed by the laws of United Sates of America. If a dispute arises for any reason all parties agree, at the sole discretion of Onasander LLC, to first attempt to resolve same with the assistance of an arbitrator in the following location:</w:t>
      </w:r>
    </w:p>
    <w:p w14:paraId="74FC9FE6" w14:textId="77777777" w:rsidR="00EA6CD1" w:rsidRPr="00151E70" w:rsidRDefault="00EA6CD1" w:rsidP="00151E70">
      <w:pPr>
        <w:pStyle w:val="Heading5"/>
        <w:rPr>
          <w:sz w:val="20"/>
          <w:szCs w:val="20"/>
        </w:rPr>
      </w:pPr>
      <w:r w:rsidRPr="00151E70">
        <w:rPr>
          <w:sz w:val="20"/>
          <w:szCs w:val="20"/>
        </w:rPr>
        <w:t>New York, New York, United States</w:t>
      </w:r>
    </w:p>
    <w:p w14:paraId="1A8F331E" w14:textId="77777777" w:rsidR="00EA6CD1" w:rsidRDefault="00151E70" w:rsidP="00EA6CD1">
      <w:r>
        <w:br/>
      </w:r>
      <w:r w:rsidR="00EA6CD1">
        <w:t>We do our best to ensure the website is available 24 hours per day, but we cannot be held liable if for any reason the site is not available.  Anytime you decide to click on any link to any site from our site, it doesn’t mean that we have checked these other sites. You must link at your own risk.</w:t>
      </w:r>
    </w:p>
    <w:p w14:paraId="02A8C36B" w14:textId="77777777" w:rsidR="00EA6CD1" w:rsidRDefault="00EA6CD1" w:rsidP="00EA6CD1">
      <w:r>
        <w:lastRenderedPageBreak/>
        <w:t>If you say or put up any information anywhere on our site or bulletin, you and you alone will be held responsible for any law you break by doing so. Bottom line: Don’t publish anything illegal on our site or try offending anybody with any unlawful, libelous, defamatory, obscene, scandalous, inflammatory, pornographic, nasty, or profane material.</w:t>
      </w:r>
    </w:p>
    <w:p w14:paraId="1F5D9838" w14:textId="77777777" w:rsidR="00EA6CD1" w:rsidRDefault="00EA6CD1" w:rsidP="00EA6CD1">
      <w:pPr>
        <w:pStyle w:val="Heading4"/>
      </w:pPr>
      <w:r>
        <w:t>Distribution:</w:t>
      </w:r>
    </w:p>
    <w:p w14:paraId="64A56699" w14:textId="77777777" w:rsidR="00EA6CD1" w:rsidRDefault="00EA6CD1" w:rsidP="00EA6CD1">
      <w:r>
        <w:t>This whitepaper and the information contained in the whitepaper are not intended for distribution or use by any person in any country where such distribution</w:t>
      </w:r>
      <w:r w:rsidR="000A0D52">
        <w:t>,</w:t>
      </w:r>
      <w:r>
        <w:t xml:space="preserve"> or use would be contrary to local law or regulation.</w:t>
      </w:r>
    </w:p>
    <w:p w14:paraId="385DECA6" w14:textId="77777777" w:rsidR="00EA6CD1" w:rsidRDefault="00EA6CD1" w:rsidP="00EA6CD1">
      <w:r>
        <w:t>You should not take part in the ICO if you reside in any country where the provision of such services or investments would be contrary to local law or regulation. It is the responsibility of the participants to obtain independent tax, or financial or legal advice should he, or she is uncertain, and to comply with any local law or regulation to which they are subject.</w:t>
      </w:r>
    </w:p>
    <w:p w14:paraId="064C79D2" w14:textId="77777777" w:rsidR="00E55C83" w:rsidRDefault="00FE7657" w:rsidP="00E55C83">
      <w:pPr>
        <w:pStyle w:val="Heading4"/>
      </w:pPr>
      <w:r>
        <w:t>Extension</w:t>
      </w:r>
    </w:p>
    <w:p w14:paraId="3EEA14C7" w14:textId="77777777" w:rsidR="00E55C83" w:rsidRPr="00E55C83" w:rsidRDefault="00E55C83" w:rsidP="00E55C83">
      <w:r>
        <w:t>The legal Terms and Condition</w:t>
      </w:r>
      <w:r w:rsidR="001D4A17">
        <w:t>s</w:t>
      </w:r>
      <w:r>
        <w:t xml:space="preserve"> plus the Privacy Policy from our website </w:t>
      </w:r>
      <w:hyperlink r:id="rId23" w:history="1">
        <w:r w:rsidRPr="009B3E65">
          <w:rPr>
            <w:rStyle w:val="Hyperlink"/>
          </w:rPr>
          <w:t>www.Onasander.com</w:t>
        </w:r>
      </w:hyperlink>
      <w:r>
        <w:t xml:space="preserve"> applies to this whitepaper as well.</w:t>
      </w:r>
    </w:p>
    <w:p w14:paraId="352BE591" w14:textId="77777777" w:rsidR="00292949" w:rsidRDefault="00292949" w:rsidP="00535AB6"/>
    <w:p w14:paraId="7012CC41" w14:textId="77777777" w:rsidR="00292949" w:rsidRDefault="00292949" w:rsidP="00535AB6"/>
    <w:p w14:paraId="1C32DEFD" w14:textId="77777777" w:rsidR="00FC695B" w:rsidRDefault="00FC695B" w:rsidP="0069456C"/>
    <w:p w14:paraId="66A14FAC" w14:textId="77777777" w:rsidR="0055640D" w:rsidRDefault="0055640D" w:rsidP="0069456C"/>
    <w:p w14:paraId="557A696D" w14:textId="77777777" w:rsidR="0055640D" w:rsidRDefault="0055640D" w:rsidP="0069456C"/>
    <w:p w14:paraId="542B62AC" w14:textId="77777777" w:rsidR="0055640D" w:rsidRDefault="0055640D" w:rsidP="0069456C"/>
    <w:p w14:paraId="1F7545CA" w14:textId="77777777" w:rsidR="00897CF8" w:rsidRDefault="00897CF8" w:rsidP="007614B8"/>
    <w:p w14:paraId="71032009" w14:textId="77777777" w:rsidR="00897CF8" w:rsidRDefault="00897CF8" w:rsidP="007614B8"/>
    <w:p w14:paraId="1FF0E851" w14:textId="77777777" w:rsidR="00894DA3" w:rsidRDefault="00894DA3" w:rsidP="007614B8"/>
    <w:p w14:paraId="780D2664" w14:textId="77777777" w:rsidR="00897CF8" w:rsidRDefault="00897CF8" w:rsidP="007614B8"/>
    <w:p w14:paraId="2B86C8A9" w14:textId="77777777" w:rsidR="00894DA3" w:rsidRDefault="00894DA3" w:rsidP="007614B8"/>
    <w:p w14:paraId="6CCCB875" w14:textId="77777777" w:rsidR="00897CF8" w:rsidRDefault="00897CF8" w:rsidP="007614B8"/>
    <w:p w14:paraId="04CD6222" w14:textId="77777777" w:rsidR="00894DA3" w:rsidRDefault="00894DA3" w:rsidP="007614B8"/>
    <w:p w14:paraId="563A6F1E" w14:textId="77777777" w:rsidR="00894DA3" w:rsidRDefault="00894DA3" w:rsidP="00894DA3">
      <w:pPr>
        <w:pStyle w:val="Heading1"/>
      </w:pPr>
      <w:bookmarkStart w:id="60" w:name="_Toc513821645"/>
      <w:r w:rsidRPr="00894DA3">
        <w:lastRenderedPageBreak/>
        <w:t>Appendix 1 – Bearish Onasander Market Calls</w:t>
      </w:r>
      <w:bookmarkEnd w:id="60"/>
    </w:p>
    <w:p w14:paraId="1AC5B7A7" w14:textId="77777777" w:rsidR="004C50C2" w:rsidRDefault="004C50C2" w:rsidP="007614B8">
      <w:r>
        <w:t>The following charts represent some of the most overpriced markets in the last 18 years.  You can view our current market analysis and past performances</w:t>
      </w:r>
      <w:r w:rsidR="00C86944">
        <w:t xml:space="preserve"> during bearish market calls.</w:t>
      </w:r>
    </w:p>
    <w:p w14:paraId="2E234EC5" w14:textId="77777777" w:rsidR="00CE51B9" w:rsidRDefault="004C50C2" w:rsidP="00CE51B9">
      <w:pPr>
        <w:pStyle w:val="Heading2"/>
      </w:pPr>
      <w:bookmarkStart w:id="61" w:name="_Toc513821646"/>
      <w:r w:rsidRPr="004C50C2">
        <w:t>Onasander Market Analysis 20</w:t>
      </w:r>
      <w:r>
        <w:t>1</w:t>
      </w:r>
      <w:r w:rsidRPr="004C50C2">
        <w:t xml:space="preserve">8 – </w:t>
      </w:r>
      <w:r w:rsidR="0000291F">
        <w:t xml:space="preserve">Current </w:t>
      </w:r>
      <w:r w:rsidRPr="004C50C2">
        <w:t xml:space="preserve">Chart and </w:t>
      </w:r>
      <w:r>
        <w:t>Analysis</w:t>
      </w:r>
      <w:bookmarkEnd w:id="61"/>
    </w:p>
    <w:p w14:paraId="1B91B1E3" w14:textId="77777777" w:rsidR="00B4521A" w:rsidRDefault="00593EFF" w:rsidP="007614B8">
      <w:r>
        <w:t>As of 2018, most of investments in this world, except for few commodities are overpriced.</w:t>
      </w:r>
      <w:r w:rsidR="00131378">
        <w:t xml:space="preserve">  All of these asset prices will correct </w:t>
      </w:r>
      <w:r w:rsidR="000361E9">
        <w:t>downwards in the near future</w:t>
      </w:r>
      <w:r>
        <w:t xml:space="preserve"> for at least </w:t>
      </w:r>
      <w:r w:rsidR="00292E33">
        <w:t>5</w:t>
      </w:r>
      <w:r>
        <w:t>0%</w:t>
      </w:r>
      <w:r w:rsidR="00131378">
        <w:t>.</w:t>
      </w:r>
      <w:r>
        <w:t xml:space="preserve">  </w:t>
      </w:r>
      <w:r w:rsidR="00BB376E">
        <w:t xml:space="preserve">We have a </w:t>
      </w:r>
      <w:r w:rsidR="008D1A2C">
        <w:t>major</w:t>
      </w:r>
      <w:r w:rsidR="00BB376E">
        <w:t xml:space="preserve"> bubble in the financial sector, as well as in many other sectors.  </w:t>
      </w:r>
      <w:r w:rsidR="00416901">
        <w:t xml:space="preserve">Most overpriced assets </w:t>
      </w:r>
      <w:r w:rsidR="00412B88">
        <w:t xml:space="preserve">include: </w:t>
      </w:r>
      <w:r w:rsidR="003B293C">
        <w:t xml:space="preserve">IT </w:t>
      </w:r>
      <w:r w:rsidR="00412B88">
        <w:t>stocks, stock indices</w:t>
      </w:r>
      <w:r w:rsidR="00E55CB2">
        <w:t xml:space="preserve"> all over the world</w:t>
      </w:r>
      <w:r w:rsidR="00412B88">
        <w:t xml:space="preserve">, </w:t>
      </w:r>
      <w:r w:rsidR="00E55CB2">
        <w:t xml:space="preserve">Real Estate, selective </w:t>
      </w:r>
      <w:r w:rsidR="003F2FF8">
        <w:t>commodities</w:t>
      </w:r>
      <w:r w:rsidR="00E55CB2">
        <w:t>, collectible cars</w:t>
      </w:r>
      <w:r w:rsidR="00292E33">
        <w:t xml:space="preserve">, gold, </w:t>
      </w:r>
      <w:r w:rsidR="00C63B92">
        <w:t xml:space="preserve">and </w:t>
      </w:r>
      <w:r w:rsidR="00292E33">
        <w:t>palladium.</w:t>
      </w:r>
    </w:p>
    <w:p w14:paraId="3F620E88" w14:textId="77777777" w:rsidR="000761B0" w:rsidRDefault="005313D2" w:rsidP="000761B0">
      <w:pPr>
        <w:keepNext/>
      </w:pPr>
      <w:r>
        <w:rPr>
          <w:noProof/>
        </w:rPr>
        <w:drawing>
          <wp:inline distT="0" distB="0" distL="0" distR="0" wp14:anchorId="1CFD2CCA" wp14:editId="37ABF010">
            <wp:extent cx="5943600" cy="23901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priced-2018.gif"/>
                    <pic:cNvPicPr/>
                  </pic:nvPicPr>
                  <pic:blipFill>
                    <a:blip r:embed="rId11"/>
                    <a:stretch>
                      <a:fillRect/>
                    </a:stretch>
                  </pic:blipFill>
                  <pic:spPr>
                    <a:xfrm>
                      <a:off x="0" y="0"/>
                      <a:ext cx="5943600" cy="2390140"/>
                    </a:xfrm>
                    <a:prstGeom prst="rect">
                      <a:avLst/>
                    </a:prstGeom>
                  </pic:spPr>
                </pic:pic>
              </a:graphicData>
            </a:graphic>
          </wp:inline>
        </w:drawing>
      </w:r>
    </w:p>
    <w:p w14:paraId="2FD452AC" w14:textId="77777777" w:rsidR="000761B0" w:rsidRPr="00D97503" w:rsidRDefault="000761B0" w:rsidP="000761B0">
      <w:pPr>
        <w:pStyle w:val="Caption"/>
        <w:rPr>
          <w:sz w:val="20"/>
          <w:szCs w:val="20"/>
        </w:rPr>
      </w:pPr>
      <w:r w:rsidRPr="00D97503">
        <w:rPr>
          <w:sz w:val="20"/>
          <w:szCs w:val="20"/>
        </w:rPr>
        <w:t>This photo was timestamped on the Bitcoin blockchain at:  https://originstamp.org/u/60aa8167-f22e-d005-1acd-c5e4558b64a3</w:t>
      </w:r>
    </w:p>
    <w:p w14:paraId="7F744D19" w14:textId="77777777" w:rsidR="00733611" w:rsidRDefault="00261A51" w:rsidP="00733611">
      <w:pPr>
        <w:pStyle w:val="Heading4"/>
      </w:pPr>
      <w:r>
        <w:t>Stocks</w:t>
      </w:r>
    </w:p>
    <w:p w14:paraId="2BBEB643" w14:textId="77777777" w:rsidR="00B4521A" w:rsidRDefault="00C84841" w:rsidP="007614B8">
      <w:r>
        <w:t xml:space="preserve">Stocks and IT stocks in particular are leading the bull market. There </w:t>
      </w:r>
      <w:r w:rsidR="00B4521A">
        <w:t xml:space="preserve">is a basket of stocks which were favorites on Wall Street for </w:t>
      </w:r>
      <w:r w:rsidR="00292E33">
        <w:t xml:space="preserve">almost </w:t>
      </w:r>
      <w:r w:rsidR="00B4521A">
        <w:t xml:space="preserve">a decade now.  These stocks are in </w:t>
      </w:r>
      <w:r w:rsidR="00146E75">
        <w:t xml:space="preserve">major </w:t>
      </w:r>
      <w:r w:rsidR="00B4521A">
        <w:t>bubble territory and will be leading the correction.  Those include: Netflix, Apple, Amazon, Facebook</w:t>
      </w:r>
      <w:r w:rsidR="00AA51B2">
        <w:t>, Google, Twitter, A</w:t>
      </w:r>
      <w:r w:rsidR="00AA51B2" w:rsidRPr="00AA51B2">
        <w:t>didas AG</w:t>
      </w:r>
      <w:r w:rsidR="00B628C2">
        <w:t>,</w:t>
      </w:r>
      <w:r w:rsidR="00B4521A">
        <w:t xml:space="preserve"> and alike.  </w:t>
      </w:r>
      <w:r w:rsidR="00146E75">
        <w:t xml:space="preserve">These stocks were purchased blindly by retail investors, hedge fund managers, </w:t>
      </w:r>
      <w:r w:rsidR="003B293C">
        <w:t xml:space="preserve">investment banks, and </w:t>
      </w:r>
      <w:r w:rsidR="005A470B">
        <w:t xml:space="preserve">varies </w:t>
      </w:r>
      <w:r w:rsidR="00146E75">
        <w:t>governments</w:t>
      </w:r>
      <w:r w:rsidR="00501B35">
        <w:t xml:space="preserve"> from all over the world</w:t>
      </w:r>
      <w:r w:rsidR="00146E75">
        <w:t xml:space="preserve">.  Cheap credit pushed these stocks to </w:t>
      </w:r>
      <w:r w:rsidR="00BE06CA">
        <w:t>unsustainable</w:t>
      </w:r>
      <w:r w:rsidR="00146E75">
        <w:t xml:space="preserve"> levels. </w:t>
      </w:r>
    </w:p>
    <w:p w14:paraId="4E62FDAF" w14:textId="77777777" w:rsidR="00261A51" w:rsidRDefault="00261A51" w:rsidP="00261A51">
      <w:pPr>
        <w:pStyle w:val="Heading4"/>
      </w:pPr>
      <w:r>
        <w:t>Real Estate</w:t>
      </w:r>
    </w:p>
    <w:p w14:paraId="46AAF824" w14:textId="77777777" w:rsidR="000276B0" w:rsidRDefault="00956D31" w:rsidP="00DC7B99">
      <w:r>
        <w:t xml:space="preserve">Real Estate is also in trouble.  </w:t>
      </w:r>
      <w:r w:rsidR="006B2198">
        <w:t xml:space="preserve">Nobody realizes, but Real Estate prices reached 2008 bubble era levels again, and in some markets, Real Estate managed to surpass 2008 levels.  </w:t>
      </w:r>
      <w:r w:rsidR="00C76987">
        <w:t>Overpriced</w:t>
      </w:r>
      <w:r w:rsidR="004D6E88">
        <w:t xml:space="preserve"> Real Estate markets will crash.  </w:t>
      </w:r>
      <w:r w:rsidR="00493678">
        <w:t>Real Estate is location specific, and here is a list of overpriced markets that will correct:</w:t>
      </w:r>
      <w:r w:rsidR="004D6E88">
        <w:t xml:space="preserve"> </w:t>
      </w:r>
      <w:r w:rsidR="00B84003">
        <w:t>Vancouver, Toronto, New York, Los Angeles, Boston, San Jose, Tampa, Seattle</w:t>
      </w:r>
      <w:r w:rsidR="00DC7B99">
        <w:t>, and others.</w:t>
      </w:r>
    </w:p>
    <w:p w14:paraId="27FE678E" w14:textId="77777777" w:rsidR="009D55F6" w:rsidRDefault="009D55F6" w:rsidP="009D55F6">
      <w:pPr>
        <w:pStyle w:val="Heading4"/>
      </w:pPr>
      <w:r>
        <w:t>Commodities</w:t>
      </w:r>
    </w:p>
    <w:p w14:paraId="65D76A55" w14:textId="77777777" w:rsidR="002E05A6" w:rsidRDefault="009D55F6" w:rsidP="007614B8">
      <w:r>
        <w:t xml:space="preserve">Commodities are </w:t>
      </w:r>
      <w:r w:rsidR="00467EB8">
        <w:t>not trading with the broader market.  Few commodities like Palladium are in a bubble.  Gold is also expensive. It peaked in 2011 and is slowly correcting.  Most commodities bottomed in 2016.  Therefore</w:t>
      </w:r>
      <w:r w:rsidR="00D31862">
        <w:t>,</w:t>
      </w:r>
      <w:r w:rsidR="00467EB8">
        <w:t xml:space="preserve"> there is only a handful of commodities that can be shorted.  </w:t>
      </w:r>
    </w:p>
    <w:p w14:paraId="14171E1E" w14:textId="77777777" w:rsidR="002E16A4" w:rsidRDefault="002E16A4" w:rsidP="002E16A4">
      <w:pPr>
        <w:pStyle w:val="Heading2"/>
      </w:pPr>
      <w:bookmarkStart w:id="62" w:name="_Toc513821647"/>
      <w:r>
        <w:lastRenderedPageBreak/>
        <w:t xml:space="preserve">Onasander Market Analysis 2008 – Chart and </w:t>
      </w:r>
      <w:r w:rsidR="00C4001D">
        <w:t>Past</w:t>
      </w:r>
      <w:r>
        <w:t xml:space="preserve"> Trades</w:t>
      </w:r>
      <w:bookmarkEnd w:id="62"/>
    </w:p>
    <w:p w14:paraId="55EB1334" w14:textId="77777777" w:rsidR="002E16A4" w:rsidRPr="002E16A4" w:rsidRDefault="00CA179E" w:rsidP="002E16A4">
      <w:r>
        <w:t xml:space="preserve">Charts below show a history of Onasander trades in 2008.  </w:t>
      </w:r>
      <w:r w:rsidR="004D71A3">
        <w:t>Asset classes in the table below were overpriced</w:t>
      </w:r>
      <w:r w:rsidR="00106995">
        <w:t>.</w:t>
      </w:r>
      <w:r w:rsidR="004D71A3">
        <w:t xml:space="preserve"> </w:t>
      </w:r>
      <w:r w:rsidR="00106995">
        <w:t>Y</w:t>
      </w:r>
      <w:r w:rsidR="00803B50">
        <w:t>ou can view how much the price has corrected, and how much one could make using Onasander</w:t>
      </w:r>
      <w:r w:rsidR="005313D2">
        <w:t xml:space="preserve"> in 2008.</w:t>
      </w:r>
      <w:r w:rsidR="00803B50">
        <w:br/>
      </w:r>
    </w:p>
    <w:p w14:paraId="364C9579" w14:textId="77777777" w:rsidR="00137EFA" w:rsidRDefault="00D90482" w:rsidP="00137EFA">
      <w:r>
        <w:rPr>
          <w:noProof/>
        </w:rPr>
        <w:drawing>
          <wp:inline distT="0" distB="0" distL="0" distR="0" wp14:anchorId="5A2575DF" wp14:editId="6A27C09A">
            <wp:extent cx="5943600" cy="2390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verpriced_2008.gif"/>
                    <pic:cNvPicPr/>
                  </pic:nvPicPr>
                  <pic:blipFill>
                    <a:blip r:embed="rId24"/>
                    <a:stretch>
                      <a:fillRect/>
                    </a:stretch>
                  </pic:blipFill>
                  <pic:spPr>
                    <a:xfrm>
                      <a:off x="0" y="0"/>
                      <a:ext cx="5943600" cy="2390140"/>
                    </a:xfrm>
                    <a:prstGeom prst="rect">
                      <a:avLst/>
                    </a:prstGeom>
                  </pic:spPr>
                </pic:pic>
              </a:graphicData>
            </a:graphic>
          </wp:inline>
        </w:drawing>
      </w:r>
    </w:p>
    <w:p w14:paraId="330F05CB" w14:textId="77777777" w:rsidR="001A093F" w:rsidRDefault="00C919E1" w:rsidP="00137EFA">
      <w:r>
        <w:rPr>
          <w:noProof/>
        </w:rPr>
        <w:drawing>
          <wp:inline distT="0" distB="0" distL="0" distR="0" wp14:anchorId="1214D6EC" wp14:editId="4485E2B1">
            <wp:extent cx="5943600" cy="4498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2008.gif"/>
                    <pic:cNvPicPr/>
                  </pic:nvPicPr>
                  <pic:blipFill>
                    <a:blip r:embed="rId25"/>
                    <a:stretch>
                      <a:fillRect/>
                    </a:stretch>
                  </pic:blipFill>
                  <pic:spPr>
                    <a:xfrm>
                      <a:off x="0" y="0"/>
                      <a:ext cx="5943600" cy="4498975"/>
                    </a:xfrm>
                    <a:prstGeom prst="rect">
                      <a:avLst/>
                    </a:prstGeom>
                  </pic:spPr>
                </pic:pic>
              </a:graphicData>
            </a:graphic>
          </wp:inline>
        </w:drawing>
      </w:r>
    </w:p>
    <w:p w14:paraId="625E177C" w14:textId="77777777" w:rsidR="001A093F" w:rsidRDefault="001A093F" w:rsidP="00137EFA"/>
    <w:p w14:paraId="4EB7C89D" w14:textId="77777777" w:rsidR="00290FD9" w:rsidRDefault="00290FD9" w:rsidP="00290FD9">
      <w:pPr>
        <w:pStyle w:val="Heading2"/>
      </w:pPr>
      <w:bookmarkStart w:id="63" w:name="_Toc513821648"/>
      <w:r>
        <w:lastRenderedPageBreak/>
        <w:t xml:space="preserve">Onasander Market Analysis 2000 – Chart and </w:t>
      </w:r>
      <w:r w:rsidR="00531FA7">
        <w:t>Past</w:t>
      </w:r>
      <w:r>
        <w:t xml:space="preserve"> Trades</w:t>
      </w:r>
      <w:bookmarkEnd w:id="63"/>
    </w:p>
    <w:p w14:paraId="7B97FD55" w14:textId="77777777" w:rsidR="001A093F" w:rsidRPr="00137EFA" w:rsidRDefault="000B39B2" w:rsidP="00137EFA">
      <w:r>
        <w:t>Charts below show a history of Onasander trades in 2000.  Asset classes in the table below were overpriced. You can view how much the price has corrected, and how much one could make using Onasander.</w:t>
      </w:r>
      <w:r w:rsidR="00580746">
        <w:br/>
      </w:r>
    </w:p>
    <w:p w14:paraId="10DE9EF7" w14:textId="77777777" w:rsidR="009077BF" w:rsidRDefault="0045453D" w:rsidP="009077BF">
      <w:r>
        <w:rPr>
          <w:noProof/>
        </w:rPr>
        <w:drawing>
          <wp:inline distT="0" distB="0" distL="0" distR="0" wp14:anchorId="5F567AAA" wp14:editId="13ACA7D9">
            <wp:extent cx="5943600" cy="23901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verpriced-2000.gif"/>
                    <pic:cNvPicPr/>
                  </pic:nvPicPr>
                  <pic:blipFill>
                    <a:blip r:embed="rId26"/>
                    <a:stretch>
                      <a:fillRect/>
                    </a:stretch>
                  </pic:blipFill>
                  <pic:spPr>
                    <a:xfrm>
                      <a:off x="0" y="0"/>
                      <a:ext cx="5943600" cy="2390140"/>
                    </a:xfrm>
                    <a:prstGeom prst="rect">
                      <a:avLst/>
                    </a:prstGeom>
                  </pic:spPr>
                </pic:pic>
              </a:graphicData>
            </a:graphic>
          </wp:inline>
        </w:drawing>
      </w:r>
    </w:p>
    <w:p w14:paraId="47853196" w14:textId="77777777" w:rsidR="00290FD9" w:rsidRDefault="00234867" w:rsidP="009077BF">
      <w:r>
        <w:rPr>
          <w:noProof/>
        </w:rPr>
        <w:drawing>
          <wp:inline distT="0" distB="0" distL="0" distR="0" wp14:anchorId="61AFEC5F" wp14:editId="350BEFB9">
            <wp:extent cx="5943600" cy="44989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2000.gif"/>
                    <pic:cNvPicPr/>
                  </pic:nvPicPr>
                  <pic:blipFill>
                    <a:blip r:embed="rId27"/>
                    <a:stretch>
                      <a:fillRect/>
                    </a:stretch>
                  </pic:blipFill>
                  <pic:spPr>
                    <a:xfrm>
                      <a:off x="0" y="0"/>
                      <a:ext cx="5943600" cy="4498975"/>
                    </a:xfrm>
                    <a:prstGeom prst="rect">
                      <a:avLst/>
                    </a:prstGeom>
                  </pic:spPr>
                </pic:pic>
              </a:graphicData>
            </a:graphic>
          </wp:inline>
        </w:drawing>
      </w:r>
    </w:p>
    <w:p w14:paraId="5BCC28BF" w14:textId="77777777" w:rsidR="003A0666" w:rsidRDefault="003A0666" w:rsidP="003A0666">
      <w:pPr>
        <w:pStyle w:val="Heading1"/>
      </w:pPr>
      <w:bookmarkStart w:id="64" w:name="_Toc513821649"/>
      <w:r w:rsidRPr="00D31862">
        <w:lastRenderedPageBreak/>
        <w:t>Appendix 2 – Bullish Onasander Market Calls</w:t>
      </w:r>
      <w:bookmarkEnd w:id="64"/>
    </w:p>
    <w:p w14:paraId="42441EBF" w14:textId="77777777" w:rsidR="003A0666" w:rsidRDefault="003A0666" w:rsidP="003A0666">
      <w:r>
        <w:t>The following charts represent some of the cheapest markets in the last 18 years.  You can view our current market analysis and past performances during bullish market calls.</w:t>
      </w:r>
    </w:p>
    <w:p w14:paraId="4A5C6CCA" w14:textId="77777777" w:rsidR="003A0666" w:rsidRDefault="003A0666" w:rsidP="003A0666">
      <w:pPr>
        <w:pStyle w:val="Heading2"/>
      </w:pPr>
      <w:bookmarkStart w:id="65" w:name="_Toc513821650"/>
      <w:r w:rsidRPr="009E4C1D">
        <w:t xml:space="preserve">Onasander Market Analysis 2018 – </w:t>
      </w:r>
      <w:r w:rsidR="00296712">
        <w:t xml:space="preserve">Current </w:t>
      </w:r>
      <w:r w:rsidRPr="009E4C1D">
        <w:t>Chart and Analysis</w:t>
      </w:r>
      <w:bookmarkEnd w:id="65"/>
    </w:p>
    <w:p w14:paraId="56C64E55" w14:textId="77777777" w:rsidR="003A0666" w:rsidRDefault="003A0666" w:rsidP="003A0666">
      <w:r>
        <w:t xml:space="preserve">As of March 2018, the world is in a major asset bubble.  Therefore, there are very few asset classes that are in the BUY category.  The below listed assets are some of the cheapest of them all, but because of the bubble I would expect </w:t>
      </w:r>
      <w:r w:rsidR="002F426B">
        <w:t xml:space="preserve">some of </w:t>
      </w:r>
      <w:r>
        <w:t xml:space="preserve">these items to get even cheaper. </w:t>
      </w:r>
      <w:r w:rsidR="00D31CAE">
        <w:t xml:space="preserve"> Assets below are not recommended for purchase at these prices, this is an example only.</w:t>
      </w:r>
      <w:r w:rsidR="00276212">
        <w:t xml:space="preserve">  They are cheap, but not the cheapest.</w:t>
      </w:r>
    </w:p>
    <w:p w14:paraId="10B801A0" w14:textId="77777777" w:rsidR="000761B0" w:rsidRDefault="00E11598" w:rsidP="000761B0">
      <w:pPr>
        <w:keepNext/>
      </w:pPr>
      <w:r>
        <w:rPr>
          <w:noProof/>
        </w:rPr>
        <w:drawing>
          <wp:inline distT="0" distB="0" distL="0" distR="0" wp14:anchorId="25F865AC" wp14:editId="45614CAE">
            <wp:extent cx="5943600" cy="23901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heap-2018.gif"/>
                    <pic:cNvPicPr/>
                  </pic:nvPicPr>
                  <pic:blipFill>
                    <a:blip r:embed="rId28"/>
                    <a:stretch>
                      <a:fillRect/>
                    </a:stretch>
                  </pic:blipFill>
                  <pic:spPr>
                    <a:xfrm>
                      <a:off x="0" y="0"/>
                      <a:ext cx="5943600" cy="2390140"/>
                    </a:xfrm>
                    <a:prstGeom prst="rect">
                      <a:avLst/>
                    </a:prstGeom>
                  </pic:spPr>
                </pic:pic>
              </a:graphicData>
            </a:graphic>
          </wp:inline>
        </w:drawing>
      </w:r>
    </w:p>
    <w:p w14:paraId="7E231C6E" w14:textId="77777777" w:rsidR="000761B0" w:rsidRDefault="000761B0" w:rsidP="003A0666">
      <w:pPr>
        <w:rPr>
          <w:i/>
          <w:iCs/>
          <w:sz w:val="18"/>
          <w:szCs w:val="18"/>
        </w:rPr>
      </w:pPr>
      <w:r w:rsidRPr="000761B0">
        <w:rPr>
          <w:i/>
          <w:iCs/>
          <w:sz w:val="18"/>
          <w:szCs w:val="18"/>
        </w:rPr>
        <w:t xml:space="preserve">This photo was timestamped on the Bitcoin blockchain at:  </w:t>
      </w:r>
      <w:hyperlink r:id="rId29" w:history="1">
        <w:r w:rsidRPr="00C422E9">
          <w:rPr>
            <w:rStyle w:val="Hyperlink"/>
            <w:i/>
            <w:iCs/>
            <w:sz w:val="18"/>
            <w:szCs w:val="18"/>
          </w:rPr>
          <w:t>https://originstamp.org/u/4618f9f1-c283-a445-9ddb-9ea70d18e76d</w:t>
        </w:r>
      </w:hyperlink>
    </w:p>
    <w:p w14:paraId="2406A8D7" w14:textId="77777777" w:rsidR="003A0666" w:rsidRDefault="003A0666" w:rsidP="003A0666">
      <w:r>
        <w:t>Quick look into the chart shows the cheapest assets of right now are all commodities.  It is not without a reason.  The world invested in information technology, and the financial sector more than in traditional economy, due to cheap credit flowing from the central banks, propping up stock markets.  Looking at the above chart, any investor should be able to foresee the future. The financial sector will correct downwards, and the commodities sector will explode upwards.</w:t>
      </w:r>
    </w:p>
    <w:p w14:paraId="2E8803C4" w14:textId="77777777" w:rsidR="003A0666" w:rsidRDefault="003A0666" w:rsidP="003A0666">
      <w:r>
        <w:t>The last time this exact scenario played out was in 1999-2000.  Stock market and all financial assets were in a major bubble while commodities were at their cheapest ever. What followed after 2000 is exactly what will follow after 2018.  Commodities started a bull run after 2000 and most of them peaked in 2008, while the financials collapsed in 2000 and entered a bear market.</w:t>
      </w:r>
    </w:p>
    <w:p w14:paraId="330550DE" w14:textId="77777777" w:rsidR="003A0666" w:rsidRDefault="003A0666" w:rsidP="003A0666">
      <w:r>
        <w:t xml:space="preserve">In 2018 the correct course of action is sell your financial investments, and short them until they retrace at least </w:t>
      </w:r>
      <w:r w:rsidR="00EF1F2F">
        <w:t>5</w:t>
      </w:r>
      <w:r>
        <w:t xml:space="preserve">0%.  Our asset price analysis software advises NOT to purchase anything until the correction, or until Onasander sends out a BUY signal on an asset.  </w:t>
      </w:r>
    </w:p>
    <w:p w14:paraId="6DFC263E" w14:textId="77777777" w:rsidR="003A0666" w:rsidRDefault="003A0666" w:rsidP="003A0666">
      <w:r>
        <w:t xml:space="preserve">In 2016, the world has seen few commodities reach a bottom.  Investments such as Oil, Rhodium, Coal, Nickel, Aluminum, and others did bottom, and we do not expect them to be much cheaper than in 2016.  </w:t>
      </w:r>
    </w:p>
    <w:p w14:paraId="7D54114E" w14:textId="77777777" w:rsidR="005A20BE" w:rsidRDefault="005A20BE" w:rsidP="005A20BE">
      <w:pPr>
        <w:pStyle w:val="Heading2"/>
      </w:pPr>
      <w:bookmarkStart w:id="66" w:name="_Toc513821651"/>
      <w:r>
        <w:lastRenderedPageBreak/>
        <w:t xml:space="preserve">Onasander Market Analysis 2009 – Chart and </w:t>
      </w:r>
      <w:r w:rsidR="0057359A">
        <w:t>Past</w:t>
      </w:r>
      <w:r>
        <w:t xml:space="preserve"> Trades</w:t>
      </w:r>
      <w:bookmarkEnd w:id="66"/>
    </w:p>
    <w:p w14:paraId="1D28D60C" w14:textId="77777777" w:rsidR="00290FD9" w:rsidRDefault="00355812" w:rsidP="009077BF">
      <w:r>
        <w:t xml:space="preserve">Charts below show a history of Onasander trades in 2009.  Asset classes </w:t>
      </w:r>
      <w:r w:rsidR="0069025D">
        <w:t>in the table below were cheap.  Y</w:t>
      </w:r>
      <w:r>
        <w:t>ou can view how much the price ha</w:t>
      </w:r>
      <w:r w:rsidR="00CD1E55">
        <w:t>s</w:t>
      </w:r>
      <w:r>
        <w:t xml:space="preserve"> gone up, and how much </w:t>
      </w:r>
      <w:r w:rsidR="00603993">
        <w:t>you</w:t>
      </w:r>
      <w:r>
        <w:t xml:space="preserve"> could make using Onasander.</w:t>
      </w:r>
      <w:r>
        <w:br/>
      </w:r>
    </w:p>
    <w:p w14:paraId="42A855D0" w14:textId="77777777" w:rsidR="00290FD9" w:rsidRDefault="00870100" w:rsidP="009077BF">
      <w:r>
        <w:rPr>
          <w:noProof/>
        </w:rPr>
        <w:drawing>
          <wp:inline distT="0" distB="0" distL="0" distR="0" wp14:anchorId="40C776D8" wp14:editId="3F2708D2">
            <wp:extent cx="5943600" cy="23901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heap-2009.gif"/>
                    <pic:cNvPicPr/>
                  </pic:nvPicPr>
                  <pic:blipFill>
                    <a:blip r:embed="rId30"/>
                    <a:stretch>
                      <a:fillRect/>
                    </a:stretch>
                  </pic:blipFill>
                  <pic:spPr>
                    <a:xfrm>
                      <a:off x="0" y="0"/>
                      <a:ext cx="5943600" cy="2390140"/>
                    </a:xfrm>
                    <a:prstGeom prst="rect">
                      <a:avLst/>
                    </a:prstGeom>
                  </pic:spPr>
                </pic:pic>
              </a:graphicData>
            </a:graphic>
          </wp:inline>
        </w:drawing>
      </w:r>
    </w:p>
    <w:p w14:paraId="4EF0E307" w14:textId="77777777" w:rsidR="005A20BE" w:rsidRDefault="00E96607" w:rsidP="009077BF">
      <w:r>
        <w:rPr>
          <w:noProof/>
        </w:rPr>
        <w:drawing>
          <wp:inline distT="0" distB="0" distL="0" distR="0" wp14:anchorId="578A3DA6" wp14:editId="6D6BEF94">
            <wp:extent cx="5943600" cy="44989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heap2009.gif"/>
                    <pic:cNvPicPr/>
                  </pic:nvPicPr>
                  <pic:blipFill>
                    <a:blip r:embed="rId31"/>
                    <a:stretch>
                      <a:fillRect/>
                    </a:stretch>
                  </pic:blipFill>
                  <pic:spPr>
                    <a:xfrm>
                      <a:off x="0" y="0"/>
                      <a:ext cx="5943600" cy="4498975"/>
                    </a:xfrm>
                    <a:prstGeom prst="rect">
                      <a:avLst/>
                    </a:prstGeom>
                  </pic:spPr>
                </pic:pic>
              </a:graphicData>
            </a:graphic>
          </wp:inline>
        </w:drawing>
      </w:r>
    </w:p>
    <w:p w14:paraId="0A4274EA" w14:textId="77777777" w:rsidR="005A20BE" w:rsidRDefault="005A20BE" w:rsidP="009077BF"/>
    <w:p w14:paraId="328BE1AB" w14:textId="77777777" w:rsidR="00377248" w:rsidRDefault="00377248" w:rsidP="00377248">
      <w:pPr>
        <w:pStyle w:val="Heading2"/>
      </w:pPr>
      <w:bookmarkStart w:id="67" w:name="_Toc513821652"/>
      <w:r>
        <w:lastRenderedPageBreak/>
        <w:t xml:space="preserve">Onasander Market Analysis 2003 – Chart and </w:t>
      </w:r>
      <w:r w:rsidR="0057359A">
        <w:t>Past</w:t>
      </w:r>
      <w:r>
        <w:t xml:space="preserve"> Trades</w:t>
      </w:r>
      <w:bookmarkEnd w:id="67"/>
    </w:p>
    <w:p w14:paraId="3B5D1A7D" w14:textId="77777777" w:rsidR="005A20BE" w:rsidRDefault="00584446" w:rsidP="009077BF">
      <w:r>
        <w:t>Charts below show a history of Onasander trades in 2003.  Asset classes in the table below were cheap.  You can view how much the price has gone up, and how much you could make using Onasander.</w:t>
      </w:r>
      <w:r w:rsidR="007638AF">
        <w:br/>
      </w:r>
    </w:p>
    <w:p w14:paraId="7DCDFE2E" w14:textId="77777777" w:rsidR="00377248" w:rsidRDefault="001D2DB5" w:rsidP="009077BF">
      <w:r>
        <w:rPr>
          <w:noProof/>
        </w:rPr>
        <w:drawing>
          <wp:inline distT="0" distB="0" distL="0" distR="0" wp14:anchorId="60D2FEA5" wp14:editId="197FDFC7">
            <wp:extent cx="5943600" cy="23901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heap-2003.gif"/>
                    <pic:cNvPicPr/>
                  </pic:nvPicPr>
                  <pic:blipFill>
                    <a:blip r:embed="rId32"/>
                    <a:stretch>
                      <a:fillRect/>
                    </a:stretch>
                  </pic:blipFill>
                  <pic:spPr>
                    <a:xfrm>
                      <a:off x="0" y="0"/>
                      <a:ext cx="5943600" cy="2390140"/>
                    </a:xfrm>
                    <a:prstGeom prst="rect">
                      <a:avLst/>
                    </a:prstGeom>
                  </pic:spPr>
                </pic:pic>
              </a:graphicData>
            </a:graphic>
          </wp:inline>
        </w:drawing>
      </w:r>
    </w:p>
    <w:p w14:paraId="629D2392" w14:textId="77777777" w:rsidR="00377248" w:rsidRDefault="001D2DB5" w:rsidP="009077BF">
      <w:r>
        <w:rPr>
          <w:noProof/>
        </w:rPr>
        <w:drawing>
          <wp:inline distT="0" distB="0" distL="0" distR="0" wp14:anchorId="59B894FB" wp14:editId="19384A29">
            <wp:extent cx="5943600" cy="44989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heap2003.gif"/>
                    <pic:cNvPicPr/>
                  </pic:nvPicPr>
                  <pic:blipFill>
                    <a:blip r:embed="rId33"/>
                    <a:stretch>
                      <a:fillRect/>
                    </a:stretch>
                  </pic:blipFill>
                  <pic:spPr>
                    <a:xfrm>
                      <a:off x="0" y="0"/>
                      <a:ext cx="5943600" cy="4498975"/>
                    </a:xfrm>
                    <a:prstGeom prst="rect">
                      <a:avLst/>
                    </a:prstGeom>
                  </pic:spPr>
                </pic:pic>
              </a:graphicData>
            </a:graphic>
          </wp:inline>
        </w:drawing>
      </w:r>
    </w:p>
    <w:p w14:paraId="416A716E" w14:textId="77777777" w:rsidR="005A20BE" w:rsidRDefault="005A20BE" w:rsidP="009077BF"/>
    <w:p w14:paraId="2B8E5730" w14:textId="77777777" w:rsidR="0064341A" w:rsidRDefault="0064341A" w:rsidP="00C635BE">
      <w:pPr>
        <w:pStyle w:val="Heading1"/>
      </w:pPr>
      <w:bookmarkStart w:id="68" w:name="_Toc513821653"/>
      <w:r>
        <w:lastRenderedPageBreak/>
        <w:t xml:space="preserve">Appendix </w:t>
      </w:r>
      <w:r w:rsidR="000D4ED6">
        <w:t>3</w:t>
      </w:r>
      <w:r>
        <w:t xml:space="preserve"> - Miscellaneous Documents</w:t>
      </w:r>
      <w:bookmarkEnd w:id="68"/>
    </w:p>
    <w:p w14:paraId="0EB39831" w14:textId="77777777" w:rsidR="003F7F36" w:rsidRDefault="003F7F36" w:rsidP="003F7F36">
      <w:pPr>
        <w:pStyle w:val="Heading2"/>
      </w:pPr>
      <w:bookmarkStart w:id="69" w:name="_Toc513821654"/>
      <w:r>
        <w:t>Start Up Summary</w:t>
      </w:r>
      <w:bookmarkEnd w:id="69"/>
    </w:p>
    <w:p w14:paraId="1AE25BC8" w14:textId="77777777" w:rsidR="00652363" w:rsidRDefault="008F2F1F" w:rsidP="008F2F1F">
      <w:r>
        <w:t xml:space="preserve">Here </w:t>
      </w:r>
      <w:r w:rsidR="00521D47">
        <w:t xml:space="preserve">is a summary of </w:t>
      </w:r>
      <w:r>
        <w:t xml:space="preserve">the key details concerning the </w:t>
      </w:r>
      <w:r w:rsidR="00726E87">
        <w:t>startup</w:t>
      </w:r>
      <w:r>
        <w:t xml:space="preserve"> of Onasander</w:t>
      </w:r>
      <w:r w:rsidR="00652363">
        <w:t>.</w:t>
      </w:r>
      <w:r>
        <w:t xml:space="preserve">  </w:t>
      </w:r>
      <w:r w:rsidR="00652363">
        <w:t xml:space="preserve">The startup will have two phases.  </w:t>
      </w:r>
      <w:r w:rsidR="00A96F9F">
        <w:t>Pre ICO-phase</w:t>
      </w:r>
      <w:r w:rsidR="00652363">
        <w:t>, and Post ICO phase. Both phases deal with two separate real</w:t>
      </w:r>
      <w:r w:rsidR="00176C12">
        <w:t>m</w:t>
      </w:r>
      <w:r w:rsidR="00652363">
        <w:t>s of the project and require separate strategies.</w:t>
      </w:r>
    </w:p>
    <w:p w14:paraId="78E7C22C" w14:textId="77777777" w:rsidR="005B14FA" w:rsidRDefault="00A96F9F" w:rsidP="00814194">
      <w:pPr>
        <w:pStyle w:val="Heading4"/>
      </w:pPr>
      <w:r>
        <w:t>PRE ICO-Start</w:t>
      </w:r>
      <w:r w:rsidR="00652363">
        <w:t xml:space="preserve"> Up</w:t>
      </w:r>
    </w:p>
    <w:p w14:paraId="6E110CDD" w14:textId="77777777" w:rsidR="00814194" w:rsidRDefault="00814194" w:rsidP="008F2F1F">
      <w:r>
        <w:t>This phase summari</w:t>
      </w:r>
      <w:r w:rsidR="00176C12">
        <w:t>zes</w:t>
      </w:r>
      <w:r>
        <w:t xml:space="preserve"> everything related to the ICO.  We came up with a simple strategy that will guarantee us successful completion of the ICO.  The plan is to use our own funds to pay for the ICO </w:t>
      </w:r>
      <w:r w:rsidR="00FF5D4B">
        <w:t xml:space="preserve">related </w:t>
      </w:r>
      <w:r w:rsidR="00176C12">
        <w:t xml:space="preserve">expenses </w:t>
      </w:r>
      <w:r w:rsidR="00FF5D4B">
        <w:t>except for marketing and online advertising</w:t>
      </w:r>
      <w:r w:rsidR="002E1E3C">
        <w:t xml:space="preserve">.  That way we will be able to </w:t>
      </w:r>
      <w:r w:rsidR="00A96F9F">
        <w:t xml:space="preserve">preserve investor funds </w:t>
      </w:r>
      <w:r w:rsidR="00DF5FF2">
        <w:t xml:space="preserve">during the ICO period and use some of PRE-ICO money for </w:t>
      </w:r>
      <w:r w:rsidR="00CD05AE">
        <w:t>advertising only</w:t>
      </w:r>
      <w:r w:rsidR="00FF5D4B">
        <w:t xml:space="preserve">.  </w:t>
      </w:r>
      <w:r>
        <w:t xml:space="preserve">Therefore, the Onasander ICO will have official </w:t>
      </w:r>
      <w:r w:rsidR="00A96F9F">
        <w:t>P</w:t>
      </w:r>
      <w:r w:rsidR="00EF439B">
        <w:t>RE-</w:t>
      </w:r>
      <w:r w:rsidR="00A96F9F">
        <w:t>ICO</w:t>
      </w:r>
      <w:r w:rsidR="008926C3">
        <w:t xml:space="preserve"> stages</w:t>
      </w:r>
      <w:r w:rsidR="003D19D3">
        <w:t>.</w:t>
      </w:r>
      <w:r>
        <w:t xml:space="preserve">  </w:t>
      </w:r>
    </w:p>
    <w:p w14:paraId="1F27764B" w14:textId="77777777" w:rsidR="00726E87" w:rsidRDefault="007321D5" w:rsidP="00FF5D4B">
      <w:r>
        <w:t>Moreover</w:t>
      </w:r>
      <w:r w:rsidR="00FF5D4B">
        <w:t>, m</w:t>
      </w:r>
      <w:r w:rsidR="00726E87">
        <w:t xml:space="preserve">oney </w:t>
      </w:r>
      <w:r w:rsidR="007724A7">
        <w:t xml:space="preserve">currently </w:t>
      </w:r>
      <w:r w:rsidR="00726E87">
        <w:t xml:space="preserve">owned by Onasander will </w:t>
      </w:r>
      <w:r w:rsidR="007724A7">
        <w:t xml:space="preserve">be used for the development of the ICO: Whitepaper, Smart Contracts, Smart Contract Audit, Onasander </w:t>
      </w:r>
      <w:r w:rsidR="00FF5D4B">
        <w:t>w</w:t>
      </w:r>
      <w:r w:rsidR="007724A7">
        <w:t xml:space="preserve">ebsite, Onasander </w:t>
      </w:r>
      <w:r w:rsidR="00FF5D4B">
        <w:t>s</w:t>
      </w:r>
      <w:r w:rsidR="007724A7">
        <w:t xml:space="preserve">oftware, </w:t>
      </w:r>
      <w:r w:rsidR="00FF5D4B">
        <w:t xml:space="preserve">legal counsel, </w:t>
      </w:r>
      <w:r w:rsidR="007724A7">
        <w:t xml:space="preserve">and related.  The completion of the </w:t>
      </w:r>
      <w:r w:rsidR="00461184">
        <w:t>above-mentioned</w:t>
      </w:r>
      <w:r w:rsidR="007724A7">
        <w:t xml:space="preserve"> projects will cost around $</w:t>
      </w:r>
      <w:r w:rsidR="00F92D85" w:rsidRPr="00F92D85">
        <w:t>193</w:t>
      </w:r>
      <w:r w:rsidR="00F92D85">
        <w:t>,</w:t>
      </w:r>
      <w:r w:rsidR="00F92D85" w:rsidRPr="00F92D85">
        <w:t>700</w:t>
      </w:r>
      <w:r w:rsidR="007724A7">
        <w:t xml:space="preserve">.  </w:t>
      </w:r>
      <w:r w:rsidR="00FF5D4B">
        <w:t xml:space="preserve">This means </w:t>
      </w:r>
      <w:r w:rsidR="007724A7">
        <w:t xml:space="preserve">Onasander will require money </w:t>
      </w:r>
      <w:r w:rsidR="00FF5D4B">
        <w:t xml:space="preserve">only </w:t>
      </w:r>
      <w:r w:rsidR="007724A7">
        <w:t>for the most important part of the ICO, which is marketing.</w:t>
      </w:r>
    </w:p>
    <w:p w14:paraId="47F1E666" w14:textId="77777777" w:rsidR="006B51B8" w:rsidRDefault="005B14FA" w:rsidP="006B51B8">
      <w:r>
        <w:t>Being able to run P</w:t>
      </w:r>
      <w:r w:rsidR="00853352">
        <w:t>RE-</w:t>
      </w:r>
      <w:r>
        <w:t xml:space="preserve">ICO and use </w:t>
      </w:r>
      <w:r w:rsidR="00853352">
        <w:t>some</w:t>
      </w:r>
      <w:r>
        <w:t xml:space="preserve"> of </w:t>
      </w:r>
      <w:r w:rsidR="007321D5">
        <w:t>its</w:t>
      </w:r>
      <w:r>
        <w:t xml:space="preserve"> funds for marketing will provide us with </w:t>
      </w:r>
      <w:r w:rsidR="00461184">
        <w:t>tremendous</w:t>
      </w:r>
      <w:r>
        <w:t xml:space="preserve"> advertising advantage.  This advertising power will translate into the success of the ICO.  </w:t>
      </w:r>
      <w:r w:rsidR="00461184">
        <w:t>The ICO success will in turn fuel the startup of the</w:t>
      </w:r>
      <w:r w:rsidR="001D5937">
        <w:t xml:space="preserve"> actual</w:t>
      </w:r>
      <w:r w:rsidR="00461184">
        <w:t xml:space="preserve"> investment fund.  </w:t>
      </w:r>
      <w:r w:rsidR="001D5937">
        <w:t xml:space="preserve">Hitting our full $50,000,000 target will give us many trading </w:t>
      </w:r>
      <w:r w:rsidR="00077668">
        <w:t>options and</w:t>
      </w:r>
      <w:r w:rsidR="001D5937">
        <w:t xml:space="preserve"> allow us to invest in all upcoming opportunities.</w:t>
      </w:r>
      <w:r w:rsidR="001D5937" w:rsidRPr="006B51B8">
        <w:t xml:space="preserve"> </w:t>
      </w:r>
    </w:p>
    <w:p w14:paraId="2620B804" w14:textId="77777777" w:rsidR="00520D2B" w:rsidRDefault="00520D2B" w:rsidP="00315AD8">
      <w:pPr>
        <w:pStyle w:val="Heading4"/>
      </w:pPr>
      <w:r>
        <w:t>POST ICO Start Up</w:t>
      </w:r>
    </w:p>
    <w:p w14:paraId="50402694" w14:textId="77777777" w:rsidR="00315AD8" w:rsidRDefault="00315AD8" w:rsidP="00315AD8">
      <w:r>
        <w:t xml:space="preserve">In this phase the </w:t>
      </w:r>
      <w:r w:rsidR="00346973">
        <w:t>startup</w:t>
      </w:r>
      <w:r>
        <w:t xml:space="preserve"> summary is related to all tasks related to the creation of the investment fund.</w:t>
      </w:r>
      <w:r w:rsidR="00FD63EF">
        <w:t xml:space="preserve">  Tasks related to this phase will include preparing office location, hiring investment fund team, setting up company departments, setting up company </w:t>
      </w:r>
      <w:r w:rsidR="00B675D1">
        <w:t>management</w:t>
      </w:r>
      <w:r w:rsidR="00FD63EF">
        <w:t xml:space="preserve">, procedures, and operations.  </w:t>
      </w:r>
    </w:p>
    <w:p w14:paraId="4814CD4A" w14:textId="77777777" w:rsidR="00E8716E" w:rsidRDefault="00657E5C" w:rsidP="00315AD8">
      <w:r>
        <w:t xml:space="preserve">Money for this phase will be used from the ICO.  </w:t>
      </w:r>
      <w:r w:rsidR="00DF7A6C">
        <w:t>Initially, we plan on building an efficient team for the fund.  The wealth management department in the first year of the fund will be very small, therefore, we will not need to hire a lot of personnel.  Most of the business will include investing the ICO money and turning profits with that money alone.  This will be enough to grow the fund balance sheet and develop the company for 2020</w:t>
      </w:r>
      <w:r w:rsidR="00F45CB6">
        <w:t>,</w:t>
      </w:r>
      <w:r w:rsidR="00DF7A6C">
        <w:t xml:space="preserve"> where we will offer our wealth management </w:t>
      </w:r>
      <w:r w:rsidR="007321D5">
        <w:t>services</w:t>
      </w:r>
      <w:r w:rsidR="00DF7A6C">
        <w:t xml:space="preserve"> to clients. </w:t>
      </w:r>
    </w:p>
    <w:p w14:paraId="61145B55" w14:textId="77777777" w:rsidR="00DF7A6C" w:rsidRDefault="00DF7A6C" w:rsidP="00315AD8"/>
    <w:p w14:paraId="6500C8B5" w14:textId="77777777" w:rsidR="00DF7A6C" w:rsidRPr="00315AD8" w:rsidRDefault="00DF7A6C" w:rsidP="00315AD8"/>
    <w:p w14:paraId="6A20B91E" w14:textId="77777777" w:rsidR="003F7F36" w:rsidRDefault="003F7F36" w:rsidP="003F7F36">
      <w:pPr>
        <w:pStyle w:val="Heading2"/>
      </w:pPr>
      <w:bookmarkStart w:id="70" w:name="_Toc513821655"/>
      <w:r>
        <w:lastRenderedPageBreak/>
        <w:t>Start Up Expenses</w:t>
      </w:r>
      <w:bookmarkEnd w:id="70"/>
      <w:r>
        <w:t xml:space="preserve">  </w:t>
      </w:r>
    </w:p>
    <w:p w14:paraId="046AAD49" w14:textId="77777777" w:rsidR="00A026A8" w:rsidRDefault="00F22AEE" w:rsidP="006B51B8">
      <w:r>
        <w:t>Startup</w:t>
      </w:r>
      <w:r w:rsidR="001E4CC1">
        <w:t xml:space="preserve"> expenses will be held </w:t>
      </w:r>
      <w:r w:rsidR="00654DAA">
        <w:t>to</w:t>
      </w:r>
      <w:r w:rsidR="001E4CC1">
        <w:t xml:space="preserve"> </w:t>
      </w:r>
      <w:r w:rsidR="00346973">
        <w:t xml:space="preserve">the </w:t>
      </w:r>
      <w:r w:rsidR="001E4CC1">
        <w:t xml:space="preserve">minimum. </w:t>
      </w:r>
      <w:r w:rsidR="00654DAA">
        <w:t xml:space="preserve">The most </w:t>
      </w:r>
      <w:r w:rsidR="001E4CC1">
        <w:t xml:space="preserve">expensive </w:t>
      </w:r>
      <w:r w:rsidR="00654DAA">
        <w:t xml:space="preserve">part about the ICO will be marketing and </w:t>
      </w:r>
      <w:r>
        <w:t>all types of advertising</w:t>
      </w:r>
      <w:r w:rsidR="001E4CC1">
        <w:t xml:space="preserve">.  </w:t>
      </w:r>
      <w:r w:rsidR="00C32A4E">
        <w:t>Almost all</w:t>
      </w:r>
      <w:r w:rsidR="001E4CC1">
        <w:t xml:space="preserve"> employment expenses </w:t>
      </w:r>
      <w:r w:rsidR="00DF7A6C">
        <w:t xml:space="preserve">in the initial phase </w:t>
      </w:r>
      <w:r w:rsidR="001E4CC1">
        <w:t xml:space="preserve">will be </w:t>
      </w:r>
      <w:r w:rsidR="00FA2EDC">
        <w:t>paid</w:t>
      </w:r>
      <w:r w:rsidR="001E4CC1">
        <w:t xml:space="preserve"> with ICO Team tokens</w:t>
      </w:r>
      <w:r w:rsidR="00C32A4E">
        <w:t>, except for free</w:t>
      </w:r>
      <w:r w:rsidR="00654DAA">
        <w:t>-</w:t>
      </w:r>
      <w:r w:rsidR="00C32A4E">
        <w:t>lancing employees</w:t>
      </w:r>
      <w:r w:rsidR="00654DAA">
        <w:t xml:space="preserve"> who will need to be paid</w:t>
      </w:r>
      <w:r w:rsidR="00FA2EDC">
        <w:t xml:space="preserve"> using our cash reserves.</w:t>
      </w:r>
    </w:p>
    <w:p w14:paraId="0B8686E4" w14:textId="77777777" w:rsidR="00B65E96" w:rsidRDefault="00A026A8" w:rsidP="006B51B8">
      <w:r>
        <w:t>Once the ICO ends, and the physical location open</w:t>
      </w:r>
      <w:r w:rsidR="00DF7A6C">
        <w:t>s</w:t>
      </w:r>
      <w:r>
        <w:t xml:space="preserve"> up, we will have ongoing monthly expenses related to rent</w:t>
      </w:r>
      <w:r w:rsidR="006827E4">
        <w:t xml:space="preserve">, </w:t>
      </w:r>
      <w:r w:rsidR="003C3EA5">
        <w:t>employment</w:t>
      </w:r>
      <w:r w:rsidR="006827E4">
        <w:t xml:space="preserve">, and whatever expenses there will be tied to running an office. </w:t>
      </w:r>
    </w:p>
    <w:p w14:paraId="42F1833D" w14:textId="77777777" w:rsidR="006B51B8" w:rsidRPr="006B51B8" w:rsidRDefault="00B65E96" w:rsidP="00B65E96">
      <w:pPr>
        <w:pStyle w:val="Heading4"/>
      </w:pPr>
      <w:r>
        <w:t>Expenses</w:t>
      </w:r>
      <w:r w:rsidR="00A7518F">
        <w:br/>
      </w:r>
    </w:p>
    <w:tbl>
      <w:tblPr>
        <w:tblStyle w:val="FinancialTable"/>
        <w:tblW w:w="0" w:type="auto"/>
        <w:jc w:val="center"/>
        <w:tblLayout w:type="fixed"/>
        <w:tblLook w:val="04C0" w:firstRow="0" w:lastRow="1" w:firstColumn="1" w:lastColumn="0" w:noHBand="0" w:noVBand="1"/>
      </w:tblPr>
      <w:tblGrid>
        <w:gridCol w:w="4077"/>
        <w:gridCol w:w="4078"/>
      </w:tblGrid>
      <w:tr w:rsidR="00054E16" w14:paraId="17BA0097"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46448DA8" w14:textId="77777777" w:rsidR="00054E16" w:rsidRDefault="00054E16" w:rsidP="00054E16">
            <w:r>
              <w:t>Incorporation Expenses</w:t>
            </w:r>
          </w:p>
        </w:tc>
        <w:tc>
          <w:tcPr>
            <w:tcW w:w="4078" w:type="dxa"/>
          </w:tcPr>
          <w:p w14:paraId="4EFB3F58" w14:textId="77777777" w:rsidR="00054E16" w:rsidRDefault="00F22AEE" w:rsidP="00054E16">
            <w:pPr>
              <w:tabs>
                <w:tab w:val="decimal" w:pos="1945"/>
              </w:tabs>
              <w:cnfStyle w:val="000000000000" w:firstRow="0" w:lastRow="0" w:firstColumn="0" w:lastColumn="0" w:oddVBand="0" w:evenVBand="0" w:oddHBand="0" w:evenHBand="0" w:firstRowFirstColumn="0" w:firstRowLastColumn="0" w:lastRowFirstColumn="0" w:lastRowLastColumn="0"/>
            </w:pPr>
            <w:r>
              <w:t>8</w:t>
            </w:r>
            <w:r w:rsidR="00E93601">
              <w:t>,</w:t>
            </w:r>
            <w:r w:rsidR="00054E16">
              <w:t>200</w:t>
            </w:r>
          </w:p>
        </w:tc>
      </w:tr>
      <w:tr w:rsidR="00054E16" w14:paraId="5720492C"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55B570BA" w14:textId="77777777" w:rsidR="00054E16" w:rsidRDefault="00054E16" w:rsidP="00054E16">
            <w:r>
              <w:t>Deposits</w:t>
            </w:r>
          </w:p>
        </w:tc>
        <w:tc>
          <w:tcPr>
            <w:tcW w:w="4078" w:type="dxa"/>
          </w:tcPr>
          <w:p w14:paraId="2CB2818A" w14:textId="77777777" w:rsidR="00054E16" w:rsidRDefault="00054E16" w:rsidP="00054E16">
            <w:pPr>
              <w:tabs>
                <w:tab w:val="decimal" w:pos="1945"/>
              </w:tabs>
              <w:cnfStyle w:val="000000010000" w:firstRow="0" w:lastRow="0" w:firstColumn="0" w:lastColumn="0" w:oddVBand="0" w:evenVBand="0" w:oddHBand="0" w:evenHBand="1" w:firstRowFirstColumn="0" w:firstRowLastColumn="0" w:lastRowFirstColumn="0" w:lastRowLastColumn="0"/>
            </w:pPr>
          </w:p>
        </w:tc>
      </w:tr>
      <w:tr w:rsidR="00054E16" w14:paraId="7654813C"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0CA4061D" w14:textId="77777777" w:rsidR="00054E16" w:rsidRDefault="00054E16" w:rsidP="00054E16">
            <w:r>
              <w:t>Rent</w:t>
            </w:r>
            <w:r w:rsidR="00650BF4">
              <w:t xml:space="preserve"> (Monthly)</w:t>
            </w:r>
          </w:p>
        </w:tc>
        <w:tc>
          <w:tcPr>
            <w:tcW w:w="4078" w:type="dxa"/>
          </w:tcPr>
          <w:p w14:paraId="0B8B33F2" w14:textId="77777777"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r>
              <w:t>8,000</w:t>
            </w:r>
          </w:p>
        </w:tc>
      </w:tr>
      <w:tr w:rsidR="00054E16" w14:paraId="0251BB43"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22EECF16" w14:textId="77777777" w:rsidR="00054E16" w:rsidRDefault="00054E16" w:rsidP="00054E16">
            <w:r>
              <w:t>Interior Modifications</w:t>
            </w:r>
          </w:p>
        </w:tc>
        <w:tc>
          <w:tcPr>
            <w:tcW w:w="4078" w:type="dxa"/>
          </w:tcPr>
          <w:p w14:paraId="3E8B553C" w14:textId="77777777" w:rsidR="00054E16" w:rsidRDefault="00054E16" w:rsidP="00054E16">
            <w:pPr>
              <w:tabs>
                <w:tab w:val="decimal" w:pos="1945"/>
              </w:tabs>
              <w:cnfStyle w:val="000000010000" w:firstRow="0" w:lastRow="0" w:firstColumn="0" w:lastColumn="0" w:oddVBand="0" w:evenVBand="0" w:oddHBand="0" w:evenHBand="1" w:firstRowFirstColumn="0" w:firstRowLastColumn="0" w:lastRowFirstColumn="0" w:lastRowLastColumn="0"/>
            </w:pPr>
            <w:r>
              <w:t>3,000</w:t>
            </w:r>
          </w:p>
        </w:tc>
      </w:tr>
      <w:tr w:rsidR="00054E16" w14:paraId="7FCD3CE1"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1489B25D" w14:textId="77777777" w:rsidR="00054E16" w:rsidRDefault="00054E16" w:rsidP="00054E16">
            <w:r>
              <w:t>Equipment/Machinery Required:</w:t>
            </w:r>
          </w:p>
        </w:tc>
        <w:tc>
          <w:tcPr>
            <w:tcW w:w="4078" w:type="dxa"/>
          </w:tcPr>
          <w:p w14:paraId="018C5609" w14:textId="77777777"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p>
        </w:tc>
      </w:tr>
      <w:tr w:rsidR="00054E16" w14:paraId="66997FD9"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7FA58AFB" w14:textId="77777777" w:rsidR="00054E16" w:rsidRDefault="00054E16" w:rsidP="00054E16">
            <w:pPr>
              <w:ind w:left="216"/>
            </w:pPr>
            <w:r>
              <w:t>Office Equipment</w:t>
            </w:r>
          </w:p>
        </w:tc>
        <w:tc>
          <w:tcPr>
            <w:tcW w:w="4078" w:type="dxa"/>
          </w:tcPr>
          <w:p w14:paraId="0CD1C5AF" w14:textId="77777777" w:rsidR="00054E16" w:rsidRDefault="00054E16" w:rsidP="00054E16">
            <w:pPr>
              <w:tabs>
                <w:tab w:val="decimal" w:pos="1945"/>
              </w:tabs>
              <w:cnfStyle w:val="000000010000" w:firstRow="0" w:lastRow="0" w:firstColumn="0" w:lastColumn="0" w:oddVBand="0" w:evenVBand="0" w:oddHBand="0" w:evenHBand="1" w:firstRowFirstColumn="0" w:firstRowLastColumn="0" w:lastRowFirstColumn="0" w:lastRowLastColumn="0"/>
            </w:pPr>
            <w:r>
              <w:t>4,200</w:t>
            </w:r>
          </w:p>
        </w:tc>
      </w:tr>
      <w:tr w:rsidR="00054E16" w14:paraId="11855EB9"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29CA874B" w14:textId="77777777" w:rsidR="00054E16" w:rsidRDefault="00054E16" w:rsidP="00054E16">
            <w:pPr>
              <w:ind w:left="216"/>
            </w:pPr>
            <w:r>
              <w:t>Computers</w:t>
            </w:r>
          </w:p>
        </w:tc>
        <w:tc>
          <w:tcPr>
            <w:tcW w:w="4078" w:type="dxa"/>
          </w:tcPr>
          <w:p w14:paraId="59B50B75" w14:textId="77777777"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r>
              <w:t>7,500</w:t>
            </w:r>
          </w:p>
        </w:tc>
      </w:tr>
      <w:tr w:rsidR="00054E16" w14:paraId="49EDEB39"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448FA32B" w14:textId="77777777" w:rsidR="00054E16" w:rsidRDefault="00054E16" w:rsidP="00054E16">
            <w:pPr>
              <w:ind w:left="216"/>
            </w:pPr>
            <w:r>
              <w:t>Phone System</w:t>
            </w:r>
          </w:p>
        </w:tc>
        <w:tc>
          <w:tcPr>
            <w:tcW w:w="4078" w:type="dxa"/>
          </w:tcPr>
          <w:p w14:paraId="557378CB" w14:textId="77777777" w:rsidR="00054E16" w:rsidRDefault="00650BF4" w:rsidP="00054E16">
            <w:pPr>
              <w:tabs>
                <w:tab w:val="decimal" w:pos="1945"/>
              </w:tabs>
              <w:cnfStyle w:val="000000010000" w:firstRow="0" w:lastRow="0" w:firstColumn="0" w:lastColumn="0" w:oddVBand="0" w:evenVBand="0" w:oddHBand="0" w:evenHBand="1" w:firstRowFirstColumn="0" w:firstRowLastColumn="0" w:lastRowFirstColumn="0" w:lastRowLastColumn="0"/>
            </w:pPr>
            <w:r>
              <w:t>3,</w:t>
            </w:r>
            <w:r w:rsidR="00054E16">
              <w:t>600</w:t>
            </w:r>
          </w:p>
        </w:tc>
      </w:tr>
      <w:tr w:rsidR="00054E16" w14:paraId="1FD2C470"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4765BDA0" w14:textId="77777777" w:rsidR="00054E16" w:rsidRDefault="00054E16" w:rsidP="00054E16">
            <w:pPr>
              <w:ind w:left="216"/>
            </w:pPr>
            <w:r>
              <w:t>Other</w:t>
            </w:r>
          </w:p>
        </w:tc>
        <w:tc>
          <w:tcPr>
            <w:tcW w:w="4078" w:type="dxa"/>
          </w:tcPr>
          <w:p w14:paraId="25288DC0" w14:textId="77777777" w:rsidR="00054E16" w:rsidRDefault="00650BF4" w:rsidP="00054E16">
            <w:pPr>
              <w:tabs>
                <w:tab w:val="decimal" w:pos="1945"/>
              </w:tabs>
              <w:cnfStyle w:val="000000000000" w:firstRow="0" w:lastRow="0" w:firstColumn="0" w:lastColumn="0" w:oddVBand="0" w:evenVBand="0" w:oddHBand="0" w:evenHBand="0" w:firstRowFirstColumn="0" w:firstRowLastColumn="0" w:lastRowFirstColumn="0" w:lastRowLastColumn="0"/>
            </w:pPr>
            <w:r>
              <w:t>2</w:t>
            </w:r>
            <w:r w:rsidR="00054E16">
              <w:t>,000</w:t>
            </w:r>
          </w:p>
        </w:tc>
      </w:tr>
      <w:tr w:rsidR="00CF1F3F" w14:paraId="4FC62801"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73C6AD50" w14:textId="77777777" w:rsidR="00CF1F3F" w:rsidRDefault="00CF1F3F" w:rsidP="00CF1F3F">
            <w:r>
              <w:t>Office Supplies</w:t>
            </w:r>
          </w:p>
        </w:tc>
        <w:tc>
          <w:tcPr>
            <w:tcW w:w="4078" w:type="dxa"/>
          </w:tcPr>
          <w:p w14:paraId="27F3D1D9" w14:textId="77777777"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r>
              <w:t>2</w:t>
            </w:r>
            <w:r w:rsidR="00E93601">
              <w:t>,</w:t>
            </w:r>
            <w:r>
              <w:t>400</w:t>
            </w:r>
          </w:p>
        </w:tc>
      </w:tr>
      <w:tr w:rsidR="00CF1F3F" w14:paraId="1D09F585"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7FF994B6" w14:textId="77777777" w:rsidR="00CF1F3F" w:rsidRDefault="00CF1F3F" w:rsidP="00CF1F3F">
            <w:r>
              <w:t>Insurance</w:t>
            </w:r>
          </w:p>
        </w:tc>
        <w:tc>
          <w:tcPr>
            <w:tcW w:w="4078" w:type="dxa"/>
          </w:tcPr>
          <w:p w14:paraId="24CB0EF8" w14:textId="77777777" w:rsidR="00CF1F3F" w:rsidRDefault="00650BF4" w:rsidP="00CF1F3F">
            <w:pPr>
              <w:tabs>
                <w:tab w:val="decimal" w:pos="1945"/>
              </w:tabs>
              <w:cnfStyle w:val="000000000000" w:firstRow="0" w:lastRow="0" w:firstColumn="0" w:lastColumn="0" w:oddVBand="0" w:evenVBand="0" w:oddHBand="0" w:evenHBand="0" w:firstRowFirstColumn="0" w:firstRowLastColumn="0" w:lastRowFirstColumn="0" w:lastRowLastColumn="0"/>
            </w:pPr>
            <w:r>
              <w:t>3,500</w:t>
            </w:r>
          </w:p>
        </w:tc>
      </w:tr>
      <w:tr w:rsidR="00CF1F3F" w14:paraId="1CBF32BA"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221CB65A" w14:textId="77777777" w:rsidR="00CF1F3F" w:rsidRDefault="00CF1F3F" w:rsidP="00CF1F3F">
            <w:r>
              <w:t>Stationery/Business Cards</w:t>
            </w:r>
          </w:p>
        </w:tc>
        <w:tc>
          <w:tcPr>
            <w:tcW w:w="4078" w:type="dxa"/>
          </w:tcPr>
          <w:p w14:paraId="428C55AA" w14:textId="77777777"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r>
              <w:t>1,200</w:t>
            </w:r>
          </w:p>
        </w:tc>
      </w:tr>
      <w:tr w:rsidR="00CF1F3F" w14:paraId="7AA7F584"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6E09C67C" w14:textId="77777777" w:rsidR="00CF1F3F" w:rsidRDefault="00CF1F3F" w:rsidP="00CF1F3F">
            <w:r>
              <w:t>ICO Expenses</w:t>
            </w:r>
          </w:p>
        </w:tc>
        <w:tc>
          <w:tcPr>
            <w:tcW w:w="4078" w:type="dxa"/>
          </w:tcPr>
          <w:p w14:paraId="081076BD" w14:textId="77777777" w:rsidR="00CF1F3F" w:rsidRDefault="00CF1F3F" w:rsidP="00CF1F3F">
            <w:pPr>
              <w:tabs>
                <w:tab w:val="decimal" w:pos="1945"/>
              </w:tabs>
              <w:cnfStyle w:val="000000000000" w:firstRow="0" w:lastRow="0" w:firstColumn="0" w:lastColumn="0" w:oddVBand="0" w:evenVBand="0" w:oddHBand="0" w:evenHBand="0" w:firstRowFirstColumn="0" w:firstRowLastColumn="0" w:lastRowFirstColumn="0" w:lastRowLastColumn="0"/>
            </w:pPr>
          </w:p>
        </w:tc>
      </w:tr>
      <w:tr w:rsidR="00CF1F3F" w14:paraId="0FB77712"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1882C663" w14:textId="77777777" w:rsidR="00CF1F3F" w:rsidRDefault="00CF1F3F" w:rsidP="00CF1F3F">
            <w:pPr>
              <w:ind w:left="216"/>
            </w:pPr>
            <w:r>
              <w:t xml:space="preserve">The Whitepaper </w:t>
            </w:r>
          </w:p>
        </w:tc>
        <w:tc>
          <w:tcPr>
            <w:tcW w:w="4078" w:type="dxa"/>
          </w:tcPr>
          <w:p w14:paraId="6C017A23" w14:textId="77777777" w:rsidR="00CF1F3F" w:rsidRDefault="00F22AEE" w:rsidP="00CF1F3F">
            <w:pPr>
              <w:tabs>
                <w:tab w:val="decimal" w:pos="1945"/>
              </w:tabs>
              <w:cnfStyle w:val="000000010000" w:firstRow="0" w:lastRow="0" w:firstColumn="0" w:lastColumn="0" w:oddVBand="0" w:evenVBand="0" w:oddHBand="0" w:evenHBand="1" w:firstRowFirstColumn="0" w:firstRowLastColumn="0" w:lastRowFirstColumn="0" w:lastRowLastColumn="0"/>
            </w:pPr>
            <w:r>
              <w:t>7</w:t>
            </w:r>
            <w:r w:rsidR="00E93601">
              <w:t>,</w:t>
            </w:r>
            <w:r w:rsidR="00CF1F3F">
              <w:t>000</w:t>
            </w:r>
          </w:p>
        </w:tc>
      </w:tr>
      <w:tr w:rsidR="00CF1F3F" w14:paraId="6E606604"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0C5FA5D0" w14:textId="77777777" w:rsidR="00CF1F3F" w:rsidRDefault="00CF1F3F" w:rsidP="00CF1F3F">
            <w:pPr>
              <w:ind w:left="216"/>
            </w:pPr>
            <w:r>
              <w:t>Smart Contract</w:t>
            </w:r>
          </w:p>
        </w:tc>
        <w:tc>
          <w:tcPr>
            <w:tcW w:w="4078" w:type="dxa"/>
          </w:tcPr>
          <w:p w14:paraId="4C68DFD9" w14:textId="77777777" w:rsidR="00CF1F3F" w:rsidRDefault="00F22AEE" w:rsidP="00CF1F3F">
            <w:pPr>
              <w:tabs>
                <w:tab w:val="decimal" w:pos="1945"/>
              </w:tabs>
              <w:cnfStyle w:val="000000000000" w:firstRow="0" w:lastRow="0" w:firstColumn="0" w:lastColumn="0" w:oddVBand="0" w:evenVBand="0" w:oddHBand="0" w:evenHBand="0" w:firstRowFirstColumn="0" w:firstRowLastColumn="0" w:lastRowFirstColumn="0" w:lastRowLastColumn="0"/>
            </w:pPr>
            <w:r>
              <w:t>4</w:t>
            </w:r>
            <w:r w:rsidR="004D67D0">
              <w:t>8</w:t>
            </w:r>
            <w:r w:rsidR="00E93601">
              <w:t>,</w:t>
            </w:r>
            <w:r w:rsidR="00CF1F3F">
              <w:t>000</w:t>
            </w:r>
          </w:p>
        </w:tc>
      </w:tr>
      <w:tr w:rsidR="00CF1F3F" w14:paraId="1A6BAFBA"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03368DA9" w14:textId="77777777" w:rsidR="00CF1F3F" w:rsidRDefault="00CF1F3F" w:rsidP="00CF1F3F">
            <w:r>
              <w:t xml:space="preserve">   Smart Contract Audit</w:t>
            </w:r>
          </w:p>
        </w:tc>
        <w:tc>
          <w:tcPr>
            <w:tcW w:w="4078" w:type="dxa"/>
          </w:tcPr>
          <w:p w14:paraId="5EE53694" w14:textId="77777777" w:rsidR="00CF1F3F" w:rsidRDefault="00F22AEE" w:rsidP="00CF1F3F">
            <w:pPr>
              <w:tabs>
                <w:tab w:val="decimal" w:pos="1945"/>
              </w:tabs>
              <w:cnfStyle w:val="000000010000" w:firstRow="0" w:lastRow="0" w:firstColumn="0" w:lastColumn="0" w:oddVBand="0" w:evenVBand="0" w:oddHBand="0" w:evenHBand="1" w:firstRowFirstColumn="0" w:firstRowLastColumn="0" w:lastRowFirstColumn="0" w:lastRowLastColumn="0"/>
            </w:pPr>
            <w:r>
              <w:t>2</w:t>
            </w:r>
            <w:r w:rsidR="004D67D0">
              <w:t>6</w:t>
            </w:r>
            <w:r w:rsidR="00E93601">
              <w:t>,</w:t>
            </w:r>
            <w:r w:rsidR="00CF1F3F">
              <w:t>000</w:t>
            </w:r>
          </w:p>
        </w:tc>
      </w:tr>
      <w:tr w:rsidR="00CF1F3F" w14:paraId="3218D770"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30412287" w14:textId="77777777" w:rsidR="00CF1F3F" w:rsidRDefault="00CF1F3F" w:rsidP="00CF1F3F">
            <w:r>
              <w:t xml:space="preserve">   Onasander website</w:t>
            </w:r>
          </w:p>
        </w:tc>
        <w:tc>
          <w:tcPr>
            <w:tcW w:w="4078" w:type="dxa"/>
          </w:tcPr>
          <w:p w14:paraId="4DD6521C" w14:textId="77777777" w:rsidR="00CF1F3F" w:rsidRDefault="00F22AEE" w:rsidP="00CF1F3F">
            <w:pPr>
              <w:tabs>
                <w:tab w:val="decimal" w:pos="1945"/>
              </w:tabs>
              <w:cnfStyle w:val="000000000000" w:firstRow="0" w:lastRow="0" w:firstColumn="0" w:lastColumn="0" w:oddVBand="0" w:evenVBand="0" w:oddHBand="0" w:evenHBand="0" w:firstRowFirstColumn="0" w:firstRowLastColumn="0" w:lastRowFirstColumn="0" w:lastRowLastColumn="0"/>
            </w:pPr>
            <w:r>
              <w:t>3</w:t>
            </w:r>
            <w:r w:rsidR="004D67D0">
              <w:t>4</w:t>
            </w:r>
            <w:r w:rsidR="00E93601">
              <w:t>,</w:t>
            </w:r>
            <w:r w:rsidR="00CF1F3F">
              <w:t>500</w:t>
            </w:r>
          </w:p>
        </w:tc>
      </w:tr>
      <w:tr w:rsidR="00CF1F3F" w14:paraId="7EFEB582"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7E0DA04D" w14:textId="77777777" w:rsidR="00CF1F3F" w:rsidRDefault="00CF1F3F" w:rsidP="00CF1F3F">
            <w:r>
              <w:t xml:space="preserve">   ICO Marketing</w:t>
            </w:r>
          </w:p>
        </w:tc>
        <w:tc>
          <w:tcPr>
            <w:tcW w:w="4078" w:type="dxa"/>
          </w:tcPr>
          <w:p w14:paraId="6BCBA826" w14:textId="77777777" w:rsidR="00CF1F3F" w:rsidRDefault="00F22AEE" w:rsidP="00CF1F3F">
            <w:pPr>
              <w:tabs>
                <w:tab w:val="decimal" w:pos="1945"/>
              </w:tabs>
              <w:cnfStyle w:val="000000010000" w:firstRow="0" w:lastRow="0" w:firstColumn="0" w:lastColumn="0" w:oddVBand="0" w:evenVBand="0" w:oddHBand="0" w:evenHBand="1" w:firstRowFirstColumn="0" w:firstRowLastColumn="0" w:lastRowFirstColumn="0" w:lastRowLastColumn="0"/>
            </w:pPr>
            <w:r>
              <w:t>12</w:t>
            </w:r>
            <w:r w:rsidR="00CF1F3F">
              <w:t>0</w:t>
            </w:r>
            <w:r w:rsidR="00E93601">
              <w:t>,</w:t>
            </w:r>
            <w:r w:rsidR="00CF1F3F">
              <w:t>000</w:t>
            </w:r>
          </w:p>
        </w:tc>
      </w:tr>
      <w:tr w:rsidR="00CF1F3F" w14:paraId="6284EB3C"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0C86383D" w14:textId="77777777" w:rsidR="00CF1F3F" w:rsidRDefault="00CF1F3F" w:rsidP="00CF1F3F">
            <w:r>
              <w:t xml:space="preserve">   Legal Fees</w:t>
            </w:r>
          </w:p>
        </w:tc>
        <w:tc>
          <w:tcPr>
            <w:tcW w:w="4078" w:type="dxa"/>
          </w:tcPr>
          <w:p w14:paraId="142820F4" w14:textId="77777777" w:rsidR="00CF1F3F" w:rsidRDefault="00F22AEE" w:rsidP="00CF1F3F">
            <w:pPr>
              <w:tabs>
                <w:tab w:val="decimal" w:pos="1945"/>
              </w:tabs>
              <w:cnfStyle w:val="000000000000" w:firstRow="0" w:lastRow="0" w:firstColumn="0" w:lastColumn="0" w:oddVBand="0" w:evenVBand="0" w:oddHBand="0" w:evenHBand="0" w:firstRowFirstColumn="0" w:firstRowLastColumn="0" w:lastRowFirstColumn="0" w:lastRowLastColumn="0"/>
            </w:pPr>
            <w:r>
              <w:t>2</w:t>
            </w:r>
            <w:r w:rsidR="004D67D0">
              <w:t>6</w:t>
            </w:r>
            <w:r w:rsidR="00E93601">
              <w:t>,</w:t>
            </w:r>
            <w:r w:rsidR="00CF1F3F">
              <w:t>600</w:t>
            </w:r>
          </w:p>
        </w:tc>
      </w:tr>
      <w:tr w:rsidR="00CF1F3F" w14:paraId="3B08E373"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20413849" w14:textId="77777777" w:rsidR="00CF1F3F" w:rsidRDefault="00AC1C96" w:rsidP="00CF1F3F">
            <w:r>
              <w:t xml:space="preserve">   Angel Investor Advertising</w:t>
            </w:r>
          </w:p>
        </w:tc>
        <w:tc>
          <w:tcPr>
            <w:tcW w:w="4078" w:type="dxa"/>
          </w:tcPr>
          <w:p w14:paraId="01191A0C" w14:textId="77777777" w:rsidR="00CF1F3F" w:rsidRDefault="00F22AEE" w:rsidP="00CF1F3F">
            <w:pPr>
              <w:tabs>
                <w:tab w:val="decimal" w:pos="1945"/>
              </w:tabs>
              <w:cnfStyle w:val="000000010000" w:firstRow="0" w:lastRow="0" w:firstColumn="0" w:lastColumn="0" w:oddVBand="0" w:evenVBand="0" w:oddHBand="0" w:evenHBand="1" w:firstRowFirstColumn="0" w:firstRowLastColumn="0" w:lastRowFirstColumn="0" w:lastRowLastColumn="0"/>
            </w:pPr>
            <w:r>
              <w:t>4</w:t>
            </w:r>
            <w:r w:rsidR="00650BF4">
              <w:t>0</w:t>
            </w:r>
            <w:r w:rsidR="00AC1C96">
              <w:t>,000</w:t>
            </w:r>
          </w:p>
        </w:tc>
      </w:tr>
      <w:tr w:rsidR="00CF1F3F" w14:paraId="5E26CA0F" w14:textId="77777777" w:rsidTr="00021D80">
        <w:trPr>
          <w:trHeight w:val="392"/>
          <w:jc w:val="center"/>
        </w:trPr>
        <w:tc>
          <w:tcPr>
            <w:cnfStyle w:val="001000000000" w:firstRow="0" w:lastRow="0" w:firstColumn="1" w:lastColumn="0" w:oddVBand="0" w:evenVBand="0" w:oddHBand="0" w:evenHBand="0" w:firstRowFirstColumn="0" w:firstRowLastColumn="0" w:lastRowFirstColumn="0" w:lastRowLastColumn="0"/>
            <w:tcW w:w="4077" w:type="dxa"/>
          </w:tcPr>
          <w:p w14:paraId="5F0A893F" w14:textId="77777777" w:rsidR="00CF1F3F" w:rsidRDefault="00AC1C96" w:rsidP="00CF1F3F">
            <w:r>
              <w:t xml:space="preserve">   </w:t>
            </w:r>
            <w:r w:rsidR="00D155A0">
              <w:t>Social Media Setup</w:t>
            </w:r>
          </w:p>
        </w:tc>
        <w:tc>
          <w:tcPr>
            <w:tcW w:w="4078" w:type="dxa"/>
          </w:tcPr>
          <w:p w14:paraId="32400C5B" w14:textId="77777777" w:rsidR="00CF1F3F" w:rsidRDefault="00F22AEE" w:rsidP="00CF1F3F">
            <w:pPr>
              <w:tabs>
                <w:tab w:val="decimal" w:pos="1945"/>
              </w:tabs>
              <w:cnfStyle w:val="000000000000" w:firstRow="0" w:lastRow="0" w:firstColumn="0" w:lastColumn="0" w:oddVBand="0" w:evenVBand="0" w:oddHBand="0" w:evenHBand="0" w:firstRowFirstColumn="0" w:firstRowLastColumn="0" w:lastRowFirstColumn="0" w:lastRowLastColumn="0"/>
            </w:pPr>
            <w:r>
              <w:t>8</w:t>
            </w:r>
            <w:r w:rsidR="00D155A0">
              <w:t>,000</w:t>
            </w:r>
          </w:p>
        </w:tc>
      </w:tr>
      <w:tr w:rsidR="00CF1F3F" w14:paraId="06EF1FF3"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11229AD6" w14:textId="77777777" w:rsidR="00CF1F3F" w:rsidRDefault="00CF1F3F" w:rsidP="00CF1F3F">
            <w:pPr>
              <w:ind w:left="216"/>
            </w:pPr>
          </w:p>
        </w:tc>
        <w:tc>
          <w:tcPr>
            <w:tcW w:w="4078" w:type="dxa"/>
          </w:tcPr>
          <w:p w14:paraId="779AC11B" w14:textId="77777777"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p>
        </w:tc>
      </w:tr>
      <w:tr w:rsidR="00CF1F3F" w14:paraId="0FD74BE9"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1EA95990" w14:textId="77777777" w:rsidR="00CF1F3F" w:rsidRDefault="00CF1F3F" w:rsidP="00CF1F3F">
            <w:pPr>
              <w:ind w:left="216"/>
            </w:pPr>
          </w:p>
        </w:tc>
        <w:tc>
          <w:tcPr>
            <w:tcW w:w="4078" w:type="dxa"/>
          </w:tcPr>
          <w:p w14:paraId="61DDAA33" w14:textId="77777777" w:rsidR="00CF1F3F" w:rsidRDefault="00CF1F3F" w:rsidP="00CF1F3F">
            <w:pPr>
              <w:tabs>
                <w:tab w:val="decimal" w:pos="1945"/>
              </w:tabs>
              <w:cnfStyle w:val="000000000000" w:firstRow="0" w:lastRow="0" w:firstColumn="0" w:lastColumn="0" w:oddVBand="0" w:evenVBand="0" w:oddHBand="0" w:evenHBand="0" w:firstRowFirstColumn="0" w:firstRowLastColumn="0" w:lastRowFirstColumn="0" w:lastRowLastColumn="0"/>
            </w:pPr>
          </w:p>
        </w:tc>
      </w:tr>
      <w:tr w:rsidR="00CF1F3F" w14:paraId="410D2CAA" w14:textId="77777777" w:rsidTr="00021D80">
        <w:trPr>
          <w:cnfStyle w:val="010000000000" w:firstRow="0" w:lastRow="1" w:firstColumn="0" w:lastColumn="0" w:oddVBand="0" w:evenVBand="0" w:oddHBand="0"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5187D3E7" w14:textId="77777777" w:rsidR="00CF1F3F" w:rsidRDefault="00CF1F3F" w:rsidP="00CF1F3F">
            <w:pPr>
              <w:ind w:left="5040" w:hanging="5040"/>
            </w:pPr>
            <w:r>
              <w:t>Total Startup Expenses</w:t>
            </w:r>
          </w:p>
        </w:tc>
        <w:tc>
          <w:tcPr>
            <w:tcW w:w="4078" w:type="dxa"/>
          </w:tcPr>
          <w:p w14:paraId="62D92FD7" w14:textId="77777777" w:rsidR="00CF1F3F" w:rsidRDefault="00C63B92" w:rsidP="00CF1F3F">
            <w:pPr>
              <w:tabs>
                <w:tab w:val="decimal" w:pos="1945"/>
              </w:tabs>
              <w:ind w:left="5040" w:hanging="5040"/>
              <w:cnfStyle w:val="010000000000" w:firstRow="0" w:lastRow="1" w:firstColumn="0" w:lastColumn="0" w:oddVBand="0" w:evenVBand="0" w:oddHBand="0" w:evenHBand="0" w:firstRowFirstColumn="0" w:firstRowLastColumn="0" w:lastRowFirstColumn="0" w:lastRowLastColumn="0"/>
            </w:pPr>
            <w:r>
              <w:t>$</w:t>
            </w:r>
            <w:r w:rsidR="001A0427">
              <w:t>353,700</w:t>
            </w:r>
          </w:p>
        </w:tc>
      </w:tr>
    </w:tbl>
    <w:p w14:paraId="31773C44" w14:textId="77777777" w:rsidR="008659FC" w:rsidRDefault="008659FC" w:rsidP="00021D80"/>
    <w:p w14:paraId="464FD39F" w14:textId="77777777" w:rsidR="00346973" w:rsidRDefault="00346973" w:rsidP="00021D80"/>
    <w:p w14:paraId="7F764935" w14:textId="77777777" w:rsidR="006F1314" w:rsidRDefault="00276C57" w:rsidP="006F1314">
      <w:pPr>
        <w:pStyle w:val="Heading2"/>
        <w:jc w:val="center"/>
      </w:pPr>
      <w:bookmarkStart w:id="71" w:name="_Toc513821656"/>
      <w:r>
        <w:rPr>
          <w:noProof/>
        </w:rPr>
        <w:lastRenderedPageBreak/>
        <w:drawing>
          <wp:anchor distT="0" distB="0" distL="114300" distR="114300" simplePos="0" relativeHeight="251669504" behindDoc="1" locked="0" layoutInCell="1" allowOverlap="1" wp14:anchorId="1F81CCBB" wp14:editId="5197E07F">
            <wp:simplePos x="0" y="0"/>
            <wp:positionH relativeFrom="margin">
              <wp:posOffset>-635</wp:posOffset>
            </wp:positionH>
            <wp:positionV relativeFrom="paragraph">
              <wp:posOffset>4528</wp:posOffset>
            </wp:positionV>
            <wp:extent cx="1080770" cy="214630"/>
            <wp:effectExtent l="0" t="0" r="508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80770" cy="214630"/>
                    </a:xfrm>
                    <a:prstGeom prst="rect">
                      <a:avLst/>
                    </a:prstGeom>
                    <a:noFill/>
                    <a:ln>
                      <a:noFill/>
                    </a:ln>
                  </pic:spPr>
                </pic:pic>
              </a:graphicData>
            </a:graphic>
          </wp:anchor>
        </w:drawing>
      </w:r>
      <w:r w:rsidR="006F1314">
        <w:t xml:space="preserve">Letter of </w:t>
      </w:r>
      <w:r w:rsidR="0089184F">
        <w:t>Recommendation</w:t>
      </w:r>
      <w:bookmarkEnd w:id="71"/>
    </w:p>
    <w:p w14:paraId="77E37D46" w14:textId="77777777" w:rsidR="006F1314" w:rsidRDefault="006F1314" w:rsidP="004B149D"/>
    <w:p w14:paraId="6D49CC8E" w14:textId="77777777" w:rsidR="00C76F89" w:rsidRDefault="004B149D" w:rsidP="004B149D">
      <w:pPr>
        <w:rPr>
          <w:noProof/>
        </w:rPr>
      </w:pPr>
      <w:r>
        <w:t>Sebastian R. Schneider</w:t>
      </w:r>
      <w:r>
        <w:br/>
        <w:t>Bodis.com LLC</w:t>
      </w:r>
      <w:r w:rsidR="00E23255">
        <w:br/>
      </w:r>
      <w:r>
        <w:t>228 Park Ave S #36792</w:t>
      </w:r>
      <w:r>
        <w:br/>
        <w:t>New York, NY 10003</w:t>
      </w:r>
    </w:p>
    <w:p w14:paraId="4339539B" w14:textId="77777777" w:rsidR="0092013B" w:rsidRDefault="004B149D" w:rsidP="00E23255">
      <w:r>
        <w:t>February 2, 201</w:t>
      </w:r>
      <w:r w:rsidR="009720D4">
        <w:t>8</w:t>
      </w:r>
    </w:p>
    <w:p w14:paraId="09492A11" w14:textId="77777777" w:rsidR="008F50F0" w:rsidRDefault="00EF3C1D" w:rsidP="009132EC">
      <w:r>
        <w:t>To Whom It May Concern:</w:t>
      </w:r>
      <w:r w:rsidR="0092013B">
        <w:br/>
      </w:r>
      <w:r w:rsidR="0092013B">
        <w:br/>
      </w:r>
      <w:r>
        <w:t>This is my recommendation letter for Andrzej Wegrzyn.  Me and my company Bodis.com ha</w:t>
      </w:r>
      <w:r w:rsidR="008612CD">
        <w:t>ve</w:t>
      </w:r>
      <w:r>
        <w:t xml:space="preserve"> a </w:t>
      </w:r>
      <w:r w:rsidR="006F1314">
        <w:t>long-standing</w:t>
      </w:r>
      <w:r>
        <w:t xml:space="preserve"> connection with him.  He was our domain portfolio and wealth manager for many years.  Our funds are still under his </w:t>
      </w:r>
      <w:r w:rsidR="006F1314">
        <w:t>management</w:t>
      </w:r>
      <w:r>
        <w:t xml:space="preserve"> and we have been nothing but graceful for hi</w:t>
      </w:r>
      <w:r w:rsidR="008612CD">
        <w:t>s</w:t>
      </w:r>
      <w:r>
        <w:t xml:space="preserve"> outstanding service.  Therefore, this letter gives us a great way to </w:t>
      </w:r>
      <w:r w:rsidR="00851901">
        <w:t xml:space="preserve">give back for </w:t>
      </w:r>
      <w:r>
        <w:t>his hard work for Bodis LLC.</w:t>
      </w:r>
      <w:r w:rsidR="00E23255">
        <w:t xml:space="preserve"> </w:t>
      </w:r>
    </w:p>
    <w:p w14:paraId="56DF8FF6" w14:textId="77777777" w:rsidR="00394365" w:rsidRDefault="008F50F0" w:rsidP="00E23255">
      <w:r>
        <w:t xml:space="preserve">Andrzej is more than </w:t>
      </w:r>
      <w:r w:rsidR="0009164C">
        <w:t>qualified</w:t>
      </w:r>
      <w:r>
        <w:t xml:space="preserve"> to manage </w:t>
      </w:r>
      <w:r w:rsidR="00673FEE">
        <w:t>financial</w:t>
      </w:r>
      <w:r>
        <w:t xml:space="preserve"> wealth.  He </w:t>
      </w:r>
      <w:r w:rsidR="0009164C">
        <w:t xml:space="preserve">ended up managing Bodis asset portfolios by accident.  Back in 2008 we were not looking for anyone to manage our assets or domain portfolios.  </w:t>
      </w:r>
      <w:r w:rsidR="00F25B68">
        <w:t xml:space="preserve">It was Andrzej Wegrzyn who </w:t>
      </w:r>
      <w:r w:rsidR="00851901">
        <w:t xml:space="preserve">showed us future price trends for </w:t>
      </w:r>
      <w:r w:rsidR="00F25B68">
        <w:t>domain portfolios</w:t>
      </w:r>
      <w:r w:rsidR="00851901">
        <w:t>,</w:t>
      </w:r>
      <w:r w:rsidR="00F25B68">
        <w:t xml:space="preserve"> and online advertising.  In 2008 his asset analysis software was able to predict a correction in domain prices and internet traffic valuations.  It </w:t>
      </w:r>
      <w:r w:rsidR="00D37D84">
        <w:t>was</w:t>
      </w:r>
      <w:r w:rsidR="00F25B68">
        <w:t xml:space="preserve"> him who told us the prices will come down in the next 12 months and Bodis will be able to find deals in the overpriced market.  </w:t>
      </w:r>
      <w:r w:rsidR="00F25B68">
        <w:br/>
      </w:r>
      <w:r w:rsidR="00F25B68">
        <w:br/>
        <w:t xml:space="preserve">I was not sure about the prediction due to a very severe recession but having cash reserves we started </w:t>
      </w:r>
      <w:r w:rsidR="00851901">
        <w:t xml:space="preserve">purchasing </w:t>
      </w:r>
      <w:r w:rsidR="00F25B68">
        <w:t xml:space="preserve">assets and following Andrzej’s advice.  By the end of 2009 we ended up owning a multitude of assets which turned out to be deals of the </w:t>
      </w:r>
      <w:r w:rsidR="0050765F">
        <w:t>decade</w:t>
      </w:r>
      <w:r w:rsidR="00F25B68">
        <w:t xml:space="preserve">.  Ever since we followed Andrzej’s financial recommendations and were able to take advantage of his advice and market conditions.  </w:t>
      </w:r>
      <w:r w:rsidR="00B25B5A">
        <w:br/>
      </w:r>
      <w:r w:rsidR="00B25B5A">
        <w:br/>
        <w:t xml:space="preserve">Knowing Andrzej’s unique view </w:t>
      </w:r>
      <w:r w:rsidR="00DD4069">
        <w:t xml:space="preserve">of the </w:t>
      </w:r>
      <w:r w:rsidR="00B25B5A">
        <w:t xml:space="preserve">world financial affairs, trading, investing, and </w:t>
      </w:r>
      <w:r w:rsidR="00B900B8">
        <w:t xml:space="preserve">overall </w:t>
      </w:r>
      <w:r w:rsidR="00B25B5A">
        <w:t>approach to money</w:t>
      </w:r>
      <w:r w:rsidR="002F79C9">
        <w:t>,</w:t>
      </w:r>
      <w:r w:rsidR="00B25B5A">
        <w:t xml:space="preserve"> I highly recommend him without any kind of reservation to be your wealth manager.  His </w:t>
      </w:r>
      <w:r w:rsidR="00163A3A">
        <w:t>financial analysis is</w:t>
      </w:r>
      <w:r w:rsidR="00B25B5A">
        <w:t xml:space="preserve"> different</w:t>
      </w:r>
      <w:r w:rsidR="00355EB8">
        <w:t xml:space="preserve">, and his </w:t>
      </w:r>
      <w:r w:rsidR="00504BB1">
        <w:t xml:space="preserve">investing </w:t>
      </w:r>
      <w:r w:rsidR="00504BB1" w:rsidRPr="00504BB1">
        <w:t>patience</w:t>
      </w:r>
      <w:r w:rsidR="00355EB8">
        <w:t xml:space="preserve"> turns him into the best fund manager I have ever come across.  He always seems to be two steps ahead</w:t>
      </w:r>
      <w:r w:rsidR="00C74E6E">
        <w:t>,</w:t>
      </w:r>
      <w:r w:rsidR="00355EB8">
        <w:t xml:space="preserve"> pointing to you what exactly will happen next in the world economy.  </w:t>
      </w:r>
    </w:p>
    <w:p w14:paraId="59A2BCA3" w14:textId="77777777" w:rsidR="00E23255" w:rsidRDefault="00394365" w:rsidP="00394365">
      <w:r>
        <w:t xml:space="preserve">It is with much enthusiasm that me and my company </w:t>
      </w:r>
      <w:r w:rsidR="009132EC">
        <w:t>full</w:t>
      </w:r>
      <w:r>
        <w:t>y</w:t>
      </w:r>
      <w:r w:rsidR="009132EC">
        <w:t xml:space="preserve"> </w:t>
      </w:r>
      <w:r w:rsidR="00A912B5">
        <w:t>recommend</w:t>
      </w:r>
      <w:r w:rsidR="009132EC">
        <w:t xml:space="preserve"> Andrzej Wegrzyn, who is a superior </w:t>
      </w:r>
      <w:r w:rsidR="00A912B5">
        <w:t xml:space="preserve">money </w:t>
      </w:r>
      <w:r w:rsidR="009132EC">
        <w:t>manager, and we stand ready for any further information you may want to know about him.</w:t>
      </w:r>
      <w:r w:rsidR="00AB011D">
        <w:br/>
      </w:r>
      <w:r w:rsidR="00AB011D">
        <w:br/>
      </w:r>
      <w:r w:rsidR="00E23255">
        <w:t>Sincerely,</w:t>
      </w:r>
      <w:r w:rsidR="006C66F7">
        <w:br/>
      </w:r>
      <w:r w:rsidR="006C66F7">
        <w:br/>
      </w:r>
      <w:r w:rsidR="00AB011D">
        <w:rPr>
          <w:noProof/>
        </w:rPr>
        <w:drawing>
          <wp:inline distT="0" distB="0" distL="0" distR="0" wp14:anchorId="4A8C5BAD" wp14:editId="05A5D923">
            <wp:extent cx="2552369" cy="508019"/>
            <wp:effectExtent l="0" t="0" r="0" b="0"/>
            <wp:docPr id="19" name="Picture 19" descr="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natur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17895" cy="521061"/>
                    </a:xfrm>
                    <a:prstGeom prst="rect">
                      <a:avLst/>
                    </a:prstGeom>
                    <a:noFill/>
                    <a:ln>
                      <a:noFill/>
                    </a:ln>
                  </pic:spPr>
                </pic:pic>
              </a:graphicData>
            </a:graphic>
          </wp:inline>
        </w:drawing>
      </w:r>
      <w:r w:rsidR="006C66F7">
        <w:br/>
      </w:r>
      <w:r w:rsidR="006C66F7">
        <w:br/>
        <w:t>Sebastian R. Schneider</w:t>
      </w:r>
    </w:p>
    <w:p w14:paraId="532BA51C" w14:textId="77777777" w:rsidR="00E0095D" w:rsidRDefault="00E0095D" w:rsidP="00394365"/>
    <w:p w14:paraId="4C6A1297" w14:textId="77777777" w:rsidR="00E0095D" w:rsidRDefault="00E0095D" w:rsidP="00E0095D"/>
    <w:p w14:paraId="1C580885" w14:textId="77777777" w:rsidR="00E0095D" w:rsidRDefault="00E0095D" w:rsidP="00E0095D">
      <w:r>
        <w:t>March 24, 2018</w:t>
      </w:r>
      <w:r>
        <w:br/>
      </w:r>
      <w:r w:rsidR="00CC352E" w:rsidRPr="00CC352E">
        <w:t>285 Fulton St</w:t>
      </w:r>
      <w:r w:rsidR="00CC352E">
        <w:tab/>
      </w:r>
      <w:r>
        <w:br/>
      </w:r>
      <w:r w:rsidR="00CC352E" w:rsidRPr="00CC352E">
        <w:t>New York, NY 10007</w:t>
      </w:r>
    </w:p>
    <w:p w14:paraId="784B8BBD" w14:textId="77777777" w:rsidR="00E0095D" w:rsidRDefault="00E0095D" w:rsidP="00E0095D">
      <w:r>
        <w:t>To:</w:t>
      </w:r>
      <w:r>
        <w:br/>
        <w:t>ICO Investors</w:t>
      </w:r>
    </w:p>
    <w:p w14:paraId="053CBF0F" w14:textId="77777777" w:rsidR="00E0095D" w:rsidRPr="00FA77C7" w:rsidRDefault="00E0095D" w:rsidP="00E0095D">
      <w:pPr>
        <w:rPr>
          <w:b/>
        </w:rPr>
      </w:pPr>
      <w:r w:rsidRPr="00FA77C7">
        <w:rPr>
          <w:b/>
        </w:rPr>
        <w:t>Dear Sir or Madame:</w:t>
      </w:r>
    </w:p>
    <w:p w14:paraId="067A5D6C" w14:textId="77777777" w:rsidR="00E0095D" w:rsidRDefault="00E0095D" w:rsidP="00E0095D">
      <w:r>
        <w:t>I am applying to be your wealth manager and investment banker. For the last 18 years I have been a trader and investor managing wealth under the Onsander fund.  I started the fund for family and friends, and that’s where I managed stocks, ETF</w:t>
      </w:r>
      <w:r w:rsidR="00201E42">
        <w:t>s</w:t>
      </w:r>
      <w:r>
        <w:t xml:space="preserve">, </w:t>
      </w:r>
      <w:r w:rsidR="00201E42">
        <w:t>internet properties</w:t>
      </w:r>
      <w:r>
        <w:t xml:space="preserve">, commodities, bullion metal, and Real Estate portfolios.  Along the way I invented an asset price analysis algorithm which allowed me to be a successful trader in all market conditions.  </w:t>
      </w:r>
    </w:p>
    <w:p w14:paraId="1F5EA9D7" w14:textId="77777777" w:rsidR="00E0095D" w:rsidRDefault="00E0095D" w:rsidP="00E0095D">
      <w:r>
        <w:t xml:space="preserve">As long as I remember my life dream was always to open up an investment bank and manage wealth for others.  My goal aligns with your goal of making money.  Driven by my long history of successful investments, and invention of crypto currencies motivated me to put my dreams into reality and make Onasander an official investment fund.  Taking advantage of the upcoming global recession will be the ticket I need to become your money manager.  I will out trade everyone and prove to you Onasander can be a very successful venture. </w:t>
      </w:r>
    </w:p>
    <w:p w14:paraId="0DA65A07" w14:textId="77777777" w:rsidR="00E0095D" w:rsidRDefault="008B0E5B" w:rsidP="00E0095D">
      <w:r>
        <w:rPr>
          <w:noProof/>
        </w:rPr>
        <w:drawing>
          <wp:anchor distT="0" distB="0" distL="114300" distR="114300" simplePos="0" relativeHeight="251688960" behindDoc="0" locked="0" layoutInCell="1" allowOverlap="1" wp14:anchorId="4687CCA9" wp14:editId="62C34B08">
            <wp:simplePos x="0" y="0"/>
            <wp:positionH relativeFrom="column">
              <wp:posOffset>3283712</wp:posOffset>
            </wp:positionH>
            <wp:positionV relativeFrom="paragraph">
              <wp:posOffset>777265</wp:posOffset>
            </wp:positionV>
            <wp:extent cx="1506931" cy="1506931"/>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8bf59daafb8d9e7c08e7f5d46b745f6.png"/>
                    <pic:cNvPicPr/>
                  </pic:nvPicPr>
                  <pic:blipFill>
                    <a:blip r:embed="rId36"/>
                    <a:stretch>
                      <a:fillRect/>
                    </a:stretch>
                  </pic:blipFill>
                  <pic:spPr>
                    <a:xfrm>
                      <a:off x="0" y="0"/>
                      <a:ext cx="1506931" cy="1506931"/>
                    </a:xfrm>
                    <a:prstGeom prst="rect">
                      <a:avLst/>
                    </a:prstGeom>
                  </pic:spPr>
                </pic:pic>
              </a:graphicData>
            </a:graphic>
            <wp14:sizeRelH relativeFrom="margin">
              <wp14:pctWidth>0</wp14:pctWidth>
            </wp14:sizeRelH>
            <wp14:sizeRelV relativeFrom="margin">
              <wp14:pctHeight>0</wp14:pctHeight>
            </wp14:sizeRelV>
          </wp:anchor>
        </w:drawing>
      </w:r>
      <w:r w:rsidR="00E0095D">
        <w:t xml:space="preserve">Thank you for reading my letter.  For those who would like to speak more about my ideas I am easily available through </w:t>
      </w:r>
      <w:hyperlink r:id="rId37" w:history="1">
        <w:r w:rsidR="0024299A" w:rsidRPr="0024299A">
          <w:rPr>
            <w:rStyle w:val="Hyperlink"/>
          </w:rPr>
          <w:t>http://www.Onsander.com</w:t>
        </w:r>
      </w:hyperlink>
      <w:r w:rsidR="0024299A">
        <w:t xml:space="preserve"> </w:t>
      </w:r>
      <w:r w:rsidR="00E0095D">
        <w:t>contact information.</w:t>
      </w:r>
      <w:r w:rsidR="00E0095D">
        <w:br/>
      </w:r>
      <w:r w:rsidR="00E0095D">
        <w:br/>
        <w:t>Sincerely yours,</w:t>
      </w:r>
    </w:p>
    <w:p w14:paraId="41D86582" w14:textId="77777777" w:rsidR="00E0095D" w:rsidRDefault="00E0095D" w:rsidP="00E0095D">
      <w:r>
        <w:rPr>
          <w:noProof/>
        </w:rPr>
        <w:drawing>
          <wp:inline distT="0" distB="0" distL="0" distR="0" wp14:anchorId="7922515D" wp14:editId="3498465C">
            <wp:extent cx="3029585" cy="1097280"/>
            <wp:effectExtent l="0" t="0" r="0" b="0"/>
            <wp:docPr id="20" name="Picture 20" descr="http://guest.mylivesignature.com/114/9D1849357FC6811CCE693CDC548E73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guest.mylivesignature.com/114/9D1849357FC6811CCE693CDC548E73C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29585" cy="1097280"/>
                    </a:xfrm>
                    <a:prstGeom prst="rect">
                      <a:avLst/>
                    </a:prstGeom>
                    <a:noFill/>
                    <a:ln>
                      <a:noFill/>
                    </a:ln>
                  </pic:spPr>
                </pic:pic>
              </a:graphicData>
            </a:graphic>
          </wp:inline>
        </w:drawing>
      </w:r>
    </w:p>
    <w:p w14:paraId="25BAF116" w14:textId="77777777" w:rsidR="00E0095D" w:rsidRDefault="00E0095D" w:rsidP="00394365">
      <w:r>
        <w:t>ANDRZEJ WEGRZYN</w:t>
      </w:r>
      <w:r>
        <w:br/>
        <w:t>F</w:t>
      </w:r>
      <w:r w:rsidR="00713B40">
        <w:t>O</w:t>
      </w:r>
      <w:r>
        <w:t>UNDER &amp; CEO</w:t>
      </w:r>
      <w:r>
        <w:rPr>
          <w:noProof/>
        </w:rPr>
        <w:drawing>
          <wp:anchor distT="0" distB="0" distL="114300" distR="114300" simplePos="0" relativeHeight="251668480" behindDoc="1" locked="0" layoutInCell="1" allowOverlap="1" wp14:anchorId="50D00EB6" wp14:editId="58D14D68">
            <wp:simplePos x="0" y="0"/>
            <wp:positionH relativeFrom="page">
              <wp:align>left</wp:align>
            </wp:positionH>
            <wp:positionV relativeFrom="topMargin">
              <wp:posOffset>-411480</wp:posOffset>
            </wp:positionV>
            <wp:extent cx="7818120" cy="1197864"/>
            <wp:effectExtent l="0" t="0" r="0" b="254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ver letter.png"/>
                    <pic:cNvPicPr/>
                  </pic:nvPicPr>
                  <pic:blipFill>
                    <a:blip r:embed="rId38"/>
                    <a:stretch>
                      <a:fillRect/>
                    </a:stretch>
                  </pic:blipFill>
                  <pic:spPr>
                    <a:xfrm>
                      <a:off x="0" y="0"/>
                      <a:ext cx="7818120" cy="1197864"/>
                    </a:xfrm>
                    <a:prstGeom prst="rect">
                      <a:avLst/>
                    </a:prstGeom>
                  </pic:spPr>
                </pic:pic>
              </a:graphicData>
            </a:graphic>
            <wp14:sizeRelH relativeFrom="margin">
              <wp14:pctWidth>0</wp14:pctWidth>
            </wp14:sizeRelH>
            <wp14:sizeRelV relativeFrom="margin">
              <wp14:pctHeight>0</wp14:pctHeight>
            </wp14:sizeRelV>
          </wp:anchor>
        </w:drawing>
      </w:r>
    </w:p>
    <w:p w14:paraId="0FBFB010" w14:textId="4A2F2D6C" w:rsidR="00924766" w:rsidRDefault="002E72E8" w:rsidP="003F7F36">
      <w:bookmarkStart w:id="72" w:name="_GoBack"/>
      <w:bookmarkEnd w:id="72"/>
      <w:r>
        <w:rPr>
          <w:noProof/>
        </w:rPr>
        <w:lastRenderedPageBreak/>
        <w:drawing>
          <wp:anchor distT="0" distB="0" distL="114300" distR="114300" simplePos="0" relativeHeight="251695104" behindDoc="0" locked="0" layoutInCell="1" allowOverlap="1" wp14:anchorId="0EEE7196" wp14:editId="2E078D49">
            <wp:simplePos x="0" y="0"/>
            <wp:positionH relativeFrom="page">
              <wp:align>left</wp:align>
            </wp:positionH>
            <wp:positionV relativeFrom="page">
              <wp:align>top</wp:align>
            </wp:positionV>
            <wp:extent cx="7781544" cy="10405872"/>
            <wp:effectExtent l="0" t="0" r="0" b="0"/>
            <wp:wrapTopAndBottom/>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Resume.png"/>
                    <pic:cNvPicPr/>
                  </pic:nvPicPr>
                  <pic:blipFill>
                    <a:blip r:embed="rId39"/>
                    <a:stretch>
                      <a:fillRect/>
                    </a:stretch>
                  </pic:blipFill>
                  <pic:spPr>
                    <a:xfrm>
                      <a:off x="0" y="0"/>
                      <a:ext cx="7781544" cy="10405872"/>
                    </a:xfrm>
                    <a:prstGeom prst="rect">
                      <a:avLst/>
                    </a:prstGeom>
                  </pic:spPr>
                </pic:pic>
              </a:graphicData>
            </a:graphic>
            <wp14:sizeRelH relativeFrom="page">
              <wp14:pctWidth>0</wp14:pctWidth>
            </wp14:sizeRelH>
            <wp14:sizeRelV relativeFrom="page">
              <wp14:pctHeight>0</wp14:pctHeight>
            </wp14:sizeRelV>
          </wp:anchor>
        </w:drawing>
      </w:r>
    </w:p>
    <w:p w14:paraId="47D20BD6" w14:textId="77777777" w:rsidR="005C36A0" w:rsidRDefault="00B91E45" w:rsidP="002341C8">
      <w:pPr>
        <w:pStyle w:val="Heading2"/>
      </w:pPr>
      <w:bookmarkStart w:id="73" w:name="_Toc513821657"/>
      <w:r>
        <w:lastRenderedPageBreak/>
        <w:t>Contact Information</w:t>
      </w:r>
      <w:bookmarkEnd w:id="73"/>
      <w:r w:rsidR="00FC3C1D">
        <w:br/>
      </w:r>
    </w:p>
    <w:p w14:paraId="601CE928" w14:textId="4D71E8E5" w:rsidR="00E27867" w:rsidRDefault="00FF0356" w:rsidP="00617FAA">
      <w:pPr>
        <w:rPr>
          <w:noProof/>
        </w:rPr>
      </w:pPr>
      <w:r>
        <w:rPr>
          <w:noProof/>
        </w:rPr>
        <w:drawing>
          <wp:anchor distT="0" distB="0" distL="114300" distR="114300" simplePos="0" relativeHeight="251694080" behindDoc="0" locked="0" layoutInCell="1" allowOverlap="1" wp14:anchorId="65C13B7A" wp14:editId="3243734D">
            <wp:simplePos x="0" y="0"/>
            <wp:positionH relativeFrom="margin">
              <wp:align>left</wp:align>
            </wp:positionH>
            <wp:positionV relativeFrom="paragraph">
              <wp:posOffset>1326128</wp:posOffset>
            </wp:positionV>
            <wp:extent cx="265505" cy="254442"/>
            <wp:effectExtent l="0" t="0" r="127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tcointalk.png"/>
                    <pic:cNvPicPr/>
                  </pic:nvPicPr>
                  <pic:blipFill>
                    <a:blip r:embed="rId40"/>
                    <a:stretch>
                      <a:fillRect/>
                    </a:stretch>
                  </pic:blipFill>
                  <pic:spPr>
                    <a:xfrm>
                      <a:off x="0" y="0"/>
                      <a:ext cx="265505" cy="254442"/>
                    </a:xfrm>
                    <a:prstGeom prst="rect">
                      <a:avLst/>
                    </a:prstGeom>
                  </pic:spPr>
                </pic:pic>
              </a:graphicData>
            </a:graphic>
            <wp14:sizeRelH relativeFrom="margin">
              <wp14:pctWidth>0</wp14:pctWidth>
            </wp14:sizeRelH>
            <wp14:sizeRelV relativeFrom="margin">
              <wp14:pctHeight>0</wp14:pctHeight>
            </wp14:sizeRelV>
          </wp:anchor>
        </w:drawing>
      </w:r>
      <w:r w:rsidR="00F71EFA">
        <w:rPr>
          <w:noProof/>
        </w:rPr>
        <w:drawing>
          <wp:anchor distT="0" distB="0" distL="114300" distR="114300" simplePos="0" relativeHeight="251672576" behindDoc="0" locked="0" layoutInCell="1" allowOverlap="1" wp14:anchorId="01A7C101" wp14:editId="1BA400F5">
            <wp:simplePos x="0" y="0"/>
            <wp:positionH relativeFrom="margin">
              <wp:align>left</wp:align>
            </wp:positionH>
            <wp:positionV relativeFrom="paragraph">
              <wp:posOffset>1733909</wp:posOffset>
            </wp:positionV>
            <wp:extent cx="236855" cy="227330"/>
            <wp:effectExtent l="0" t="0" r="0" b="1270"/>
            <wp:wrapThrough wrapText="bothSides">
              <wp:wrapPolygon edited="0">
                <wp:start x="0" y="0"/>
                <wp:lineTo x="0" y="19911"/>
                <wp:lineTo x="19110" y="19911"/>
                <wp:lineTo x="19110" y="0"/>
                <wp:lineTo x="0" y="0"/>
              </wp:wrapPolygon>
            </wp:wrapThrough>
            <wp:docPr id="5" name="Picture 5">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41"/>
                    </pic:cNvPr>
                    <pic:cNvPicPr/>
                  </pic:nvPicPr>
                  <pic:blipFill>
                    <a:blip r:embed="rId42"/>
                    <a:stretch>
                      <a:fillRect/>
                    </a:stretch>
                  </pic:blipFill>
                  <pic:spPr>
                    <a:xfrm>
                      <a:off x="0" y="0"/>
                      <a:ext cx="236855" cy="227330"/>
                    </a:xfrm>
                    <a:prstGeom prst="rect">
                      <a:avLst/>
                    </a:prstGeom>
                  </pic:spPr>
                </pic:pic>
              </a:graphicData>
            </a:graphic>
            <wp14:sizeRelH relativeFrom="margin">
              <wp14:pctWidth>0</wp14:pctWidth>
            </wp14:sizeRelH>
            <wp14:sizeRelV relativeFrom="margin">
              <wp14:pctHeight>0</wp14:pctHeight>
            </wp14:sizeRelV>
          </wp:anchor>
        </w:drawing>
      </w:r>
      <w:r w:rsidR="00617FAA">
        <w:t>Onasander</w:t>
      </w:r>
      <w:r w:rsidR="00617FAA">
        <w:br/>
        <w:t xml:space="preserve">285 Fulton St </w:t>
      </w:r>
      <w:r w:rsidR="00617FAA">
        <w:br/>
        <w:t>New York, NY 10007</w:t>
      </w:r>
      <w:r w:rsidR="00617FAA">
        <w:br/>
      </w:r>
      <w:hyperlink r:id="rId43" w:history="1">
        <w:r w:rsidR="00617FAA" w:rsidRPr="00F71D7B">
          <w:rPr>
            <w:rStyle w:val="Hyperlink"/>
          </w:rPr>
          <w:t>http://www.Onasander.com</w:t>
        </w:r>
      </w:hyperlink>
      <w:r w:rsidR="00617FAA">
        <w:br/>
      </w:r>
      <w:r w:rsidR="0021064A">
        <w:t>email: info@onasander.com</w:t>
      </w:r>
      <w:r w:rsidR="00617FAA">
        <w:br/>
      </w:r>
      <w:r w:rsidR="0021064A">
        <w:t>phone: +</w:t>
      </w:r>
      <w:r w:rsidR="00617FAA">
        <w:t>1.800.997.4066</w:t>
      </w:r>
      <w:r w:rsidR="00617FAA">
        <w:br/>
      </w:r>
      <w:r w:rsidR="00413123">
        <w:br/>
      </w:r>
      <w:r>
        <w:rPr>
          <w:noProof/>
        </w:rPr>
        <w:t xml:space="preserve">          ANN Thread: </w:t>
      </w:r>
      <w:hyperlink r:id="rId44" w:history="1">
        <w:r w:rsidRPr="00FF0356">
          <w:rPr>
            <w:rStyle w:val="Hyperlink"/>
            <w:noProof/>
          </w:rPr>
          <w:t>https://bitcointalk.org/index.php?topic=3948353.0</w:t>
        </w:r>
      </w:hyperlink>
    </w:p>
    <w:p w14:paraId="50298A42" w14:textId="77777777" w:rsidR="00F71EFA" w:rsidRDefault="00F71EFA" w:rsidP="00617FAA">
      <w:r>
        <w:rPr>
          <w:noProof/>
        </w:rPr>
        <w:drawing>
          <wp:anchor distT="0" distB="0" distL="114300" distR="114300" simplePos="0" relativeHeight="251673600" behindDoc="0" locked="0" layoutInCell="1" allowOverlap="1" wp14:anchorId="7DC57651" wp14:editId="1B58F96D">
            <wp:simplePos x="0" y="0"/>
            <wp:positionH relativeFrom="margin">
              <wp:align>left</wp:align>
            </wp:positionH>
            <wp:positionV relativeFrom="paragraph">
              <wp:posOffset>347980</wp:posOffset>
            </wp:positionV>
            <wp:extent cx="245110" cy="234950"/>
            <wp:effectExtent l="0" t="0" r="2540" b="0"/>
            <wp:wrapThrough wrapText="bothSides">
              <wp:wrapPolygon edited="0">
                <wp:start x="0" y="0"/>
                <wp:lineTo x="0" y="19265"/>
                <wp:lineTo x="20145" y="19265"/>
                <wp:lineTo x="20145" y="0"/>
                <wp:lineTo x="0" y="0"/>
              </wp:wrapPolygon>
            </wp:wrapThrough>
            <wp:docPr id="18" name="Picture 18">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a:hlinkClick r:id="rId45"/>
                    </pic:cNvPr>
                    <pic:cNvPicPr/>
                  </pic:nvPicPr>
                  <pic:blipFill>
                    <a:blip r:embed="rId46"/>
                    <a:stretch>
                      <a:fillRect/>
                    </a:stretch>
                  </pic:blipFill>
                  <pic:spPr>
                    <a:xfrm>
                      <a:off x="0" y="0"/>
                      <a:ext cx="245110" cy="234950"/>
                    </a:xfrm>
                    <a:prstGeom prst="rect">
                      <a:avLst/>
                    </a:prstGeom>
                  </pic:spPr>
                </pic:pic>
              </a:graphicData>
            </a:graphic>
            <wp14:sizeRelH relativeFrom="margin">
              <wp14:pctWidth>0</wp14:pctWidth>
            </wp14:sizeRelH>
            <wp14:sizeRelV relativeFrom="margin">
              <wp14:pctHeight>0</wp14:pctHeight>
            </wp14:sizeRelV>
          </wp:anchor>
        </w:drawing>
      </w:r>
      <w:r w:rsidR="00E27867">
        <w:t xml:space="preserve"> </w:t>
      </w:r>
      <w:r w:rsidR="00617FAA">
        <w:t xml:space="preserve">Twitter: </w:t>
      </w:r>
      <w:hyperlink r:id="rId47" w:history="1">
        <w:r w:rsidR="00617FAA" w:rsidRPr="00F71D7B">
          <w:rPr>
            <w:rStyle w:val="Hyperlink"/>
          </w:rPr>
          <w:t>https://twitter.com/OnasanderICO</w:t>
        </w:r>
      </w:hyperlink>
    </w:p>
    <w:p w14:paraId="64A9E0F0" w14:textId="06184649" w:rsidR="00F71EFA" w:rsidRDefault="009C12E5" w:rsidP="00617FAA">
      <w:r>
        <w:rPr>
          <w:noProof/>
        </w:rPr>
        <w:drawing>
          <wp:anchor distT="0" distB="0" distL="114300" distR="114300" simplePos="0" relativeHeight="251674624" behindDoc="0" locked="0" layoutInCell="1" allowOverlap="1" wp14:anchorId="3F658D5C" wp14:editId="35ECD631">
            <wp:simplePos x="0" y="0"/>
            <wp:positionH relativeFrom="margin">
              <wp:align>left</wp:align>
            </wp:positionH>
            <wp:positionV relativeFrom="paragraph">
              <wp:posOffset>362833</wp:posOffset>
            </wp:positionV>
            <wp:extent cx="238424" cy="228490"/>
            <wp:effectExtent l="0" t="0" r="0" b="635"/>
            <wp:wrapThrough wrapText="bothSides">
              <wp:wrapPolygon edited="0">
                <wp:start x="0" y="0"/>
                <wp:lineTo x="0" y="19855"/>
                <wp:lineTo x="19008" y="19855"/>
                <wp:lineTo x="19008" y="0"/>
                <wp:lineTo x="0" y="0"/>
              </wp:wrapPolygon>
            </wp:wrapThrough>
            <wp:docPr id="23" name="Picture 23">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48"/>
                    </pic:cNvPr>
                    <pic:cNvPicPr/>
                  </pic:nvPicPr>
                  <pic:blipFill>
                    <a:blip r:embed="rId49"/>
                    <a:stretch>
                      <a:fillRect/>
                    </a:stretch>
                  </pic:blipFill>
                  <pic:spPr>
                    <a:xfrm>
                      <a:off x="0" y="0"/>
                      <a:ext cx="238424" cy="228490"/>
                    </a:xfrm>
                    <a:prstGeom prst="rect">
                      <a:avLst/>
                    </a:prstGeom>
                  </pic:spPr>
                </pic:pic>
              </a:graphicData>
            </a:graphic>
          </wp:anchor>
        </w:drawing>
      </w:r>
      <w:r w:rsidR="00617FAA">
        <w:t xml:space="preserve">Facebook: </w:t>
      </w:r>
      <w:hyperlink r:id="rId50" w:history="1">
        <w:r w:rsidR="00B43717" w:rsidRPr="00B43717">
          <w:rPr>
            <w:rStyle w:val="Hyperlink"/>
          </w:rPr>
          <w:t>https://www.facebook.com/OnasanderICO</w:t>
        </w:r>
      </w:hyperlink>
    </w:p>
    <w:p w14:paraId="642744A8" w14:textId="77777777" w:rsidR="009C12E5" w:rsidRDefault="00D311C4" w:rsidP="00617FAA">
      <w:r>
        <w:rPr>
          <w:noProof/>
        </w:rPr>
        <w:drawing>
          <wp:anchor distT="0" distB="0" distL="114300" distR="114300" simplePos="0" relativeHeight="251675648" behindDoc="0" locked="0" layoutInCell="1" allowOverlap="1" wp14:anchorId="59E1F27C" wp14:editId="4C207356">
            <wp:simplePos x="0" y="0"/>
            <wp:positionH relativeFrom="margin">
              <wp:align>left</wp:align>
            </wp:positionH>
            <wp:positionV relativeFrom="paragraph">
              <wp:posOffset>352121</wp:posOffset>
            </wp:positionV>
            <wp:extent cx="253365" cy="253365"/>
            <wp:effectExtent l="0" t="0" r="0" b="0"/>
            <wp:wrapThrough wrapText="bothSides">
              <wp:wrapPolygon edited="0">
                <wp:start x="0" y="0"/>
                <wp:lineTo x="0" y="19489"/>
                <wp:lineTo x="19489" y="19489"/>
                <wp:lineTo x="19489" y="0"/>
                <wp:lineTo x="0" y="0"/>
              </wp:wrapPolygon>
            </wp:wrapThrough>
            <wp:docPr id="26" name="Picture 26">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a:hlinkClick r:id="rId51"/>
                    </pic:cNvPr>
                    <pic:cNvPicPr/>
                  </pic:nvPicPr>
                  <pic:blipFill>
                    <a:blip r:embed="rId52"/>
                    <a:stretch>
                      <a:fillRect/>
                    </a:stretch>
                  </pic:blipFill>
                  <pic:spPr>
                    <a:xfrm>
                      <a:off x="0" y="0"/>
                      <a:ext cx="253365" cy="253365"/>
                    </a:xfrm>
                    <a:prstGeom prst="rect">
                      <a:avLst/>
                    </a:prstGeom>
                  </pic:spPr>
                </pic:pic>
              </a:graphicData>
            </a:graphic>
            <wp14:sizeRelH relativeFrom="margin">
              <wp14:pctWidth>0</wp14:pctWidth>
            </wp14:sizeRelH>
            <wp14:sizeRelV relativeFrom="margin">
              <wp14:pctHeight>0</wp14:pctHeight>
            </wp14:sizeRelV>
          </wp:anchor>
        </w:drawing>
      </w:r>
      <w:r w:rsidR="009C12E5">
        <w:t xml:space="preserve"> </w:t>
      </w:r>
      <w:r w:rsidR="00617FAA">
        <w:t xml:space="preserve">LinkedIn: </w:t>
      </w:r>
      <w:hyperlink r:id="rId53" w:history="1">
        <w:r w:rsidR="009C12E5" w:rsidRPr="00F71D7B">
          <w:rPr>
            <w:rStyle w:val="Hyperlink"/>
          </w:rPr>
          <w:t>https://www.linkedin.com/in/onasander-ico-3862a7161/</w:t>
        </w:r>
      </w:hyperlink>
    </w:p>
    <w:p w14:paraId="5181C955" w14:textId="77777777" w:rsidR="00D311C4" w:rsidRDefault="007648F9" w:rsidP="00617FAA">
      <w:r>
        <w:rPr>
          <w:noProof/>
        </w:rPr>
        <w:drawing>
          <wp:anchor distT="0" distB="0" distL="114300" distR="114300" simplePos="0" relativeHeight="251676672" behindDoc="0" locked="0" layoutInCell="1" allowOverlap="1" wp14:anchorId="13F5807D" wp14:editId="4C4EF182">
            <wp:simplePos x="0" y="0"/>
            <wp:positionH relativeFrom="margin">
              <wp:align>left</wp:align>
            </wp:positionH>
            <wp:positionV relativeFrom="paragraph">
              <wp:posOffset>351073</wp:posOffset>
            </wp:positionV>
            <wp:extent cx="236855" cy="236855"/>
            <wp:effectExtent l="0" t="0" r="0" b="0"/>
            <wp:wrapThrough wrapText="bothSides">
              <wp:wrapPolygon edited="0">
                <wp:start x="0" y="0"/>
                <wp:lineTo x="0" y="19110"/>
                <wp:lineTo x="19110" y="19110"/>
                <wp:lineTo x="19110" y="0"/>
                <wp:lineTo x="0" y="0"/>
              </wp:wrapPolygon>
            </wp:wrapThrough>
            <wp:docPr id="27" name="Picture 27">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a:hlinkClick r:id="rId54"/>
                    </pic:cNvPr>
                    <pic:cNvPicPr/>
                  </pic:nvPicPr>
                  <pic:blipFill>
                    <a:blip r:embed="rId55"/>
                    <a:stretch>
                      <a:fillRect/>
                    </a:stretch>
                  </pic:blipFill>
                  <pic:spPr>
                    <a:xfrm>
                      <a:off x="0" y="0"/>
                      <a:ext cx="236855" cy="236855"/>
                    </a:xfrm>
                    <a:prstGeom prst="rect">
                      <a:avLst/>
                    </a:prstGeom>
                  </pic:spPr>
                </pic:pic>
              </a:graphicData>
            </a:graphic>
          </wp:anchor>
        </w:drawing>
      </w:r>
      <w:r w:rsidR="00D311C4">
        <w:t xml:space="preserve"> </w:t>
      </w:r>
      <w:r w:rsidR="00617FAA">
        <w:t xml:space="preserve">GitHub: </w:t>
      </w:r>
      <w:hyperlink r:id="rId56" w:history="1">
        <w:r w:rsidR="00617FAA" w:rsidRPr="00F71D7B">
          <w:rPr>
            <w:rStyle w:val="Hyperlink"/>
          </w:rPr>
          <w:t>https://github.com/onasander</w:t>
        </w:r>
      </w:hyperlink>
    </w:p>
    <w:p w14:paraId="7B1595B8" w14:textId="77777777" w:rsidR="007648F9" w:rsidRDefault="00226C21" w:rsidP="00617FAA">
      <w:r>
        <w:rPr>
          <w:noProof/>
        </w:rPr>
        <w:drawing>
          <wp:anchor distT="0" distB="0" distL="114300" distR="114300" simplePos="0" relativeHeight="251677696" behindDoc="0" locked="0" layoutInCell="1" allowOverlap="1" wp14:anchorId="0B93E79D" wp14:editId="44292E47">
            <wp:simplePos x="0" y="0"/>
            <wp:positionH relativeFrom="margin">
              <wp:align>left</wp:align>
            </wp:positionH>
            <wp:positionV relativeFrom="paragraph">
              <wp:posOffset>357119</wp:posOffset>
            </wp:positionV>
            <wp:extent cx="253365" cy="242808"/>
            <wp:effectExtent l="0" t="0" r="0" b="5080"/>
            <wp:wrapThrough wrapText="bothSides">
              <wp:wrapPolygon edited="0">
                <wp:start x="0" y="0"/>
                <wp:lineTo x="0" y="20356"/>
                <wp:lineTo x="19489" y="20356"/>
                <wp:lineTo x="19489" y="0"/>
                <wp:lineTo x="0" y="0"/>
              </wp:wrapPolygon>
            </wp:wrapThrough>
            <wp:docPr id="28" name="Picture 28">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a:hlinkClick r:id="rId57"/>
                    </pic:cNvPr>
                    <pic:cNvPicPr/>
                  </pic:nvPicPr>
                  <pic:blipFill>
                    <a:blip r:embed="rId58"/>
                    <a:stretch>
                      <a:fillRect/>
                    </a:stretch>
                  </pic:blipFill>
                  <pic:spPr>
                    <a:xfrm>
                      <a:off x="0" y="0"/>
                      <a:ext cx="253365" cy="242808"/>
                    </a:xfrm>
                    <a:prstGeom prst="rect">
                      <a:avLst/>
                    </a:prstGeom>
                  </pic:spPr>
                </pic:pic>
              </a:graphicData>
            </a:graphic>
          </wp:anchor>
        </w:drawing>
      </w:r>
      <w:r w:rsidR="007648F9">
        <w:t xml:space="preserve"> </w:t>
      </w:r>
      <w:r w:rsidR="00617FAA">
        <w:t xml:space="preserve">Telegram: </w:t>
      </w:r>
      <w:hyperlink r:id="rId59" w:history="1">
        <w:r w:rsidR="00617FAA" w:rsidRPr="00F71D7B">
          <w:rPr>
            <w:rStyle w:val="Hyperlink"/>
          </w:rPr>
          <w:t>https://t.me/joinchat/G52Z0g2M0gnvX6L-92UZvA</w:t>
        </w:r>
      </w:hyperlink>
    </w:p>
    <w:p w14:paraId="061DBDDE" w14:textId="77777777" w:rsidR="00226C21" w:rsidRDefault="006D2BEE" w:rsidP="00617FAA">
      <w:r>
        <w:rPr>
          <w:noProof/>
        </w:rPr>
        <w:drawing>
          <wp:anchor distT="0" distB="0" distL="114300" distR="114300" simplePos="0" relativeHeight="251678720" behindDoc="0" locked="0" layoutInCell="1" allowOverlap="1" wp14:anchorId="7AE13521" wp14:editId="2CC01CF0">
            <wp:simplePos x="0" y="0"/>
            <wp:positionH relativeFrom="margin">
              <wp:align>left</wp:align>
            </wp:positionH>
            <wp:positionV relativeFrom="paragraph">
              <wp:posOffset>378101</wp:posOffset>
            </wp:positionV>
            <wp:extent cx="222250" cy="222250"/>
            <wp:effectExtent l="0" t="0" r="6350" b="6350"/>
            <wp:wrapThrough wrapText="bothSides">
              <wp:wrapPolygon edited="0">
                <wp:start x="0" y="0"/>
                <wp:lineTo x="0" y="20366"/>
                <wp:lineTo x="20366" y="20366"/>
                <wp:lineTo x="20366" y="0"/>
                <wp:lineTo x="0" y="0"/>
              </wp:wrapPolygon>
            </wp:wrapThrough>
            <wp:docPr id="29" name="Picture 29">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a:hlinkClick r:id="rId60"/>
                    </pic:cNvPr>
                    <pic:cNvPicPr/>
                  </pic:nvPicPr>
                  <pic:blipFill>
                    <a:blip r:embed="rId61"/>
                    <a:stretch>
                      <a:fillRect/>
                    </a:stretch>
                  </pic:blipFill>
                  <pic:spPr>
                    <a:xfrm>
                      <a:off x="0" y="0"/>
                      <a:ext cx="222250" cy="222250"/>
                    </a:xfrm>
                    <a:prstGeom prst="rect">
                      <a:avLst/>
                    </a:prstGeom>
                  </pic:spPr>
                </pic:pic>
              </a:graphicData>
            </a:graphic>
            <wp14:sizeRelH relativeFrom="margin">
              <wp14:pctWidth>0</wp14:pctWidth>
            </wp14:sizeRelH>
            <wp14:sizeRelV relativeFrom="margin">
              <wp14:pctHeight>0</wp14:pctHeight>
            </wp14:sizeRelV>
          </wp:anchor>
        </w:drawing>
      </w:r>
      <w:r w:rsidR="00226C21">
        <w:t xml:space="preserve"> </w:t>
      </w:r>
      <w:r w:rsidR="00617FAA">
        <w:t xml:space="preserve">Discord: </w:t>
      </w:r>
      <w:hyperlink r:id="rId62" w:history="1">
        <w:r w:rsidR="00617FAA" w:rsidRPr="00F71D7B">
          <w:rPr>
            <w:rStyle w:val="Hyperlink"/>
          </w:rPr>
          <w:t>https://discordapp.com/invite/8tyyX8g</w:t>
        </w:r>
      </w:hyperlink>
    </w:p>
    <w:p w14:paraId="3E09913D" w14:textId="77777777" w:rsidR="00B91E45" w:rsidRDefault="00303B12" w:rsidP="00617FAA">
      <w:r>
        <w:t xml:space="preserve"> </w:t>
      </w:r>
      <w:r w:rsidR="00617FAA">
        <w:t xml:space="preserve">Google+: </w:t>
      </w:r>
      <w:hyperlink r:id="rId63" w:history="1">
        <w:r w:rsidR="00695FA5" w:rsidRPr="00B1357E">
          <w:rPr>
            <w:rStyle w:val="Hyperlink"/>
          </w:rPr>
          <w:t>https://plus.google.com/109672890307005343634</w:t>
        </w:r>
      </w:hyperlink>
    </w:p>
    <w:p w14:paraId="1015B5B8" w14:textId="07047F3F" w:rsidR="00FA4548" w:rsidRDefault="00FE5FB6" w:rsidP="00617FAA">
      <w:r>
        <w:rPr>
          <w:noProof/>
        </w:rPr>
        <w:drawing>
          <wp:anchor distT="0" distB="0" distL="114300" distR="114300" simplePos="0" relativeHeight="251693056" behindDoc="1" locked="0" layoutInCell="1" allowOverlap="1" wp14:anchorId="296BC58E" wp14:editId="442A5233">
            <wp:simplePos x="0" y="0"/>
            <wp:positionH relativeFrom="column">
              <wp:posOffset>2767054</wp:posOffset>
            </wp:positionH>
            <wp:positionV relativeFrom="paragraph">
              <wp:posOffset>475284</wp:posOffset>
            </wp:positionV>
            <wp:extent cx="1304014" cy="1304014"/>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nasander_contact_info.png"/>
                    <pic:cNvPicPr/>
                  </pic:nvPicPr>
                  <pic:blipFill>
                    <a:blip r:embed="rId64"/>
                    <a:stretch>
                      <a:fillRect/>
                    </a:stretch>
                  </pic:blipFill>
                  <pic:spPr>
                    <a:xfrm>
                      <a:off x="0" y="0"/>
                      <a:ext cx="1304014" cy="1304014"/>
                    </a:xfrm>
                    <a:prstGeom prst="rect">
                      <a:avLst/>
                    </a:prstGeom>
                  </pic:spPr>
                </pic:pic>
              </a:graphicData>
            </a:graphic>
            <wp14:sizeRelH relativeFrom="margin">
              <wp14:pctWidth>0</wp14:pctWidth>
            </wp14:sizeRelH>
            <wp14:sizeRelV relativeFrom="margin">
              <wp14:pctHeight>0</wp14:pctHeight>
            </wp14:sizeRelV>
          </wp:anchor>
        </w:drawing>
      </w:r>
      <w:r w:rsidR="00D16A85">
        <w:rPr>
          <w:noProof/>
        </w:rPr>
        <w:drawing>
          <wp:anchor distT="0" distB="0" distL="114300" distR="114300" simplePos="0" relativeHeight="251686912" behindDoc="0" locked="0" layoutInCell="1" allowOverlap="1" wp14:anchorId="6122F708" wp14:editId="2EEAC0D2">
            <wp:simplePos x="0" y="0"/>
            <wp:positionH relativeFrom="column">
              <wp:posOffset>-58522</wp:posOffset>
            </wp:positionH>
            <wp:positionV relativeFrom="paragraph">
              <wp:posOffset>411378</wp:posOffset>
            </wp:positionV>
            <wp:extent cx="1433780" cy="143378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5ede351bd1ff617404e6993e394a015.png"/>
                    <pic:cNvPicPr/>
                  </pic:nvPicPr>
                  <pic:blipFill>
                    <a:blip r:embed="rId21"/>
                    <a:stretch>
                      <a:fillRect/>
                    </a:stretch>
                  </pic:blipFill>
                  <pic:spPr>
                    <a:xfrm>
                      <a:off x="0" y="0"/>
                      <a:ext cx="1433780" cy="1433780"/>
                    </a:xfrm>
                    <a:prstGeom prst="rect">
                      <a:avLst/>
                    </a:prstGeom>
                  </pic:spPr>
                </pic:pic>
              </a:graphicData>
            </a:graphic>
            <wp14:sizeRelH relativeFrom="margin">
              <wp14:pctWidth>0</wp14:pctWidth>
            </wp14:sizeRelH>
            <wp14:sizeRelV relativeFrom="margin">
              <wp14:pctHeight>0</wp14:pctHeight>
            </wp14:sizeRelV>
          </wp:anchor>
        </w:drawing>
      </w:r>
      <w:r w:rsidR="00D16A85">
        <w:br/>
        <w:t>Whitepaper Link QR Code:</w:t>
      </w:r>
      <w:r>
        <w:tab/>
      </w:r>
      <w:r>
        <w:tab/>
      </w:r>
      <w:r>
        <w:tab/>
        <w:t>Onasander Contact Information:</w:t>
      </w:r>
      <w:r w:rsidR="00D16A85">
        <w:br/>
      </w:r>
    </w:p>
    <w:p w14:paraId="2BE8FE2E" w14:textId="77777777" w:rsidR="00D16A85" w:rsidRDefault="00D16A85" w:rsidP="00617FAA"/>
    <w:p w14:paraId="246BF63E" w14:textId="77777777" w:rsidR="00D16A85" w:rsidRDefault="00D16A85" w:rsidP="00617FAA"/>
    <w:p w14:paraId="5CD25F98" w14:textId="77777777" w:rsidR="00D16A85" w:rsidRDefault="00D16A85" w:rsidP="00617FAA"/>
    <w:p w14:paraId="0DAA3778" w14:textId="77777777" w:rsidR="00695FA5" w:rsidRDefault="004100EB" w:rsidP="00617FAA">
      <w:pPr>
        <w:rPr>
          <w:noProof/>
        </w:rPr>
      </w:pPr>
      <w:r>
        <w:rPr>
          <w:noProof/>
        </w:rPr>
        <w:drawing>
          <wp:anchor distT="0" distB="0" distL="114300" distR="114300" simplePos="0" relativeHeight="251687936" behindDoc="0" locked="0" layoutInCell="1" allowOverlap="1" wp14:anchorId="64534B1D" wp14:editId="65DE0C7F">
            <wp:simplePos x="0" y="0"/>
            <wp:positionH relativeFrom="margin">
              <wp:posOffset>-51207</wp:posOffset>
            </wp:positionH>
            <wp:positionV relativeFrom="paragraph">
              <wp:posOffset>203479</wp:posOffset>
            </wp:positionV>
            <wp:extent cx="1419149" cy="1419149"/>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f5fedd8b4a834664ae2b74b3ff74f4c.png"/>
                    <pic:cNvPicPr/>
                  </pic:nvPicPr>
                  <pic:blipFill>
                    <a:blip r:embed="rId14"/>
                    <a:stretch>
                      <a:fillRect/>
                    </a:stretch>
                  </pic:blipFill>
                  <pic:spPr>
                    <a:xfrm>
                      <a:off x="0" y="0"/>
                      <a:ext cx="1419149" cy="1419149"/>
                    </a:xfrm>
                    <a:prstGeom prst="rect">
                      <a:avLst/>
                    </a:prstGeom>
                  </pic:spPr>
                </pic:pic>
              </a:graphicData>
            </a:graphic>
            <wp14:sizeRelH relativeFrom="margin">
              <wp14:pctWidth>0</wp14:pctWidth>
            </wp14:sizeRelH>
            <wp14:sizeRelV relativeFrom="margin">
              <wp14:pctHeight>0</wp14:pctHeight>
            </wp14:sizeRelV>
          </wp:anchor>
        </w:drawing>
      </w:r>
      <w:r w:rsidR="00D16A85">
        <w:t>Smart Contract Address QR Code:</w:t>
      </w:r>
    </w:p>
    <w:p w14:paraId="561EA3A0" w14:textId="77777777" w:rsidR="004100EB" w:rsidRDefault="004100EB" w:rsidP="00617FAA"/>
    <w:p w14:paraId="70781155" w14:textId="77777777" w:rsidR="00695FA5" w:rsidRDefault="00695FA5" w:rsidP="00617FAA"/>
    <w:p w14:paraId="493DCC69" w14:textId="4D33355D" w:rsidR="00695FA5" w:rsidRDefault="00695FA5" w:rsidP="00617FAA"/>
    <w:sectPr w:rsidR="00695FA5" w:rsidSect="007529C4">
      <w:headerReference w:type="default" r:id="rId65"/>
      <w:footerReference w:type="default" r:id="rId66"/>
      <w:pgSz w:w="12240" w:h="15840" w:code="1"/>
      <w:pgMar w:top="1080" w:right="1440" w:bottom="1080" w:left="1440" w:header="43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53CBEA" w14:textId="77777777" w:rsidR="00586558" w:rsidRDefault="00586558" w:rsidP="00535AB6">
      <w:r>
        <w:separator/>
      </w:r>
    </w:p>
  </w:endnote>
  <w:endnote w:type="continuationSeparator" w:id="0">
    <w:p w14:paraId="459CB952" w14:textId="77777777" w:rsidR="00586558" w:rsidRDefault="00586558" w:rsidP="00535A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ontserra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691AE2" w14:textId="77777777" w:rsidR="00C627F6" w:rsidRPr="0036579F" w:rsidRDefault="00C627F6">
    <w:pPr>
      <w:pStyle w:val="Footer"/>
      <w:rPr>
        <w:sz w:val="18"/>
        <w:szCs w:val="18"/>
      </w:rPr>
    </w:pPr>
    <w:r>
      <w:rPr>
        <w:noProof/>
      </w:rPr>
      <w:drawing>
        <wp:anchor distT="0" distB="0" distL="114300" distR="114300" simplePos="0" relativeHeight="251658240" behindDoc="0" locked="0" layoutInCell="1" allowOverlap="1" wp14:anchorId="2016E11A" wp14:editId="28C66249">
          <wp:simplePos x="0" y="0"/>
          <wp:positionH relativeFrom="column">
            <wp:posOffset>2408665</wp:posOffset>
          </wp:positionH>
          <wp:positionV relativeFrom="paragraph">
            <wp:posOffset>9137</wp:posOffset>
          </wp:positionV>
          <wp:extent cx="127221" cy="127221"/>
          <wp:effectExtent l="0" t="0" r="6350" b="635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ntract_icon_small.png"/>
                  <pic:cNvPicPr/>
                </pic:nvPicPr>
                <pic:blipFill>
                  <a:blip r:embed="rId1"/>
                  <a:stretch>
                    <a:fillRect/>
                  </a:stretch>
                </pic:blipFill>
                <pic:spPr>
                  <a:xfrm flipV="1">
                    <a:off x="0" y="0"/>
                    <a:ext cx="128458" cy="128458"/>
                  </a:xfrm>
                  <a:prstGeom prst="rect">
                    <a:avLst/>
                  </a:prstGeom>
                </pic:spPr>
              </pic:pic>
            </a:graphicData>
          </a:graphic>
          <wp14:sizeRelH relativeFrom="margin">
            <wp14:pctWidth>0</wp14:pctWidth>
          </wp14:sizeRelH>
          <wp14:sizeRelV relativeFrom="margin">
            <wp14:pctHeight>0</wp14:pctHeight>
          </wp14:sizeRelV>
        </wp:anchor>
      </w:drawing>
    </w:r>
    <w:sdt>
      <w:sdtPr>
        <w:alias w:val="Title"/>
        <w:tag w:val=""/>
        <w:id w:val="280004402"/>
        <w:placeholder>
          <w:docPart w:val="A95E25241C004393AE70707B0DF083E5"/>
        </w:placeholder>
        <w:dataBinding w:prefixMappings="xmlns:ns0='http://purl.org/dc/elements/1.1/' xmlns:ns1='http://schemas.openxmlformats.org/package/2006/metadata/core-properties' " w:xpath="/ns1:coreProperties[1]/ns0:title[1]" w:storeItemID="{6C3C8BC8-F283-45AE-878A-BAB7291924A1}"/>
        <w:text/>
      </w:sdtPr>
      <w:sdtEndPr/>
      <w:sdtContent>
        <w:r>
          <w:t>OnasandeR ICO WHITEPAPER</w:t>
        </w:r>
      </w:sdtContent>
    </w:sdt>
    <w:r>
      <w:t xml:space="preserve"> - </w:t>
    </w:r>
    <w:sdt>
      <w:sdtPr>
        <w:alias w:val="Date"/>
        <w:tag w:val=""/>
        <w:id w:val="-1976370188"/>
        <w:placeholder>
          <w:docPart w:val="9377004CD11D46CA883BFFF0BA7B1321"/>
        </w:placeholder>
        <w:dataBinding w:prefixMappings="xmlns:ns0='http://schemas.microsoft.com/office/2006/coverPageProps' " w:xpath="/ns0:CoverPageProperties[1]/ns0:PublishDate[1]" w:storeItemID="{55AF091B-3C7A-41E3-B477-F2FDAA23CFDA}"/>
        <w:date w:fullDate="2018-03-14T00:00:00Z">
          <w:dateFormat w:val="MMMM yyyy"/>
          <w:lid w:val="en-US"/>
          <w:storeMappedDataAs w:val="dateTime"/>
          <w:calendar w:val="gregorian"/>
        </w:date>
      </w:sdtPr>
      <w:sdtEndPr/>
      <w:sdtContent>
        <w:r>
          <w:t>March 2018</w:t>
        </w:r>
      </w:sdtContent>
    </w:sdt>
    <w:r>
      <w:t xml:space="preserve">             </w:t>
    </w:r>
    <w:r w:rsidRPr="0036579F">
      <w:rPr>
        <w:sz w:val="18"/>
        <w:szCs w:val="18"/>
      </w:rPr>
      <w:t>0x5884c40ddEd55b5649A1AaA677A750eaD35E3043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15F891" w14:textId="77777777" w:rsidR="00586558" w:rsidRDefault="00586558" w:rsidP="00535AB6">
      <w:r>
        <w:separator/>
      </w:r>
    </w:p>
  </w:footnote>
  <w:footnote w:type="continuationSeparator" w:id="0">
    <w:p w14:paraId="3AAA878C" w14:textId="77777777" w:rsidR="00586558" w:rsidRDefault="00586558" w:rsidP="00535A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8301527"/>
      <w:docPartObj>
        <w:docPartGallery w:val="Page Numbers (Top of Page)"/>
        <w:docPartUnique/>
      </w:docPartObj>
    </w:sdtPr>
    <w:sdtEndPr>
      <w:rPr>
        <w:noProof/>
      </w:rPr>
    </w:sdtEndPr>
    <w:sdtContent>
      <w:p w14:paraId="5D954B84" w14:textId="77777777" w:rsidR="00C627F6" w:rsidRDefault="00C627F6">
        <w:pPr>
          <w:pStyle w:val="Header"/>
          <w:jc w:val="right"/>
        </w:pPr>
        <w:r w:rsidRPr="007529C4">
          <w:rPr>
            <w:color w:val="C00000"/>
            <w:sz w:val="16"/>
            <w:szCs w:val="16"/>
          </w:rPr>
          <w:fldChar w:fldCharType="begin"/>
        </w:r>
        <w:r w:rsidRPr="007529C4">
          <w:rPr>
            <w:color w:val="C00000"/>
            <w:sz w:val="16"/>
            <w:szCs w:val="16"/>
          </w:rPr>
          <w:instrText xml:space="preserve"> PAGE   \* MERGEFORMAT </w:instrText>
        </w:r>
        <w:r w:rsidRPr="007529C4">
          <w:rPr>
            <w:color w:val="C00000"/>
            <w:sz w:val="16"/>
            <w:szCs w:val="16"/>
          </w:rPr>
          <w:fldChar w:fldCharType="separate"/>
        </w:r>
        <w:r w:rsidRPr="007529C4">
          <w:rPr>
            <w:noProof/>
            <w:color w:val="C00000"/>
            <w:sz w:val="16"/>
            <w:szCs w:val="16"/>
          </w:rPr>
          <w:t>2</w:t>
        </w:r>
        <w:r w:rsidRPr="007529C4">
          <w:rPr>
            <w:noProof/>
            <w:color w:val="C00000"/>
            <w:sz w:val="16"/>
            <w:szCs w:val="16"/>
          </w:rPr>
          <w:fldChar w:fldCharType="end"/>
        </w:r>
      </w:p>
    </w:sdtContent>
  </w:sdt>
  <w:p w14:paraId="437EFB18" w14:textId="77777777" w:rsidR="00C627F6" w:rsidRDefault="00C627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6pt;height:6pt" o:bullet="t">
        <v:imagedata r:id="rId1" o:title="bullet"/>
      </v:shape>
    </w:pict>
  </w:numPicBullet>
  <w:abstractNum w:abstractNumId="0" w15:restartNumberingAfterBreak="0">
    <w:nsid w:val="05C92994"/>
    <w:multiLevelType w:val="hybridMultilevel"/>
    <w:tmpl w:val="9A1465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8458D6"/>
    <w:multiLevelType w:val="hybridMultilevel"/>
    <w:tmpl w:val="98429B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40F0A"/>
    <w:multiLevelType w:val="hybridMultilevel"/>
    <w:tmpl w:val="685886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395E99"/>
    <w:multiLevelType w:val="hybridMultilevel"/>
    <w:tmpl w:val="B36A6604"/>
    <w:lvl w:ilvl="0" w:tplc="116EF67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7015DC"/>
    <w:multiLevelType w:val="hybridMultilevel"/>
    <w:tmpl w:val="9F180D5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6E07224"/>
    <w:multiLevelType w:val="hybridMultilevel"/>
    <w:tmpl w:val="1C7E93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A20139"/>
    <w:multiLevelType w:val="hybridMultilevel"/>
    <w:tmpl w:val="2A5EE2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080D2A"/>
    <w:multiLevelType w:val="hybridMultilevel"/>
    <w:tmpl w:val="8E98E2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5C00CC"/>
    <w:multiLevelType w:val="hybridMultilevel"/>
    <w:tmpl w:val="968AB28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E56C24"/>
    <w:multiLevelType w:val="hybridMultilevel"/>
    <w:tmpl w:val="C8B68AA6"/>
    <w:lvl w:ilvl="0" w:tplc="7FFA4152">
      <w:start w:val="1"/>
      <w:numFmt w:val="upperRoman"/>
      <w:pStyle w:val="TOC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3E270D"/>
    <w:multiLevelType w:val="hybridMultilevel"/>
    <w:tmpl w:val="AA483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6E7CBF"/>
    <w:multiLevelType w:val="hybridMultilevel"/>
    <w:tmpl w:val="F7065D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D84695"/>
    <w:multiLevelType w:val="hybridMultilevel"/>
    <w:tmpl w:val="F916443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141F80"/>
    <w:multiLevelType w:val="hybridMultilevel"/>
    <w:tmpl w:val="68F4BA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5353FB"/>
    <w:multiLevelType w:val="hybridMultilevel"/>
    <w:tmpl w:val="14F2C9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9533ED"/>
    <w:multiLevelType w:val="hybridMultilevel"/>
    <w:tmpl w:val="8A3A4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E276487"/>
    <w:multiLevelType w:val="hybridMultilevel"/>
    <w:tmpl w:val="D40A19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5"/>
  </w:num>
  <w:num w:numId="4">
    <w:abstractNumId w:val="9"/>
  </w:num>
  <w:num w:numId="5">
    <w:abstractNumId w:val="0"/>
  </w:num>
  <w:num w:numId="6">
    <w:abstractNumId w:val="7"/>
  </w:num>
  <w:num w:numId="7">
    <w:abstractNumId w:val="13"/>
  </w:num>
  <w:num w:numId="8">
    <w:abstractNumId w:val="2"/>
  </w:num>
  <w:num w:numId="9">
    <w:abstractNumId w:val="15"/>
  </w:num>
  <w:num w:numId="10">
    <w:abstractNumId w:val="1"/>
  </w:num>
  <w:num w:numId="11">
    <w:abstractNumId w:val="18"/>
  </w:num>
  <w:num w:numId="12">
    <w:abstractNumId w:val="14"/>
  </w:num>
  <w:num w:numId="13">
    <w:abstractNumId w:val="6"/>
  </w:num>
  <w:num w:numId="14">
    <w:abstractNumId w:val="16"/>
  </w:num>
  <w:num w:numId="15">
    <w:abstractNumId w:val="10"/>
  </w:num>
  <w:num w:numId="16">
    <w:abstractNumId w:val="12"/>
  </w:num>
  <w:num w:numId="17">
    <w:abstractNumId w:val="8"/>
  </w:num>
  <w:num w:numId="18">
    <w:abstractNumId w:val="17"/>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0FDE"/>
    <w:rsid w:val="0000118E"/>
    <w:rsid w:val="00001217"/>
    <w:rsid w:val="0000291F"/>
    <w:rsid w:val="00004331"/>
    <w:rsid w:val="00004B83"/>
    <w:rsid w:val="00006308"/>
    <w:rsid w:val="0000634F"/>
    <w:rsid w:val="00007FBE"/>
    <w:rsid w:val="00011B42"/>
    <w:rsid w:val="00012492"/>
    <w:rsid w:val="00014218"/>
    <w:rsid w:val="000162C0"/>
    <w:rsid w:val="00016C31"/>
    <w:rsid w:val="000173C9"/>
    <w:rsid w:val="00021D80"/>
    <w:rsid w:val="00023E9C"/>
    <w:rsid w:val="00025A36"/>
    <w:rsid w:val="00026DC0"/>
    <w:rsid w:val="00026DD4"/>
    <w:rsid w:val="000276B0"/>
    <w:rsid w:val="00030001"/>
    <w:rsid w:val="00035070"/>
    <w:rsid w:val="000361E9"/>
    <w:rsid w:val="00037AB5"/>
    <w:rsid w:val="000407B3"/>
    <w:rsid w:val="00043190"/>
    <w:rsid w:val="00052FB5"/>
    <w:rsid w:val="00054E16"/>
    <w:rsid w:val="00055032"/>
    <w:rsid w:val="00060060"/>
    <w:rsid w:val="00060FA1"/>
    <w:rsid w:val="00061DA9"/>
    <w:rsid w:val="00063897"/>
    <w:rsid w:val="00065186"/>
    <w:rsid w:val="00072187"/>
    <w:rsid w:val="000761B0"/>
    <w:rsid w:val="00077668"/>
    <w:rsid w:val="00081DD1"/>
    <w:rsid w:val="000825C7"/>
    <w:rsid w:val="00084334"/>
    <w:rsid w:val="00085E66"/>
    <w:rsid w:val="00090060"/>
    <w:rsid w:val="00090375"/>
    <w:rsid w:val="00090C81"/>
    <w:rsid w:val="00091533"/>
    <w:rsid w:val="0009164C"/>
    <w:rsid w:val="00091E65"/>
    <w:rsid w:val="00092DEF"/>
    <w:rsid w:val="000A03C1"/>
    <w:rsid w:val="000A0D52"/>
    <w:rsid w:val="000A1B53"/>
    <w:rsid w:val="000A4554"/>
    <w:rsid w:val="000A492A"/>
    <w:rsid w:val="000A4B99"/>
    <w:rsid w:val="000A53B8"/>
    <w:rsid w:val="000A5EA5"/>
    <w:rsid w:val="000A6DB0"/>
    <w:rsid w:val="000B009A"/>
    <w:rsid w:val="000B306D"/>
    <w:rsid w:val="000B39B2"/>
    <w:rsid w:val="000C16DC"/>
    <w:rsid w:val="000C24B7"/>
    <w:rsid w:val="000C3EB6"/>
    <w:rsid w:val="000C5ECF"/>
    <w:rsid w:val="000D1E7B"/>
    <w:rsid w:val="000D2FB8"/>
    <w:rsid w:val="000D4ED6"/>
    <w:rsid w:val="000D51F9"/>
    <w:rsid w:val="000D6913"/>
    <w:rsid w:val="000E1A8B"/>
    <w:rsid w:val="000E34FB"/>
    <w:rsid w:val="000E50E4"/>
    <w:rsid w:val="000F0820"/>
    <w:rsid w:val="000F10E7"/>
    <w:rsid w:val="000F56E5"/>
    <w:rsid w:val="000F5C00"/>
    <w:rsid w:val="001039E3"/>
    <w:rsid w:val="00104786"/>
    <w:rsid w:val="00105521"/>
    <w:rsid w:val="001068A7"/>
    <w:rsid w:val="00106995"/>
    <w:rsid w:val="001071B6"/>
    <w:rsid w:val="00107470"/>
    <w:rsid w:val="00115441"/>
    <w:rsid w:val="00117F88"/>
    <w:rsid w:val="0012011B"/>
    <w:rsid w:val="00120279"/>
    <w:rsid w:val="00121B5F"/>
    <w:rsid w:val="001223E4"/>
    <w:rsid w:val="0012310C"/>
    <w:rsid w:val="0012350C"/>
    <w:rsid w:val="00124EFE"/>
    <w:rsid w:val="001266C7"/>
    <w:rsid w:val="00126F63"/>
    <w:rsid w:val="00131378"/>
    <w:rsid w:val="00134A45"/>
    <w:rsid w:val="00135E6C"/>
    <w:rsid w:val="00137EFA"/>
    <w:rsid w:val="0014039C"/>
    <w:rsid w:val="00143FD1"/>
    <w:rsid w:val="00146D3A"/>
    <w:rsid w:val="00146E75"/>
    <w:rsid w:val="0014747D"/>
    <w:rsid w:val="001518D4"/>
    <w:rsid w:val="00151E70"/>
    <w:rsid w:val="0015285F"/>
    <w:rsid w:val="00155E7D"/>
    <w:rsid w:val="00160F9E"/>
    <w:rsid w:val="00161A25"/>
    <w:rsid w:val="00161A9F"/>
    <w:rsid w:val="00162A98"/>
    <w:rsid w:val="001638DD"/>
    <w:rsid w:val="00163A3A"/>
    <w:rsid w:val="001666F4"/>
    <w:rsid w:val="00166D2C"/>
    <w:rsid w:val="00172DA1"/>
    <w:rsid w:val="0017431A"/>
    <w:rsid w:val="00174F38"/>
    <w:rsid w:val="00176C12"/>
    <w:rsid w:val="0017728A"/>
    <w:rsid w:val="00180113"/>
    <w:rsid w:val="0018020D"/>
    <w:rsid w:val="00180B4F"/>
    <w:rsid w:val="0018320A"/>
    <w:rsid w:val="00184FFF"/>
    <w:rsid w:val="00190E80"/>
    <w:rsid w:val="0019158C"/>
    <w:rsid w:val="00193D80"/>
    <w:rsid w:val="001A0427"/>
    <w:rsid w:val="001A093F"/>
    <w:rsid w:val="001A3317"/>
    <w:rsid w:val="001A61F4"/>
    <w:rsid w:val="001A6BF4"/>
    <w:rsid w:val="001B3863"/>
    <w:rsid w:val="001B5CD8"/>
    <w:rsid w:val="001B6A81"/>
    <w:rsid w:val="001B700A"/>
    <w:rsid w:val="001C1FB2"/>
    <w:rsid w:val="001C4838"/>
    <w:rsid w:val="001C4CC1"/>
    <w:rsid w:val="001D2DB5"/>
    <w:rsid w:val="001D30A0"/>
    <w:rsid w:val="001D3120"/>
    <w:rsid w:val="001D4A17"/>
    <w:rsid w:val="001D4F02"/>
    <w:rsid w:val="001D5937"/>
    <w:rsid w:val="001D5AFE"/>
    <w:rsid w:val="001E2DC6"/>
    <w:rsid w:val="001E4CC1"/>
    <w:rsid w:val="001F16E2"/>
    <w:rsid w:val="001F2E68"/>
    <w:rsid w:val="001F7282"/>
    <w:rsid w:val="0020002C"/>
    <w:rsid w:val="00200533"/>
    <w:rsid w:val="0020141F"/>
    <w:rsid w:val="002016A4"/>
    <w:rsid w:val="00201755"/>
    <w:rsid w:val="00201E42"/>
    <w:rsid w:val="00201FE4"/>
    <w:rsid w:val="0020265E"/>
    <w:rsid w:val="00202DF3"/>
    <w:rsid w:val="002049B2"/>
    <w:rsid w:val="0020573B"/>
    <w:rsid w:val="002061CE"/>
    <w:rsid w:val="002076BF"/>
    <w:rsid w:val="0021064A"/>
    <w:rsid w:val="00210CC5"/>
    <w:rsid w:val="00211BAE"/>
    <w:rsid w:val="002151AD"/>
    <w:rsid w:val="0022037A"/>
    <w:rsid w:val="00222C4D"/>
    <w:rsid w:val="00226C21"/>
    <w:rsid w:val="00231C3E"/>
    <w:rsid w:val="002341C8"/>
    <w:rsid w:val="00234867"/>
    <w:rsid w:val="00234C92"/>
    <w:rsid w:val="00236103"/>
    <w:rsid w:val="002406A6"/>
    <w:rsid w:val="0024299A"/>
    <w:rsid w:val="002435AC"/>
    <w:rsid w:val="002446F8"/>
    <w:rsid w:val="00244A1D"/>
    <w:rsid w:val="002468C1"/>
    <w:rsid w:val="0024749F"/>
    <w:rsid w:val="0025006E"/>
    <w:rsid w:val="00250FC8"/>
    <w:rsid w:val="002516F6"/>
    <w:rsid w:val="00255CFA"/>
    <w:rsid w:val="0026030C"/>
    <w:rsid w:val="00260E49"/>
    <w:rsid w:val="00261326"/>
    <w:rsid w:val="00261851"/>
    <w:rsid w:val="00261A51"/>
    <w:rsid w:val="00266B80"/>
    <w:rsid w:val="002726B7"/>
    <w:rsid w:val="002732F8"/>
    <w:rsid w:val="00274DC8"/>
    <w:rsid w:val="002752EA"/>
    <w:rsid w:val="00276212"/>
    <w:rsid w:val="002764F5"/>
    <w:rsid w:val="00276C57"/>
    <w:rsid w:val="002819EF"/>
    <w:rsid w:val="002839BB"/>
    <w:rsid w:val="002860AA"/>
    <w:rsid w:val="00286531"/>
    <w:rsid w:val="0029043A"/>
    <w:rsid w:val="002909C5"/>
    <w:rsid w:val="00290FD9"/>
    <w:rsid w:val="00292699"/>
    <w:rsid w:val="0029272A"/>
    <w:rsid w:val="00292949"/>
    <w:rsid w:val="00292E33"/>
    <w:rsid w:val="0029473F"/>
    <w:rsid w:val="00294E29"/>
    <w:rsid w:val="00296712"/>
    <w:rsid w:val="00296EF5"/>
    <w:rsid w:val="002973F6"/>
    <w:rsid w:val="002A17E8"/>
    <w:rsid w:val="002A195D"/>
    <w:rsid w:val="002A1C88"/>
    <w:rsid w:val="002A2559"/>
    <w:rsid w:val="002A2782"/>
    <w:rsid w:val="002A614A"/>
    <w:rsid w:val="002B15B5"/>
    <w:rsid w:val="002B170F"/>
    <w:rsid w:val="002B1F79"/>
    <w:rsid w:val="002B38E3"/>
    <w:rsid w:val="002B4381"/>
    <w:rsid w:val="002B7077"/>
    <w:rsid w:val="002C0C6F"/>
    <w:rsid w:val="002C3BF4"/>
    <w:rsid w:val="002C6BF7"/>
    <w:rsid w:val="002C7744"/>
    <w:rsid w:val="002C7D80"/>
    <w:rsid w:val="002D0C20"/>
    <w:rsid w:val="002D27A8"/>
    <w:rsid w:val="002D65F1"/>
    <w:rsid w:val="002D6884"/>
    <w:rsid w:val="002E05A6"/>
    <w:rsid w:val="002E06DA"/>
    <w:rsid w:val="002E145C"/>
    <w:rsid w:val="002E16A4"/>
    <w:rsid w:val="002E189D"/>
    <w:rsid w:val="002E1E3C"/>
    <w:rsid w:val="002E6210"/>
    <w:rsid w:val="002E72E8"/>
    <w:rsid w:val="002F0C37"/>
    <w:rsid w:val="002F1E8D"/>
    <w:rsid w:val="002F249B"/>
    <w:rsid w:val="002F426B"/>
    <w:rsid w:val="002F6B85"/>
    <w:rsid w:val="002F70C7"/>
    <w:rsid w:val="002F736B"/>
    <w:rsid w:val="002F79C9"/>
    <w:rsid w:val="00300DF1"/>
    <w:rsid w:val="00303B12"/>
    <w:rsid w:val="00305FDB"/>
    <w:rsid w:val="0031081C"/>
    <w:rsid w:val="0031126F"/>
    <w:rsid w:val="00312BFB"/>
    <w:rsid w:val="00314015"/>
    <w:rsid w:val="00314C54"/>
    <w:rsid w:val="00315188"/>
    <w:rsid w:val="00315AD8"/>
    <w:rsid w:val="00317262"/>
    <w:rsid w:val="00320A49"/>
    <w:rsid w:val="00324F28"/>
    <w:rsid w:val="003266C3"/>
    <w:rsid w:val="00336356"/>
    <w:rsid w:val="0033653E"/>
    <w:rsid w:val="00337FDC"/>
    <w:rsid w:val="0034136A"/>
    <w:rsid w:val="003413BE"/>
    <w:rsid w:val="003418B4"/>
    <w:rsid w:val="003453CE"/>
    <w:rsid w:val="00346973"/>
    <w:rsid w:val="003507FE"/>
    <w:rsid w:val="003514FF"/>
    <w:rsid w:val="003524E3"/>
    <w:rsid w:val="00353C90"/>
    <w:rsid w:val="00355812"/>
    <w:rsid w:val="00355EB8"/>
    <w:rsid w:val="00357409"/>
    <w:rsid w:val="0036161E"/>
    <w:rsid w:val="00363D95"/>
    <w:rsid w:val="0036403B"/>
    <w:rsid w:val="0036579F"/>
    <w:rsid w:val="003710B9"/>
    <w:rsid w:val="0037215E"/>
    <w:rsid w:val="003730DE"/>
    <w:rsid w:val="00373646"/>
    <w:rsid w:val="003736D5"/>
    <w:rsid w:val="00374A8B"/>
    <w:rsid w:val="00375968"/>
    <w:rsid w:val="00375E44"/>
    <w:rsid w:val="00377248"/>
    <w:rsid w:val="00380107"/>
    <w:rsid w:val="0038173B"/>
    <w:rsid w:val="003832D3"/>
    <w:rsid w:val="00385378"/>
    <w:rsid w:val="00386E80"/>
    <w:rsid w:val="00386F69"/>
    <w:rsid w:val="00392E01"/>
    <w:rsid w:val="00394365"/>
    <w:rsid w:val="003966F6"/>
    <w:rsid w:val="003A0666"/>
    <w:rsid w:val="003A0ACE"/>
    <w:rsid w:val="003A307B"/>
    <w:rsid w:val="003A5780"/>
    <w:rsid w:val="003A6886"/>
    <w:rsid w:val="003A7E36"/>
    <w:rsid w:val="003B293C"/>
    <w:rsid w:val="003B5ACB"/>
    <w:rsid w:val="003B7568"/>
    <w:rsid w:val="003B763C"/>
    <w:rsid w:val="003C1DE6"/>
    <w:rsid w:val="003C2892"/>
    <w:rsid w:val="003C358A"/>
    <w:rsid w:val="003C3EA5"/>
    <w:rsid w:val="003C522A"/>
    <w:rsid w:val="003C6D5B"/>
    <w:rsid w:val="003C7751"/>
    <w:rsid w:val="003D19D3"/>
    <w:rsid w:val="003D2D42"/>
    <w:rsid w:val="003D2DA7"/>
    <w:rsid w:val="003D31DE"/>
    <w:rsid w:val="003D4AAA"/>
    <w:rsid w:val="003D5C4B"/>
    <w:rsid w:val="003D5FAC"/>
    <w:rsid w:val="003D7818"/>
    <w:rsid w:val="003E00B0"/>
    <w:rsid w:val="003E2239"/>
    <w:rsid w:val="003E7DCE"/>
    <w:rsid w:val="003F0393"/>
    <w:rsid w:val="003F22BA"/>
    <w:rsid w:val="003F2992"/>
    <w:rsid w:val="003F2FF8"/>
    <w:rsid w:val="003F61C1"/>
    <w:rsid w:val="003F7F36"/>
    <w:rsid w:val="0040288F"/>
    <w:rsid w:val="00404F03"/>
    <w:rsid w:val="004063E8"/>
    <w:rsid w:val="00407A97"/>
    <w:rsid w:val="004100EB"/>
    <w:rsid w:val="004106CD"/>
    <w:rsid w:val="00412B88"/>
    <w:rsid w:val="00413123"/>
    <w:rsid w:val="004153E0"/>
    <w:rsid w:val="00415F0B"/>
    <w:rsid w:val="00416901"/>
    <w:rsid w:val="00420B78"/>
    <w:rsid w:val="00421675"/>
    <w:rsid w:val="004233AF"/>
    <w:rsid w:val="00423F15"/>
    <w:rsid w:val="00434F51"/>
    <w:rsid w:val="0043544A"/>
    <w:rsid w:val="00437002"/>
    <w:rsid w:val="004379BA"/>
    <w:rsid w:val="004401FC"/>
    <w:rsid w:val="004417C0"/>
    <w:rsid w:val="00442EB1"/>
    <w:rsid w:val="004445BD"/>
    <w:rsid w:val="0044610D"/>
    <w:rsid w:val="00446D96"/>
    <w:rsid w:val="0045031E"/>
    <w:rsid w:val="00450EA5"/>
    <w:rsid w:val="00451270"/>
    <w:rsid w:val="0045453D"/>
    <w:rsid w:val="00454CD0"/>
    <w:rsid w:val="00456B1B"/>
    <w:rsid w:val="00460D72"/>
    <w:rsid w:val="00461184"/>
    <w:rsid w:val="00462CB2"/>
    <w:rsid w:val="00464CCC"/>
    <w:rsid w:val="00467A88"/>
    <w:rsid w:val="00467B97"/>
    <w:rsid w:val="00467EB8"/>
    <w:rsid w:val="00470E39"/>
    <w:rsid w:val="004712E3"/>
    <w:rsid w:val="00472E0A"/>
    <w:rsid w:val="00476300"/>
    <w:rsid w:val="00476591"/>
    <w:rsid w:val="004832F0"/>
    <w:rsid w:val="00486E87"/>
    <w:rsid w:val="00487DD6"/>
    <w:rsid w:val="004934F6"/>
    <w:rsid w:val="00493678"/>
    <w:rsid w:val="00493FD4"/>
    <w:rsid w:val="00494E19"/>
    <w:rsid w:val="004979F3"/>
    <w:rsid w:val="004A0251"/>
    <w:rsid w:val="004A0BE0"/>
    <w:rsid w:val="004A1688"/>
    <w:rsid w:val="004A2EB2"/>
    <w:rsid w:val="004A53FD"/>
    <w:rsid w:val="004A7AC8"/>
    <w:rsid w:val="004B02E3"/>
    <w:rsid w:val="004B149D"/>
    <w:rsid w:val="004B184E"/>
    <w:rsid w:val="004B3A3D"/>
    <w:rsid w:val="004B49BB"/>
    <w:rsid w:val="004B5531"/>
    <w:rsid w:val="004B5907"/>
    <w:rsid w:val="004B5E3E"/>
    <w:rsid w:val="004B7AB2"/>
    <w:rsid w:val="004C043D"/>
    <w:rsid w:val="004C0521"/>
    <w:rsid w:val="004C249D"/>
    <w:rsid w:val="004C45B1"/>
    <w:rsid w:val="004C50C2"/>
    <w:rsid w:val="004C68FE"/>
    <w:rsid w:val="004C7697"/>
    <w:rsid w:val="004D214E"/>
    <w:rsid w:val="004D3B86"/>
    <w:rsid w:val="004D56DF"/>
    <w:rsid w:val="004D67D0"/>
    <w:rsid w:val="004D6E88"/>
    <w:rsid w:val="004D71A3"/>
    <w:rsid w:val="004E09E6"/>
    <w:rsid w:val="004E1240"/>
    <w:rsid w:val="004E1286"/>
    <w:rsid w:val="004E3A1C"/>
    <w:rsid w:val="004E3DDC"/>
    <w:rsid w:val="004E58BE"/>
    <w:rsid w:val="004E6B25"/>
    <w:rsid w:val="004F0125"/>
    <w:rsid w:val="004F2AD7"/>
    <w:rsid w:val="004F3D39"/>
    <w:rsid w:val="004F4242"/>
    <w:rsid w:val="004F7061"/>
    <w:rsid w:val="004F73BA"/>
    <w:rsid w:val="005006DF"/>
    <w:rsid w:val="00501B35"/>
    <w:rsid w:val="00501F08"/>
    <w:rsid w:val="00504BB1"/>
    <w:rsid w:val="00504C40"/>
    <w:rsid w:val="00506D37"/>
    <w:rsid w:val="0050765F"/>
    <w:rsid w:val="0051117D"/>
    <w:rsid w:val="00511534"/>
    <w:rsid w:val="0051203C"/>
    <w:rsid w:val="0051507C"/>
    <w:rsid w:val="00516362"/>
    <w:rsid w:val="005176BC"/>
    <w:rsid w:val="00520773"/>
    <w:rsid w:val="00520D2B"/>
    <w:rsid w:val="00521655"/>
    <w:rsid w:val="0052199F"/>
    <w:rsid w:val="00521D47"/>
    <w:rsid w:val="00521F05"/>
    <w:rsid w:val="00522A0E"/>
    <w:rsid w:val="00522C26"/>
    <w:rsid w:val="00523D9F"/>
    <w:rsid w:val="00525F31"/>
    <w:rsid w:val="00526ACE"/>
    <w:rsid w:val="00527DBB"/>
    <w:rsid w:val="005305F2"/>
    <w:rsid w:val="005310EE"/>
    <w:rsid w:val="005313D2"/>
    <w:rsid w:val="00531FA7"/>
    <w:rsid w:val="005340CD"/>
    <w:rsid w:val="00535AB6"/>
    <w:rsid w:val="00540DA7"/>
    <w:rsid w:val="005411C3"/>
    <w:rsid w:val="005434C5"/>
    <w:rsid w:val="005435D9"/>
    <w:rsid w:val="00545AA1"/>
    <w:rsid w:val="0054613A"/>
    <w:rsid w:val="00546497"/>
    <w:rsid w:val="005469E7"/>
    <w:rsid w:val="00546B6A"/>
    <w:rsid w:val="0054719A"/>
    <w:rsid w:val="00547A2F"/>
    <w:rsid w:val="00552504"/>
    <w:rsid w:val="00555D3A"/>
    <w:rsid w:val="0055640D"/>
    <w:rsid w:val="0055771A"/>
    <w:rsid w:val="00564AAC"/>
    <w:rsid w:val="00565B8F"/>
    <w:rsid w:val="005708BF"/>
    <w:rsid w:val="0057359A"/>
    <w:rsid w:val="00574B3B"/>
    <w:rsid w:val="00580746"/>
    <w:rsid w:val="005824BF"/>
    <w:rsid w:val="00583ED5"/>
    <w:rsid w:val="00584446"/>
    <w:rsid w:val="005858E2"/>
    <w:rsid w:val="00586558"/>
    <w:rsid w:val="005918C7"/>
    <w:rsid w:val="00593EFF"/>
    <w:rsid w:val="0059409F"/>
    <w:rsid w:val="005972EF"/>
    <w:rsid w:val="00597C8C"/>
    <w:rsid w:val="005A20BE"/>
    <w:rsid w:val="005A2347"/>
    <w:rsid w:val="005A470B"/>
    <w:rsid w:val="005A6FA3"/>
    <w:rsid w:val="005B14FA"/>
    <w:rsid w:val="005B1920"/>
    <w:rsid w:val="005B1E1A"/>
    <w:rsid w:val="005B28FC"/>
    <w:rsid w:val="005B45BB"/>
    <w:rsid w:val="005B4733"/>
    <w:rsid w:val="005B4F33"/>
    <w:rsid w:val="005B5016"/>
    <w:rsid w:val="005B78C2"/>
    <w:rsid w:val="005C096F"/>
    <w:rsid w:val="005C36A0"/>
    <w:rsid w:val="005C3959"/>
    <w:rsid w:val="005C468F"/>
    <w:rsid w:val="005C76F4"/>
    <w:rsid w:val="005D1963"/>
    <w:rsid w:val="005D1F05"/>
    <w:rsid w:val="005D3454"/>
    <w:rsid w:val="005D5493"/>
    <w:rsid w:val="005D65C3"/>
    <w:rsid w:val="005D6685"/>
    <w:rsid w:val="005D714B"/>
    <w:rsid w:val="005D7723"/>
    <w:rsid w:val="005D7A65"/>
    <w:rsid w:val="005E02B2"/>
    <w:rsid w:val="005E0704"/>
    <w:rsid w:val="005E0968"/>
    <w:rsid w:val="005F0EC1"/>
    <w:rsid w:val="005F2575"/>
    <w:rsid w:val="005F370B"/>
    <w:rsid w:val="005F3F81"/>
    <w:rsid w:val="0060053A"/>
    <w:rsid w:val="006030C7"/>
    <w:rsid w:val="0060339D"/>
    <w:rsid w:val="00603993"/>
    <w:rsid w:val="00607C02"/>
    <w:rsid w:val="00610635"/>
    <w:rsid w:val="00611541"/>
    <w:rsid w:val="006115D1"/>
    <w:rsid w:val="00612730"/>
    <w:rsid w:val="0061305E"/>
    <w:rsid w:val="0061326A"/>
    <w:rsid w:val="0061383B"/>
    <w:rsid w:val="00616035"/>
    <w:rsid w:val="006166D8"/>
    <w:rsid w:val="00617D6D"/>
    <w:rsid w:val="00617FAA"/>
    <w:rsid w:val="006218E2"/>
    <w:rsid w:val="00621E71"/>
    <w:rsid w:val="006233B2"/>
    <w:rsid w:val="00623DC1"/>
    <w:rsid w:val="00624A4B"/>
    <w:rsid w:val="00624ACC"/>
    <w:rsid w:val="00625B07"/>
    <w:rsid w:val="00626314"/>
    <w:rsid w:val="006266BD"/>
    <w:rsid w:val="00626891"/>
    <w:rsid w:val="00632A8A"/>
    <w:rsid w:val="00633FBE"/>
    <w:rsid w:val="0064341A"/>
    <w:rsid w:val="006505DB"/>
    <w:rsid w:val="00650BF4"/>
    <w:rsid w:val="0065153A"/>
    <w:rsid w:val="00652363"/>
    <w:rsid w:val="00654BB7"/>
    <w:rsid w:val="00654DAA"/>
    <w:rsid w:val="00654FAF"/>
    <w:rsid w:val="006565FD"/>
    <w:rsid w:val="0065676D"/>
    <w:rsid w:val="00657E5C"/>
    <w:rsid w:val="006631D7"/>
    <w:rsid w:val="006656BA"/>
    <w:rsid w:val="00667A95"/>
    <w:rsid w:val="00667ED7"/>
    <w:rsid w:val="00671390"/>
    <w:rsid w:val="00673FEE"/>
    <w:rsid w:val="00675F0E"/>
    <w:rsid w:val="006761F0"/>
    <w:rsid w:val="00681C31"/>
    <w:rsid w:val="006827E4"/>
    <w:rsid w:val="00682E69"/>
    <w:rsid w:val="0068503E"/>
    <w:rsid w:val="00685CF9"/>
    <w:rsid w:val="006870A8"/>
    <w:rsid w:val="0069025D"/>
    <w:rsid w:val="00690BA2"/>
    <w:rsid w:val="0069252D"/>
    <w:rsid w:val="00692FEE"/>
    <w:rsid w:val="0069456C"/>
    <w:rsid w:val="00694D3C"/>
    <w:rsid w:val="00695FA5"/>
    <w:rsid w:val="00697549"/>
    <w:rsid w:val="0069789A"/>
    <w:rsid w:val="00697E67"/>
    <w:rsid w:val="006A02F6"/>
    <w:rsid w:val="006A1672"/>
    <w:rsid w:val="006A3515"/>
    <w:rsid w:val="006A3D40"/>
    <w:rsid w:val="006A4DB9"/>
    <w:rsid w:val="006B199A"/>
    <w:rsid w:val="006B2198"/>
    <w:rsid w:val="006B3B33"/>
    <w:rsid w:val="006B3B78"/>
    <w:rsid w:val="006B43A6"/>
    <w:rsid w:val="006B51B8"/>
    <w:rsid w:val="006B5A85"/>
    <w:rsid w:val="006C009C"/>
    <w:rsid w:val="006C30BB"/>
    <w:rsid w:val="006C66F7"/>
    <w:rsid w:val="006D2BEE"/>
    <w:rsid w:val="006D4B99"/>
    <w:rsid w:val="006D60C8"/>
    <w:rsid w:val="006D7497"/>
    <w:rsid w:val="006E145B"/>
    <w:rsid w:val="006E21D2"/>
    <w:rsid w:val="006E3751"/>
    <w:rsid w:val="006E3A21"/>
    <w:rsid w:val="006E413D"/>
    <w:rsid w:val="006E692C"/>
    <w:rsid w:val="006E6CCD"/>
    <w:rsid w:val="006F1314"/>
    <w:rsid w:val="006F2457"/>
    <w:rsid w:val="006F6119"/>
    <w:rsid w:val="00701A0D"/>
    <w:rsid w:val="007031B0"/>
    <w:rsid w:val="00706B6E"/>
    <w:rsid w:val="00710A07"/>
    <w:rsid w:val="00710A40"/>
    <w:rsid w:val="007128B2"/>
    <w:rsid w:val="00713B40"/>
    <w:rsid w:val="007142C1"/>
    <w:rsid w:val="00715FB0"/>
    <w:rsid w:val="0071681B"/>
    <w:rsid w:val="00717050"/>
    <w:rsid w:val="00717586"/>
    <w:rsid w:val="0071770C"/>
    <w:rsid w:val="00720CEB"/>
    <w:rsid w:val="00720E1D"/>
    <w:rsid w:val="007217B4"/>
    <w:rsid w:val="0072276C"/>
    <w:rsid w:val="007228B8"/>
    <w:rsid w:val="007240DE"/>
    <w:rsid w:val="00726E87"/>
    <w:rsid w:val="00727611"/>
    <w:rsid w:val="0073123D"/>
    <w:rsid w:val="007321D5"/>
    <w:rsid w:val="00733611"/>
    <w:rsid w:val="00733B0D"/>
    <w:rsid w:val="00733E07"/>
    <w:rsid w:val="00741608"/>
    <w:rsid w:val="00741A37"/>
    <w:rsid w:val="00745411"/>
    <w:rsid w:val="00745D13"/>
    <w:rsid w:val="00747F65"/>
    <w:rsid w:val="007529C4"/>
    <w:rsid w:val="00754F19"/>
    <w:rsid w:val="007569A5"/>
    <w:rsid w:val="007601E2"/>
    <w:rsid w:val="007614B8"/>
    <w:rsid w:val="007630A9"/>
    <w:rsid w:val="0076352B"/>
    <w:rsid w:val="007638AF"/>
    <w:rsid w:val="00763E76"/>
    <w:rsid w:val="00763F75"/>
    <w:rsid w:val="007643AD"/>
    <w:rsid w:val="007648F9"/>
    <w:rsid w:val="0076537C"/>
    <w:rsid w:val="00765D6B"/>
    <w:rsid w:val="00766D6E"/>
    <w:rsid w:val="007671FE"/>
    <w:rsid w:val="0077169A"/>
    <w:rsid w:val="007724A7"/>
    <w:rsid w:val="00772D15"/>
    <w:rsid w:val="00772D5B"/>
    <w:rsid w:val="0077363B"/>
    <w:rsid w:val="00773658"/>
    <w:rsid w:val="00773875"/>
    <w:rsid w:val="00774245"/>
    <w:rsid w:val="00774EBB"/>
    <w:rsid w:val="0077700C"/>
    <w:rsid w:val="00780263"/>
    <w:rsid w:val="0078206F"/>
    <w:rsid w:val="00782811"/>
    <w:rsid w:val="00783336"/>
    <w:rsid w:val="0078341A"/>
    <w:rsid w:val="00784884"/>
    <w:rsid w:val="00787AE7"/>
    <w:rsid w:val="0079382B"/>
    <w:rsid w:val="00794B31"/>
    <w:rsid w:val="00795598"/>
    <w:rsid w:val="007A21BB"/>
    <w:rsid w:val="007A2654"/>
    <w:rsid w:val="007A5112"/>
    <w:rsid w:val="007A7CB4"/>
    <w:rsid w:val="007B2B62"/>
    <w:rsid w:val="007B4258"/>
    <w:rsid w:val="007B4CE1"/>
    <w:rsid w:val="007B52FF"/>
    <w:rsid w:val="007B5669"/>
    <w:rsid w:val="007B5F4F"/>
    <w:rsid w:val="007B7AF5"/>
    <w:rsid w:val="007C238B"/>
    <w:rsid w:val="007C3642"/>
    <w:rsid w:val="007C6A1F"/>
    <w:rsid w:val="007D09B9"/>
    <w:rsid w:val="007D1EA8"/>
    <w:rsid w:val="007D4923"/>
    <w:rsid w:val="007D5543"/>
    <w:rsid w:val="007D7FF7"/>
    <w:rsid w:val="007E067A"/>
    <w:rsid w:val="007E124F"/>
    <w:rsid w:val="007F0C28"/>
    <w:rsid w:val="007F1025"/>
    <w:rsid w:val="007F4A0B"/>
    <w:rsid w:val="007F546D"/>
    <w:rsid w:val="007F7B08"/>
    <w:rsid w:val="00802D47"/>
    <w:rsid w:val="008036ED"/>
    <w:rsid w:val="00803B50"/>
    <w:rsid w:val="00806618"/>
    <w:rsid w:val="00814194"/>
    <w:rsid w:val="00815B7D"/>
    <w:rsid w:val="0082355A"/>
    <w:rsid w:val="00825754"/>
    <w:rsid w:val="00827AF8"/>
    <w:rsid w:val="00830166"/>
    <w:rsid w:val="008302BD"/>
    <w:rsid w:val="00832EFC"/>
    <w:rsid w:val="00832F93"/>
    <w:rsid w:val="008331A9"/>
    <w:rsid w:val="00833397"/>
    <w:rsid w:val="00834D38"/>
    <w:rsid w:val="008364C0"/>
    <w:rsid w:val="008365E7"/>
    <w:rsid w:val="00840447"/>
    <w:rsid w:val="0084419A"/>
    <w:rsid w:val="00845481"/>
    <w:rsid w:val="00851901"/>
    <w:rsid w:val="00853352"/>
    <w:rsid w:val="00855DB3"/>
    <w:rsid w:val="008561B0"/>
    <w:rsid w:val="008571F6"/>
    <w:rsid w:val="008606F6"/>
    <w:rsid w:val="008612CD"/>
    <w:rsid w:val="00861C2B"/>
    <w:rsid w:val="008659FC"/>
    <w:rsid w:val="00867662"/>
    <w:rsid w:val="00867703"/>
    <w:rsid w:val="008679C9"/>
    <w:rsid w:val="00870100"/>
    <w:rsid w:val="008725BC"/>
    <w:rsid w:val="00872E7B"/>
    <w:rsid w:val="00873C5C"/>
    <w:rsid w:val="00873F53"/>
    <w:rsid w:val="00874C9E"/>
    <w:rsid w:val="008766C5"/>
    <w:rsid w:val="008859BF"/>
    <w:rsid w:val="008861AC"/>
    <w:rsid w:val="008871A8"/>
    <w:rsid w:val="00887D2A"/>
    <w:rsid w:val="00890813"/>
    <w:rsid w:val="0089184F"/>
    <w:rsid w:val="008926C3"/>
    <w:rsid w:val="00892DAC"/>
    <w:rsid w:val="00894315"/>
    <w:rsid w:val="00894DA3"/>
    <w:rsid w:val="00897CF8"/>
    <w:rsid w:val="008A01EE"/>
    <w:rsid w:val="008A107D"/>
    <w:rsid w:val="008A25BD"/>
    <w:rsid w:val="008A3382"/>
    <w:rsid w:val="008A6A6B"/>
    <w:rsid w:val="008A7AE7"/>
    <w:rsid w:val="008B0E5B"/>
    <w:rsid w:val="008B3690"/>
    <w:rsid w:val="008B4325"/>
    <w:rsid w:val="008B7458"/>
    <w:rsid w:val="008C079B"/>
    <w:rsid w:val="008C1096"/>
    <w:rsid w:val="008C1480"/>
    <w:rsid w:val="008C1496"/>
    <w:rsid w:val="008C3A63"/>
    <w:rsid w:val="008C7068"/>
    <w:rsid w:val="008D1A2C"/>
    <w:rsid w:val="008D603D"/>
    <w:rsid w:val="008D66AD"/>
    <w:rsid w:val="008D6FD1"/>
    <w:rsid w:val="008E377D"/>
    <w:rsid w:val="008E6E0F"/>
    <w:rsid w:val="008E7153"/>
    <w:rsid w:val="008E71FC"/>
    <w:rsid w:val="008E733C"/>
    <w:rsid w:val="008F2F1F"/>
    <w:rsid w:val="008F402F"/>
    <w:rsid w:val="008F4B55"/>
    <w:rsid w:val="008F50F0"/>
    <w:rsid w:val="00900B3A"/>
    <w:rsid w:val="009026B9"/>
    <w:rsid w:val="0090594E"/>
    <w:rsid w:val="0090733E"/>
    <w:rsid w:val="009077BF"/>
    <w:rsid w:val="009079BE"/>
    <w:rsid w:val="009103F5"/>
    <w:rsid w:val="00912AD8"/>
    <w:rsid w:val="009132EC"/>
    <w:rsid w:val="00913306"/>
    <w:rsid w:val="00914E63"/>
    <w:rsid w:val="00915414"/>
    <w:rsid w:val="009160BD"/>
    <w:rsid w:val="0092013B"/>
    <w:rsid w:val="00922115"/>
    <w:rsid w:val="00922B81"/>
    <w:rsid w:val="00924766"/>
    <w:rsid w:val="00925B06"/>
    <w:rsid w:val="00925FB0"/>
    <w:rsid w:val="00932B1F"/>
    <w:rsid w:val="009335E5"/>
    <w:rsid w:val="00933A1B"/>
    <w:rsid w:val="00937CEE"/>
    <w:rsid w:val="0094061D"/>
    <w:rsid w:val="00940D16"/>
    <w:rsid w:val="00940DE6"/>
    <w:rsid w:val="009422E6"/>
    <w:rsid w:val="0094314C"/>
    <w:rsid w:val="00944B73"/>
    <w:rsid w:val="00944EFC"/>
    <w:rsid w:val="00950712"/>
    <w:rsid w:val="009523A1"/>
    <w:rsid w:val="009539FC"/>
    <w:rsid w:val="00954F55"/>
    <w:rsid w:val="00955D58"/>
    <w:rsid w:val="00956D31"/>
    <w:rsid w:val="00957967"/>
    <w:rsid w:val="00962002"/>
    <w:rsid w:val="00962657"/>
    <w:rsid w:val="00962C7F"/>
    <w:rsid w:val="00965D58"/>
    <w:rsid w:val="009701BA"/>
    <w:rsid w:val="009720D4"/>
    <w:rsid w:val="009728E7"/>
    <w:rsid w:val="009745CA"/>
    <w:rsid w:val="009773EA"/>
    <w:rsid w:val="00980817"/>
    <w:rsid w:val="00981DC6"/>
    <w:rsid w:val="00982DAF"/>
    <w:rsid w:val="009830CC"/>
    <w:rsid w:val="00985AEA"/>
    <w:rsid w:val="00985E0F"/>
    <w:rsid w:val="009879A7"/>
    <w:rsid w:val="009936E5"/>
    <w:rsid w:val="009938B1"/>
    <w:rsid w:val="00994A92"/>
    <w:rsid w:val="00996BDA"/>
    <w:rsid w:val="009A7BF7"/>
    <w:rsid w:val="009B01FD"/>
    <w:rsid w:val="009B0CB0"/>
    <w:rsid w:val="009B463F"/>
    <w:rsid w:val="009B7860"/>
    <w:rsid w:val="009B7FCF"/>
    <w:rsid w:val="009C12E5"/>
    <w:rsid w:val="009C238C"/>
    <w:rsid w:val="009C7AC3"/>
    <w:rsid w:val="009D0E6C"/>
    <w:rsid w:val="009D216D"/>
    <w:rsid w:val="009D23F1"/>
    <w:rsid w:val="009D30EA"/>
    <w:rsid w:val="009D355A"/>
    <w:rsid w:val="009D55F6"/>
    <w:rsid w:val="009D59B1"/>
    <w:rsid w:val="009D6872"/>
    <w:rsid w:val="009E2EA6"/>
    <w:rsid w:val="009E3B46"/>
    <w:rsid w:val="009E4C1D"/>
    <w:rsid w:val="009E5144"/>
    <w:rsid w:val="009E5675"/>
    <w:rsid w:val="009E7330"/>
    <w:rsid w:val="009F092B"/>
    <w:rsid w:val="009F13EA"/>
    <w:rsid w:val="009F3CF2"/>
    <w:rsid w:val="009F6248"/>
    <w:rsid w:val="009F6A22"/>
    <w:rsid w:val="009F775C"/>
    <w:rsid w:val="00A0044C"/>
    <w:rsid w:val="00A00B52"/>
    <w:rsid w:val="00A026A8"/>
    <w:rsid w:val="00A04F9A"/>
    <w:rsid w:val="00A04FFB"/>
    <w:rsid w:val="00A051A1"/>
    <w:rsid w:val="00A07620"/>
    <w:rsid w:val="00A12C26"/>
    <w:rsid w:val="00A12DDC"/>
    <w:rsid w:val="00A13EF6"/>
    <w:rsid w:val="00A1468F"/>
    <w:rsid w:val="00A15A87"/>
    <w:rsid w:val="00A216B2"/>
    <w:rsid w:val="00A21733"/>
    <w:rsid w:val="00A2201D"/>
    <w:rsid w:val="00A223AD"/>
    <w:rsid w:val="00A23AD8"/>
    <w:rsid w:val="00A25C66"/>
    <w:rsid w:val="00A26CB6"/>
    <w:rsid w:val="00A27CA8"/>
    <w:rsid w:val="00A3052A"/>
    <w:rsid w:val="00A32E41"/>
    <w:rsid w:val="00A34C08"/>
    <w:rsid w:val="00A354F7"/>
    <w:rsid w:val="00A35639"/>
    <w:rsid w:val="00A37878"/>
    <w:rsid w:val="00A4022E"/>
    <w:rsid w:val="00A40A44"/>
    <w:rsid w:val="00A419F4"/>
    <w:rsid w:val="00A4319C"/>
    <w:rsid w:val="00A44FB2"/>
    <w:rsid w:val="00A47ABC"/>
    <w:rsid w:val="00A574F4"/>
    <w:rsid w:val="00A61E6A"/>
    <w:rsid w:val="00A62319"/>
    <w:rsid w:val="00A62EDE"/>
    <w:rsid w:val="00A7010F"/>
    <w:rsid w:val="00A718A5"/>
    <w:rsid w:val="00A72D33"/>
    <w:rsid w:val="00A7518F"/>
    <w:rsid w:val="00A75430"/>
    <w:rsid w:val="00A805E7"/>
    <w:rsid w:val="00A82DBA"/>
    <w:rsid w:val="00A84319"/>
    <w:rsid w:val="00A85F9B"/>
    <w:rsid w:val="00A90DCD"/>
    <w:rsid w:val="00A90E75"/>
    <w:rsid w:val="00A912B5"/>
    <w:rsid w:val="00A92EAF"/>
    <w:rsid w:val="00A93471"/>
    <w:rsid w:val="00A93D1C"/>
    <w:rsid w:val="00A96F9F"/>
    <w:rsid w:val="00AA1B00"/>
    <w:rsid w:val="00AA3A9B"/>
    <w:rsid w:val="00AA51B2"/>
    <w:rsid w:val="00AA57EA"/>
    <w:rsid w:val="00AB011D"/>
    <w:rsid w:val="00AB50EE"/>
    <w:rsid w:val="00AB57F1"/>
    <w:rsid w:val="00AB76AD"/>
    <w:rsid w:val="00AC1C92"/>
    <w:rsid w:val="00AC1C96"/>
    <w:rsid w:val="00AC1EE4"/>
    <w:rsid w:val="00AC2891"/>
    <w:rsid w:val="00AC34DD"/>
    <w:rsid w:val="00AC71CA"/>
    <w:rsid w:val="00AD01B8"/>
    <w:rsid w:val="00AD0FA6"/>
    <w:rsid w:val="00AD3E5B"/>
    <w:rsid w:val="00AD5B58"/>
    <w:rsid w:val="00AD7F76"/>
    <w:rsid w:val="00AE0E27"/>
    <w:rsid w:val="00AE19EE"/>
    <w:rsid w:val="00AE2FB6"/>
    <w:rsid w:val="00AE7A76"/>
    <w:rsid w:val="00AF0E18"/>
    <w:rsid w:val="00AF0FF6"/>
    <w:rsid w:val="00AF1555"/>
    <w:rsid w:val="00AF3641"/>
    <w:rsid w:val="00B0044F"/>
    <w:rsid w:val="00B010FA"/>
    <w:rsid w:val="00B0314D"/>
    <w:rsid w:val="00B039D6"/>
    <w:rsid w:val="00B07087"/>
    <w:rsid w:val="00B07378"/>
    <w:rsid w:val="00B07DDD"/>
    <w:rsid w:val="00B10090"/>
    <w:rsid w:val="00B11B46"/>
    <w:rsid w:val="00B12D97"/>
    <w:rsid w:val="00B1307F"/>
    <w:rsid w:val="00B14B70"/>
    <w:rsid w:val="00B16A40"/>
    <w:rsid w:val="00B17F53"/>
    <w:rsid w:val="00B20028"/>
    <w:rsid w:val="00B206ED"/>
    <w:rsid w:val="00B2167B"/>
    <w:rsid w:val="00B21F2C"/>
    <w:rsid w:val="00B25B5A"/>
    <w:rsid w:val="00B27372"/>
    <w:rsid w:val="00B30B2B"/>
    <w:rsid w:val="00B322F3"/>
    <w:rsid w:val="00B3391E"/>
    <w:rsid w:val="00B35122"/>
    <w:rsid w:val="00B35942"/>
    <w:rsid w:val="00B36580"/>
    <w:rsid w:val="00B42D02"/>
    <w:rsid w:val="00B4330F"/>
    <w:rsid w:val="00B43717"/>
    <w:rsid w:val="00B44DAD"/>
    <w:rsid w:val="00B4521A"/>
    <w:rsid w:val="00B518E9"/>
    <w:rsid w:val="00B52024"/>
    <w:rsid w:val="00B55CB5"/>
    <w:rsid w:val="00B55F78"/>
    <w:rsid w:val="00B628C2"/>
    <w:rsid w:val="00B6325B"/>
    <w:rsid w:val="00B65E96"/>
    <w:rsid w:val="00B66CD7"/>
    <w:rsid w:val="00B66E80"/>
    <w:rsid w:val="00B67229"/>
    <w:rsid w:val="00B675D1"/>
    <w:rsid w:val="00B67685"/>
    <w:rsid w:val="00B67CE4"/>
    <w:rsid w:val="00B738F3"/>
    <w:rsid w:val="00B745C6"/>
    <w:rsid w:val="00B76290"/>
    <w:rsid w:val="00B76800"/>
    <w:rsid w:val="00B771EA"/>
    <w:rsid w:val="00B772ED"/>
    <w:rsid w:val="00B80D29"/>
    <w:rsid w:val="00B8306F"/>
    <w:rsid w:val="00B83530"/>
    <w:rsid w:val="00B84003"/>
    <w:rsid w:val="00B8797D"/>
    <w:rsid w:val="00B900B8"/>
    <w:rsid w:val="00B91E45"/>
    <w:rsid w:val="00B927DF"/>
    <w:rsid w:val="00B9526F"/>
    <w:rsid w:val="00B95CF1"/>
    <w:rsid w:val="00BA0AFC"/>
    <w:rsid w:val="00BA148F"/>
    <w:rsid w:val="00BA23D4"/>
    <w:rsid w:val="00BA4147"/>
    <w:rsid w:val="00BA52E2"/>
    <w:rsid w:val="00BA6472"/>
    <w:rsid w:val="00BA7CA1"/>
    <w:rsid w:val="00BB01CD"/>
    <w:rsid w:val="00BB1958"/>
    <w:rsid w:val="00BB246C"/>
    <w:rsid w:val="00BB2727"/>
    <w:rsid w:val="00BB302E"/>
    <w:rsid w:val="00BB376E"/>
    <w:rsid w:val="00BB488E"/>
    <w:rsid w:val="00BB500B"/>
    <w:rsid w:val="00BB5DE0"/>
    <w:rsid w:val="00BC092B"/>
    <w:rsid w:val="00BC3466"/>
    <w:rsid w:val="00BC454A"/>
    <w:rsid w:val="00BC5AE2"/>
    <w:rsid w:val="00BC62B9"/>
    <w:rsid w:val="00BD219C"/>
    <w:rsid w:val="00BD37EC"/>
    <w:rsid w:val="00BD3BAE"/>
    <w:rsid w:val="00BD7D38"/>
    <w:rsid w:val="00BD7EE5"/>
    <w:rsid w:val="00BE0040"/>
    <w:rsid w:val="00BE06CA"/>
    <w:rsid w:val="00BE2A16"/>
    <w:rsid w:val="00BE2B89"/>
    <w:rsid w:val="00BE4516"/>
    <w:rsid w:val="00BE5E0B"/>
    <w:rsid w:val="00BE619E"/>
    <w:rsid w:val="00BE669C"/>
    <w:rsid w:val="00BE68EB"/>
    <w:rsid w:val="00BE725F"/>
    <w:rsid w:val="00BE7C0C"/>
    <w:rsid w:val="00BF09EA"/>
    <w:rsid w:val="00BF0C91"/>
    <w:rsid w:val="00BF223E"/>
    <w:rsid w:val="00BF4889"/>
    <w:rsid w:val="00BF4EBF"/>
    <w:rsid w:val="00C00477"/>
    <w:rsid w:val="00C00686"/>
    <w:rsid w:val="00C03FD0"/>
    <w:rsid w:val="00C07D36"/>
    <w:rsid w:val="00C11C3E"/>
    <w:rsid w:val="00C13DBE"/>
    <w:rsid w:val="00C1695C"/>
    <w:rsid w:val="00C17650"/>
    <w:rsid w:val="00C20C4B"/>
    <w:rsid w:val="00C217F1"/>
    <w:rsid w:val="00C21804"/>
    <w:rsid w:val="00C229D8"/>
    <w:rsid w:val="00C25840"/>
    <w:rsid w:val="00C27BB3"/>
    <w:rsid w:val="00C303BE"/>
    <w:rsid w:val="00C31184"/>
    <w:rsid w:val="00C32A4E"/>
    <w:rsid w:val="00C33E71"/>
    <w:rsid w:val="00C33EB4"/>
    <w:rsid w:val="00C364C9"/>
    <w:rsid w:val="00C36B45"/>
    <w:rsid w:val="00C37FD6"/>
    <w:rsid w:val="00C4001D"/>
    <w:rsid w:val="00C43174"/>
    <w:rsid w:val="00C435C1"/>
    <w:rsid w:val="00C4527E"/>
    <w:rsid w:val="00C45521"/>
    <w:rsid w:val="00C52B8B"/>
    <w:rsid w:val="00C534C5"/>
    <w:rsid w:val="00C5535B"/>
    <w:rsid w:val="00C56600"/>
    <w:rsid w:val="00C56B2E"/>
    <w:rsid w:val="00C57FE8"/>
    <w:rsid w:val="00C627F6"/>
    <w:rsid w:val="00C635BE"/>
    <w:rsid w:val="00C63B92"/>
    <w:rsid w:val="00C7455F"/>
    <w:rsid w:val="00C74702"/>
    <w:rsid w:val="00C74E6E"/>
    <w:rsid w:val="00C76987"/>
    <w:rsid w:val="00C76F89"/>
    <w:rsid w:val="00C77467"/>
    <w:rsid w:val="00C779CF"/>
    <w:rsid w:val="00C77CBC"/>
    <w:rsid w:val="00C81BC7"/>
    <w:rsid w:val="00C84841"/>
    <w:rsid w:val="00C86944"/>
    <w:rsid w:val="00C877B9"/>
    <w:rsid w:val="00C919E1"/>
    <w:rsid w:val="00C91EE4"/>
    <w:rsid w:val="00C92591"/>
    <w:rsid w:val="00C9271B"/>
    <w:rsid w:val="00C92E49"/>
    <w:rsid w:val="00C936C0"/>
    <w:rsid w:val="00C943AC"/>
    <w:rsid w:val="00C9547E"/>
    <w:rsid w:val="00CA0E51"/>
    <w:rsid w:val="00CA179E"/>
    <w:rsid w:val="00CA1F02"/>
    <w:rsid w:val="00CA2065"/>
    <w:rsid w:val="00CA3561"/>
    <w:rsid w:val="00CA7A3D"/>
    <w:rsid w:val="00CA7D30"/>
    <w:rsid w:val="00CB10F6"/>
    <w:rsid w:val="00CB14EC"/>
    <w:rsid w:val="00CB1CAD"/>
    <w:rsid w:val="00CB27F8"/>
    <w:rsid w:val="00CB457B"/>
    <w:rsid w:val="00CB6742"/>
    <w:rsid w:val="00CC0549"/>
    <w:rsid w:val="00CC352E"/>
    <w:rsid w:val="00CC3C28"/>
    <w:rsid w:val="00CD05AE"/>
    <w:rsid w:val="00CD125A"/>
    <w:rsid w:val="00CD1E55"/>
    <w:rsid w:val="00CD3F47"/>
    <w:rsid w:val="00CD4A54"/>
    <w:rsid w:val="00CD6849"/>
    <w:rsid w:val="00CD6C6E"/>
    <w:rsid w:val="00CE48FA"/>
    <w:rsid w:val="00CE51B9"/>
    <w:rsid w:val="00CE6C11"/>
    <w:rsid w:val="00CE7830"/>
    <w:rsid w:val="00CF1F3F"/>
    <w:rsid w:val="00CF507B"/>
    <w:rsid w:val="00CF5AE5"/>
    <w:rsid w:val="00CF7E6B"/>
    <w:rsid w:val="00D00938"/>
    <w:rsid w:val="00D00CF1"/>
    <w:rsid w:val="00D0142D"/>
    <w:rsid w:val="00D0513E"/>
    <w:rsid w:val="00D05F82"/>
    <w:rsid w:val="00D10E87"/>
    <w:rsid w:val="00D10FDE"/>
    <w:rsid w:val="00D115A0"/>
    <w:rsid w:val="00D14683"/>
    <w:rsid w:val="00D14AAC"/>
    <w:rsid w:val="00D155A0"/>
    <w:rsid w:val="00D15FAF"/>
    <w:rsid w:val="00D16A85"/>
    <w:rsid w:val="00D211C2"/>
    <w:rsid w:val="00D21C30"/>
    <w:rsid w:val="00D2361A"/>
    <w:rsid w:val="00D311C4"/>
    <w:rsid w:val="00D31862"/>
    <w:rsid w:val="00D31CAE"/>
    <w:rsid w:val="00D33DF8"/>
    <w:rsid w:val="00D37D84"/>
    <w:rsid w:val="00D37DDD"/>
    <w:rsid w:val="00D41C6B"/>
    <w:rsid w:val="00D429F5"/>
    <w:rsid w:val="00D42AD5"/>
    <w:rsid w:val="00D4351C"/>
    <w:rsid w:val="00D438C1"/>
    <w:rsid w:val="00D44341"/>
    <w:rsid w:val="00D55340"/>
    <w:rsid w:val="00D62CE7"/>
    <w:rsid w:val="00D6537C"/>
    <w:rsid w:val="00D66FE4"/>
    <w:rsid w:val="00D67C50"/>
    <w:rsid w:val="00D71D3D"/>
    <w:rsid w:val="00D72224"/>
    <w:rsid w:val="00D7282E"/>
    <w:rsid w:val="00D7325B"/>
    <w:rsid w:val="00D8150B"/>
    <w:rsid w:val="00D81D65"/>
    <w:rsid w:val="00D821F7"/>
    <w:rsid w:val="00D823E8"/>
    <w:rsid w:val="00D82726"/>
    <w:rsid w:val="00D85C7B"/>
    <w:rsid w:val="00D90482"/>
    <w:rsid w:val="00D91BF7"/>
    <w:rsid w:val="00D93D5D"/>
    <w:rsid w:val="00D94AE5"/>
    <w:rsid w:val="00D94C8F"/>
    <w:rsid w:val="00D97503"/>
    <w:rsid w:val="00D9787C"/>
    <w:rsid w:val="00DA3ADB"/>
    <w:rsid w:val="00DA3CBF"/>
    <w:rsid w:val="00DA5ACD"/>
    <w:rsid w:val="00DB15F3"/>
    <w:rsid w:val="00DB20E6"/>
    <w:rsid w:val="00DB3848"/>
    <w:rsid w:val="00DB471B"/>
    <w:rsid w:val="00DB6115"/>
    <w:rsid w:val="00DB6A72"/>
    <w:rsid w:val="00DB6EAC"/>
    <w:rsid w:val="00DC099C"/>
    <w:rsid w:val="00DC2DA1"/>
    <w:rsid w:val="00DC3BA8"/>
    <w:rsid w:val="00DC6436"/>
    <w:rsid w:val="00DC7B99"/>
    <w:rsid w:val="00DD04BE"/>
    <w:rsid w:val="00DD1184"/>
    <w:rsid w:val="00DD279F"/>
    <w:rsid w:val="00DD2954"/>
    <w:rsid w:val="00DD2D00"/>
    <w:rsid w:val="00DD33E5"/>
    <w:rsid w:val="00DD33EC"/>
    <w:rsid w:val="00DD3676"/>
    <w:rsid w:val="00DD4069"/>
    <w:rsid w:val="00DE1E6E"/>
    <w:rsid w:val="00DE2C7A"/>
    <w:rsid w:val="00DE4229"/>
    <w:rsid w:val="00DE43A3"/>
    <w:rsid w:val="00DE5C00"/>
    <w:rsid w:val="00DF2E9F"/>
    <w:rsid w:val="00DF3CD7"/>
    <w:rsid w:val="00DF3DD2"/>
    <w:rsid w:val="00DF4CD8"/>
    <w:rsid w:val="00DF5FF2"/>
    <w:rsid w:val="00DF691B"/>
    <w:rsid w:val="00DF6EA1"/>
    <w:rsid w:val="00DF7977"/>
    <w:rsid w:val="00DF7A6C"/>
    <w:rsid w:val="00DF7C4C"/>
    <w:rsid w:val="00E0095D"/>
    <w:rsid w:val="00E03CC6"/>
    <w:rsid w:val="00E04855"/>
    <w:rsid w:val="00E0520F"/>
    <w:rsid w:val="00E052EC"/>
    <w:rsid w:val="00E06BED"/>
    <w:rsid w:val="00E11598"/>
    <w:rsid w:val="00E13B54"/>
    <w:rsid w:val="00E141E0"/>
    <w:rsid w:val="00E15140"/>
    <w:rsid w:val="00E175C2"/>
    <w:rsid w:val="00E21816"/>
    <w:rsid w:val="00E21AD4"/>
    <w:rsid w:val="00E221A6"/>
    <w:rsid w:val="00E23255"/>
    <w:rsid w:val="00E23D4A"/>
    <w:rsid w:val="00E26F12"/>
    <w:rsid w:val="00E27867"/>
    <w:rsid w:val="00E30BFB"/>
    <w:rsid w:val="00E373DE"/>
    <w:rsid w:val="00E4125B"/>
    <w:rsid w:val="00E4130C"/>
    <w:rsid w:val="00E419D1"/>
    <w:rsid w:val="00E44028"/>
    <w:rsid w:val="00E466DA"/>
    <w:rsid w:val="00E50891"/>
    <w:rsid w:val="00E51253"/>
    <w:rsid w:val="00E513CA"/>
    <w:rsid w:val="00E51F7F"/>
    <w:rsid w:val="00E5207F"/>
    <w:rsid w:val="00E530AA"/>
    <w:rsid w:val="00E53260"/>
    <w:rsid w:val="00E539D3"/>
    <w:rsid w:val="00E55C83"/>
    <w:rsid w:val="00E55CB2"/>
    <w:rsid w:val="00E5753B"/>
    <w:rsid w:val="00E604A1"/>
    <w:rsid w:val="00E609B7"/>
    <w:rsid w:val="00E61423"/>
    <w:rsid w:val="00E62CEA"/>
    <w:rsid w:val="00E66775"/>
    <w:rsid w:val="00E66ECF"/>
    <w:rsid w:val="00E67BEF"/>
    <w:rsid w:val="00E72FBC"/>
    <w:rsid w:val="00E84434"/>
    <w:rsid w:val="00E8716E"/>
    <w:rsid w:val="00E90B9B"/>
    <w:rsid w:val="00E93601"/>
    <w:rsid w:val="00E94793"/>
    <w:rsid w:val="00E957E7"/>
    <w:rsid w:val="00E95DC3"/>
    <w:rsid w:val="00E96607"/>
    <w:rsid w:val="00E96DDA"/>
    <w:rsid w:val="00E974FD"/>
    <w:rsid w:val="00E97673"/>
    <w:rsid w:val="00EA29D7"/>
    <w:rsid w:val="00EA6CD1"/>
    <w:rsid w:val="00EB2373"/>
    <w:rsid w:val="00EC1103"/>
    <w:rsid w:val="00EC130E"/>
    <w:rsid w:val="00EC16D5"/>
    <w:rsid w:val="00EC47DD"/>
    <w:rsid w:val="00ED1389"/>
    <w:rsid w:val="00ED178B"/>
    <w:rsid w:val="00ED4B6F"/>
    <w:rsid w:val="00ED4EF4"/>
    <w:rsid w:val="00ED54E1"/>
    <w:rsid w:val="00EE0045"/>
    <w:rsid w:val="00EE4969"/>
    <w:rsid w:val="00EE7B28"/>
    <w:rsid w:val="00EF1F2F"/>
    <w:rsid w:val="00EF2AF7"/>
    <w:rsid w:val="00EF3433"/>
    <w:rsid w:val="00EF3C1D"/>
    <w:rsid w:val="00EF439B"/>
    <w:rsid w:val="00EF5A5E"/>
    <w:rsid w:val="00EF5DA2"/>
    <w:rsid w:val="00EF6D37"/>
    <w:rsid w:val="00F01B1B"/>
    <w:rsid w:val="00F10CB3"/>
    <w:rsid w:val="00F11293"/>
    <w:rsid w:val="00F15C12"/>
    <w:rsid w:val="00F22AEE"/>
    <w:rsid w:val="00F22FDE"/>
    <w:rsid w:val="00F2582B"/>
    <w:rsid w:val="00F25B68"/>
    <w:rsid w:val="00F31EA8"/>
    <w:rsid w:val="00F3404D"/>
    <w:rsid w:val="00F35C20"/>
    <w:rsid w:val="00F41CFB"/>
    <w:rsid w:val="00F428D7"/>
    <w:rsid w:val="00F43203"/>
    <w:rsid w:val="00F4339A"/>
    <w:rsid w:val="00F44CF9"/>
    <w:rsid w:val="00F45969"/>
    <w:rsid w:val="00F45AD2"/>
    <w:rsid w:val="00F45CB6"/>
    <w:rsid w:val="00F469A9"/>
    <w:rsid w:val="00F46BB5"/>
    <w:rsid w:val="00F4772D"/>
    <w:rsid w:val="00F504C6"/>
    <w:rsid w:val="00F51E0A"/>
    <w:rsid w:val="00F54025"/>
    <w:rsid w:val="00F5713A"/>
    <w:rsid w:val="00F57740"/>
    <w:rsid w:val="00F65E48"/>
    <w:rsid w:val="00F65E9C"/>
    <w:rsid w:val="00F66281"/>
    <w:rsid w:val="00F67E44"/>
    <w:rsid w:val="00F70C9F"/>
    <w:rsid w:val="00F71385"/>
    <w:rsid w:val="00F71EFA"/>
    <w:rsid w:val="00F72682"/>
    <w:rsid w:val="00F7578E"/>
    <w:rsid w:val="00F76697"/>
    <w:rsid w:val="00F76E8C"/>
    <w:rsid w:val="00F82392"/>
    <w:rsid w:val="00F90066"/>
    <w:rsid w:val="00F906FD"/>
    <w:rsid w:val="00F92D85"/>
    <w:rsid w:val="00F94803"/>
    <w:rsid w:val="00F94BB1"/>
    <w:rsid w:val="00F959DD"/>
    <w:rsid w:val="00F961C9"/>
    <w:rsid w:val="00F9641D"/>
    <w:rsid w:val="00F969A7"/>
    <w:rsid w:val="00FA0902"/>
    <w:rsid w:val="00FA23D2"/>
    <w:rsid w:val="00FA2EDC"/>
    <w:rsid w:val="00FA44F5"/>
    <w:rsid w:val="00FA4548"/>
    <w:rsid w:val="00FA729D"/>
    <w:rsid w:val="00FA77C7"/>
    <w:rsid w:val="00FB1865"/>
    <w:rsid w:val="00FB54D8"/>
    <w:rsid w:val="00FB67C0"/>
    <w:rsid w:val="00FC0E14"/>
    <w:rsid w:val="00FC143B"/>
    <w:rsid w:val="00FC2ABE"/>
    <w:rsid w:val="00FC32CE"/>
    <w:rsid w:val="00FC3C1D"/>
    <w:rsid w:val="00FC3FB2"/>
    <w:rsid w:val="00FC3FB3"/>
    <w:rsid w:val="00FC695B"/>
    <w:rsid w:val="00FD0A57"/>
    <w:rsid w:val="00FD4E7B"/>
    <w:rsid w:val="00FD63EF"/>
    <w:rsid w:val="00FE04C0"/>
    <w:rsid w:val="00FE0DF3"/>
    <w:rsid w:val="00FE14A8"/>
    <w:rsid w:val="00FE5FB6"/>
    <w:rsid w:val="00FE7657"/>
    <w:rsid w:val="00FE796D"/>
    <w:rsid w:val="00FF0356"/>
    <w:rsid w:val="00FF3B69"/>
    <w:rsid w:val="00FF3F0C"/>
    <w:rsid w:val="00FF5D4B"/>
    <w:rsid w:val="00FF78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F85054F"/>
  <w15:chartTrackingRefBased/>
  <w15:docId w15:val="{F9D1B6C4-C731-4D0C-BC85-1D2883EE2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5AB6"/>
    <w:rPr>
      <w:sz w:val="22"/>
      <w:szCs w:val="22"/>
    </w:rPr>
  </w:style>
  <w:style w:type="paragraph" w:styleId="Heading1">
    <w:name w:val="heading 1"/>
    <w:basedOn w:val="Normal"/>
    <w:next w:val="Normal"/>
    <w:link w:val="Heading1Char"/>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Heading2">
    <w:name w:val="heading 2"/>
    <w:basedOn w:val="Normal"/>
    <w:next w:val="Normal"/>
    <w:link w:val="Heading2Char"/>
    <w:uiPriority w:val="9"/>
    <w:unhideWhenUsed/>
    <w:qFormat/>
    <w:rsid w:val="00BC62B9"/>
    <w:pPr>
      <w:keepNext/>
      <w:keepLines/>
      <w:spacing w:before="120" w:after="120" w:line="240" w:lineRule="auto"/>
      <w:outlineLvl w:val="1"/>
    </w:pPr>
    <w:rPr>
      <w:b/>
      <w:bCs/>
      <w:sz w:val="28"/>
      <w:szCs w:val="28"/>
    </w:rPr>
  </w:style>
  <w:style w:type="paragraph" w:styleId="Heading3">
    <w:name w:val="heading 3"/>
    <w:basedOn w:val="Normal"/>
    <w:next w:val="Normal"/>
    <w:link w:val="Heading3Char"/>
    <w:uiPriority w:val="9"/>
    <w:unhideWhenUsed/>
    <w:qFormat/>
    <w:rsid w:val="00754F19"/>
    <w:pPr>
      <w:keepNext/>
      <w:keepLines/>
      <w:spacing w:before="40" w:after="0"/>
      <w:outlineLvl w:val="2"/>
    </w:pPr>
    <w:rPr>
      <w:b/>
      <w:bCs/>
      <w:i/>
      <w:iCs/>
      <w:color w:val="75716D" w:themeColor="background2" w:themeShade="80"/>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paragraph" w:styleId="Heading5">
    <w:name w:val="heading 5"/>
    <w:basedOn w:val="Normal"/>
    <w:next w:val="Normal"/>
    <w:link w:val="Heading5Char"/>
    <w:uiPriority w:val="9"/>
    <w:unhideWhenUsed/>
    <w:qFormat/>
    <w:rsid w:val="006565FD"/>
    <w:pPr>
      <w:keepNext/>
      <w:keepLines/>
      <w:spacing w:before="40" w:after="0"/>
      <w:outlineLvl w:val="4"/>
    </w:pPr>
    <w:rPr>
      <w:rFonts w:asciiTheme="majorHAnsi" w:eastAsiaTheme="majorEastAsia" w:hAnsiTheme="majorHAnsi" w:cstheme="majorBidi"/>
      <w:color w:val="DF1010" w:themeColor="accent1" w:themeShade="BF"/>
    </w:rPr>
  </w:style>
  <w:style w:type="paragraph" w:styleId="Heading6">
    <w:name w:val="heading 6"/>
    <w:basedOn w:val="Normal"/>
    <w:next w:val="Normal"/>
    <w:link w:val="Heading6Char"/>
    <w:uiPriority w:val="9"/>
    <w:unhideWhenUsed/>
    <w:qFormat/>
    <w:rsid w:val="006565FD"/>
    <w:pPr>
      <w:keepNext/>
      <w:keepLines/>
      <w:spacing w:before="40" w:after="0"/>
      <w:outlineLvl w:val="5"/>
    </w:pPr>
    <w:rPr>
      <w:rFonts w:asciiTheme="majorHAnsi" w:eastAsiaTheme="majorEastAsia" w:hAnsiTheme="majorHAnsi" w:cstheme="majorBidi"/>
      <w:color w:val="940B0B" w:themeColor="accent1" w:themeShade="7F"/>
    </w:rPr>
  </w:style>
  <w:style w:type="paragraph" w:styleId="Heading7">
    <w:name w:val="heading 7"/>
    <w:basedOn w:val="Normal"/>
    <w:next w:val="Normal"/>
    <w:link w:val="Heading7Char"/>
    <w:uiPriority w:val="9"/>
    <w:unhideWhenUsed/>
    <w:qFormat/>
    <w:rsid w:val="006565FD"/>
    <w:pPr>
      <w:keepNext/>
      <w:keepLines/>
      <w:spacing w:before="40" w:after="0"/>
      <w:outlineLvl w:val="6"/>
    </w:pPr>
    <w:rPr>
      <w:rFonts w:asciiTheme="majorHAnsi" w:eastAsiaTheme="majorEastAsia" w:hAnsiTheme="majorHAnsi" w:cstheme="majorBidi"/>
      <w:i/>
      <w:iCs/>
      <w:color w:val="940B0B" w:themeColor="accent1" w:themeShade="7F"/>
    </w:rPr>
  </w:style>
  <w:style w:type="paragraph" w:styleId="Heading8">
    <w:name w:val="heading 8"/>
    <w:basedOn w:val="Normal"/>
    <w:next w:val="Normal"/>
    <w:link w:val="Heading8Char"/>
    <w:uiPriority w:val="9"/>
    <w:unhideWhenUsed/>
    <w:qFormat/>
    <w:rsid w:val="006565F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6565F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uiPriority w:val="99"/>
    <w:unhideWhenUsed/>
    <w:pPr>
      <w:spacing w:before="600"/>
    </w:p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11"/>
    <w:qFormat/>
    <w:pPr>
      <w:numPr>
        <w:ilvl w:val="1"/>
      </w:numPr>
      <w:spacing w:after="0" w:line="240" w:lineRule="auto"/>
    </w:pPr>
    <w:rPr>
      <w:sz w:val="32"/>
      <w:szCs w:val="32"/>
    </w:rPr>
  </w:style>
  <w:style w:type="character" w:customStyle="1" w:styleId="SubtitleChar">
    <w:name w:val="Subtitle Char"/>
    <w:basedOn w:val="DefaultParagraphFont"/>
    <w:link w:val="Subtitle"/>
    <w:uiPriority w:val="11"/>
    <w:rPr>
      <w:sz w:val="32"/>
      <w:szCs w:val="32"/>
    </w:rPr>
  </w:style>
  <w:style w:type="paragraph" w:styleId="NoSpacing">
    <w:name w:val="No Spacing"/>
    <w:uiPriority w:val="1"/>
    <w:qFormat/>
    <w:pPr>
      <w:spacing w:after="0" w:line="240" w:lineRule="auto"/>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Info">
    <w:name w:val="Contact Info"/>
    <w:basedOn w:val="NoSpacing"/>
    <w:uiPriority w:val="99"/>
    <w:qFormat/>
    <w:rPr>
      <w:color w:val="FFFFFF" w:themeColor="background1"/>
      <w:sz w:val="22"/>
      <w:szCs w:val="22"/>
    </w:rPr>
  </w:style>
  <w:style w:type="paragraph" w:customStyle="1" w:styleId="TableSpace">
    <w:name w:val="Table Space"/>
    <w:basedOn w:val="NoSpacing"/>
    <w:uiPriority w:val="99"/>
    <w:pPr>
      <w:spacing w:line="14" w:lineRule="exact"/>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F24F4F" w:themeColor="accent1"/>
      <w:sz w:val="36"/>
      <w:szCs w:val="36"/>
    </w:rPr>
  </w:style>
  <w:style w:type="character" w:customStyle="1" w:styleId="Heading2Char">
    <w:name w:val="Heading 2 Char"/>
    <w:basedOn w:val="DefaultParagraphFont"/>
    <w:link w:val="Heading2"/>
    <w:uiPriority w:val="9"/>
    <w:rsid w:val="00BC62B9"/>
    <w:rPr>
      <w:b/>
      <w:bCs/>
      <w:sz w:val="28"/>
      <w:szCs w:val="28"/>
    </w:rPr>
  </w:style>
  <w:style w:type="paragraph" w:styleId="TOCHeading">
    <w:name w:val="TOC Heading"/>
    <w:basedOn w:val="Heading1"/>
    <w:next w:val="Normal"/>
    <w:uiPriority w:val="39"/>
    <w:unhideWhenUsed/>
    <w:qFormat/>
    <w:pPr>
      <w:pBdr>
        <w:bottom w:val="none" w:sz="0" w:space="0" w:color="auto"/>
      </w:pBdr>
      <w:spacing w:after="400"/>
      <w:outlineLvl w:val="9"/>
    </w:pPr>
    <w:rPr>
      <w:color w:val="DF1010" w:themeColor="accent1" w:themeShade="BF"/>
      <w:sz w:val="72"/>
      <w:szCs w:val="72"/>
    </w:rPr>
  </w:style>
  <w:style w:type="paragraph" w:styleId="TOC1">
    <w:name w:val="toc 1"/>
    <w:basedOn w:val="Normal"/>
    <w:next w:val="Normal"/>
    <w:autoRedefine/>
    <w:uiPriority w:val="39"/>
    <w:unhideWhenUsed/>
    <w:pPr>
      <w:numPr>
        <w:numId w:val="1"/>
      </w:numPr>
      <w:spacing w:after="140" w:line="240" w:lineRule="auto"/>
      <w:ind w:right="3240"/>
    </w:pPr>
    <w:rPr>
      <w:b/>
      <w:bCs/>
      <w:sz w:val="26"/>
      <w:szCs w:val="26"/>
    </w:rPr>
  </w:style>
  <w:style w:type="paragraph" w:styleId="TOC2">
    <w:name w:val="toc 2"/>
    <w:basedOn w:val="Normal"/>
    <w:next w:val="Normal"/>
    <w:autoRedefine/>
    <w:uiPriority w:val="39"/>
    <w:unhideWhenUsed/>
    <w:pPr>
      <w:tabs>
        <w:tab w:val="right" w:leader="dot" w:pos="9350"/>
      </w:tabs>
      <w:spacing w:after="100" w:line="240" w:lineRule="auto"/>
      <w:ind w:left="720" w:right="3240"/>
    </w:pPr>
  </w:style>
  <w:style w:type="character" w:styleId="Hyperlink">
    <w:name w:val="Hyperlink"/>
    <w:basedOn w:val="DefaultParagraphFont"/>
    <w:uiPriority w:val="99"/>
    <w:unhideWhenUsed/>
    <w:rPr>
      <w:color w:val="4C483D" w:themeColor="hyperlink"/>
      <w:u w:val="single"/>
    </w:rPr>
  </w:style>
  <w:style w:type="character" w:customStyle="1" w:styleId="Heading3Char">
    <w:name w:val="Heading 3 Char"/>
    <w:basedOn w:val="DefaultParagraphFont"/>
    <w:link w:val="Heading3"/>
    <w:uiPriority w:val="9"/>
    <w:rsid w:val="00754F19"/>
    <w:rPr>
      <w:b/>
      <w:bCs/>
      <w:i/>
      <w:iCs/>
      <w:color w:val="75716D" w:themeColor="background2" w:themeShade="80"/>
      <w:sz w:val="24"/>
      <w:szCs w:val="24"/>
    </w:rPr>
  </w:style>
  <w:style w:type="paragraph" w:customStyle="1" w:styleId="LogoAlt">
    <w:name w:val="Logo Alt."/>
    <w:basedOn w:val="Normal"/>
    <w:uiPriority w:val="99"/>
    <w:unhideWhenUsed/>
    <w:pPr>
      <w:spacing w:before="720" w:line="240" w:lineRule="auto"/>
      <w:ind w:left="720"/>
    </w:pPr>
  </w:style>
  <w:style w:type="paragraph" w:customStyle="1" w:styleId="FooterAlt">
    <w:name w:val="Footer Alt."/>
    <w:basedOn w:val="Normal"/>
    <w:uiPriority w:val="99"/>
    <w:unhideWhenUsed/>
    <w:qFormat/>
    <w:pPr>
      <w:spacing w:after="0" w:line="240" w:lineRule="auto"/>
    </w:pPr>
    <w:rPr>
      <w:i/>
      <w:iCs/>
      <w:sz w:val="18"/>
      <w:szCs w:val="18"/>
    </w:rPr>
  </w:style>
  <w:style w:type="table" w:customStyle="1" w:styleId="TipTable">
    <w:name w:val="Tip Table"/>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qFormat/>
    <w:pPr>
      <w:spacing w:before="160" w:after="160" w:line="240" w:lineRule="auto"/>
      <w:jc w:val="center"/>
    </w:p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DF1010" w:themeColor="accent1" w:themeShade="BF"/>
    </w:rPr>
  </w:style>
  <w:style w:type="table" w:customStyle="1" w:styleId="FinancialTable">
    <w:name w:val="Financial Table"/>
    <w:basedOn w:val="Table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semiHidden/>
    <w:unhideWhenUsed/>
    <w:pPr>
      <w:spacing w:after="100"/>
      <w:ind w:left="720" w:right="3240"/>
    </w:pPr>
  </w:style>
  <w:style w:type="paragraph" w:styleId="TOC4">
    <w:name w:val="toc 4"/>
    <w:basedOn w:val="Normal"/>
    <w:next w:val="Normal"/>
    <w:autoRedefine/>
    <w:uiPriority w:val="39"/>
    <w:semiHidden/>
    <w:unhideWhenUsed/>
    <w:pPr>
      <w:spacing w:after="100"/>
      <w:ind w:left="720" w:right="3240"/>
    </w:pPr>
  </w:style>
  <w:style w:type="paragraph" w:styleId="BalloonText">
    <w:name w:val="Balloon Text"/>
    <w:basedOn w:val="Normal"/>
    <w:link w:val="BalloonTextChar"/>
    <w:uiPriority w:val="99"/>
    <w:semiHidden/>
    <w:unhideWhenUsed/>
    <w:rsid w:val="00190E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0E80"/>
    <w:rPr>
      <w:rFonts w:ascii="Segoe UI" w:hAnsi="Segoe UI" w:cs="Segoe UI"/>
      <w:sz w:val="18"/>
      <w:szCs w:val="18"/>
    </w:rPr>
  </w:style>
  <w:style w:type="paragraph" w:styleId="ListParagraph">
    <w:name w:val="List Paragraph"/>
    <w:basedOn w:val="Normal"/>
    <w:uiPriority w:val="34"/>
    <w:unhideWhenUsed/>
    <w:qFormat/>
    <w:rsid w:val="00B66CD7"/>
    <w:pPr>
      <w:ind w:left="720"/>
      <w:contextualSpacing/>
    </w:pPr>
  </w:style>
  <w:style w:type="character" w:styleId="Strong">
    <w:name w:val="Strong"/>
    <w:basedOn w:val="DefaultParagraphFont"/>
    <w:uiPriority w:val="22"/>
    <w:qFormat/>
    <w:rsid w:val="00B76290"/>
    <w:rPr>
      <w:b/>
      <w:bCs/>
    </w:rPr>
  </w:style>
  <w:style w:type="character" w:styleId="UnresolvedMention">
    <w:name w:val="Unresolved Mention"/>
    <w:basedOn w:val="DefaultParagraphFont"/>
    <w:uiPriority w:val="99"/>
    <w:semiHidden/>
    <w:unhideWhenUsed/>
    <w:rsid w:val="00EA29D7"/>
    <w:rPr>
      <w:color w:val="808080"/>
      <w:shd w:val="clear" w:color="auto" w:fill="E6E6E6"/>
    </w:rPr>
  </w:style>
  <w:style w:type="character" w:customStyle="1" w:styleId="Heading5Char">
    <w:name w:val="Heading 5 Char"/>
    <w:basedOn w:val="DefaultParagraphFont"/>
    <w:link w:val="Heading5"/>
    <w:uiPriority w:val="9"/>
    <w:rsid w:val="006565FD"/>
    <w:rPr>
      <w:rFonts w:asciiTheme="majorHAnsi" w:eastAsiaTheme="majorEastAsia" w:hAnsiTheme="majorHAnsi" w:cstheme="majorBidi"/>
      <w:color w:val="DF1010" w:themeColor="accent1" w:themeShade="BF"/>
      <w:sz w:val="22"/>
      <w:szCs w:val="22"/>
    </w:rPr>
  </w:style>
  <w:style w:type="character" w:customStyle="1" w:styleId="Heading6Char">
    <w:name w:val="Heading 6 Char"/>
    <w:basedOn w:val="DefaultParagraphFont"/>
    <w:link w:val="Heading6"/>
    <w:uiPriority w:val="9"/>
    <w:rsid w:val="006565FD"/>
    <w:rPr>
      <w:rFonts w:asciiTheme="majorHAnsi" w:eastAsiaTheme="majorEastAsia" w:hAnsiTheme="majorHAnsi" w:cstheme="majorBidi"/>
      <w:color w:val="940B0B" w:themeColor="accent1" w:themeShade="7F"/>
      <w:sz w:val="22"/>
      <w:szCs w:val="22"/>
    </w:rPr>
  </w:style>
  <w:style w:type="character" w:customStyle="1" w:styleId="Heading7Char">
    <w:name w:val="Heading 7 Char"/>
    <w:basedOn w:val="DefaultParagraphFont"/>
    <w:link w:val="Heading7"/>
    <w:uiPriority w:val="9"/>
    <w:rsid w:val="006565FD"/>
    <w:rPr>
      <w:rFonts w:asciiTheme="majorHAnsi" w:eastAsiaTheme="majorEastAsia" w:hAnsiTheme="majorHAnsi" w:cstheme="majorBidi"/>
      <w:i/>
      <w:iCs/>
      <w:color w:val="940B0B" w:themeColor="accent1" w:themeShade="7F"/>
      <w:sz w:val="22"/>
      <w:szCs w:val="22"/>
    </w:rPr>
  </w:style>
  <w:style w:type="character" w:customStyle="1" w:styleId="Heading8Char">
    <w:name w:val="Heading 8 Char"/>
    <w:basedOn w:val="DefaultParagraphFont"/>
    <w:link w:val="Heading8"/>
    <w:uiPriority w:val="9"/>
    <w:rsid w:val="006565F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6565FD"/>
    <w:rPr>
      <w:rFonts w:asciiTheme="majorHAnsi" w:eastAsiaTheme="majorEastAsia" w:hAnsiTheme="majorHAnsi" w:cstheme="majorBidi"/>
      <w:i/>
      <w:iCs/>
      <w:color w:val="272727" w:themeColor="text1" w:themeTint="D8"/>
      <w:sz w:val="21"/>
      <w:szCs w:val="21"/>
    </w:rPr>
  </w:style>
  <w:style w:type="character" w:styleId="Emphasis">
    <w:name w:val="Emphasis"/>
    <w:basedOn w:val="DefaultParagraphFont"/>
    <w:uiPriority w:val="20"/>
    <w:qFormat/>
    <w:rsid w:val="00B322F3"/>
    <w:rPr>
      <w:i/>
      <w:iCs/>
    </w:rPr>
  </w:style>
  <w:style w:type="paragraph" w:styleId="Caption">
    <w:name w:val="caption"/>
    <w:basedOn w:val="Normal"/>
    <w:next w:val="Normal"/>
    <w:uiPriority w:val="35"/>
    <w:unhideWhenUsed/>
    <w:qFormat/>
    <w:rsid w:val="005C36A0"/>
    <w:pPr>
      <w:spacing w:after="200" w:line="240" w:lineRule="auto"/>
    </w:pPr>
    <w:rPr>
      <w:i/>
      <w:iCs/>
      <w:sz w:val="18"/>
      <w:szCs w:val="18"/>
    </w:rPr>
  </w:style>
  <w:style w:type="paragraph" w:styleId="FootnoteText">
    <w:name w:val="footnote text"/>
    <w:basedOn w:val="Normal"/>
    <w:link w:val="FootnoteTextChar"/>
    <w:uiPriority w:val="99"/>
    <w:semiHidden/>
    <w:unhideWhenUsed/>
    <w:rsid w:val="00D7282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7282E"/>
  </w:style>
  <w:style w:type="character" w:styleId="FootnoteReference">
    <w:name w:val="footnote reference"/>
    <w:basedOn w:val="DefaultParagraphFont"/>
    <w:uiPriority w:val="99"/>
    <w:semiHidden/>
    <w:unhideWhenUsed/>
    <w:rsid w:val="00D7282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6258624">
      <w:bodyDiv w:val="1"/>
      <w:marLeft w:val="0"/>
      <w:marRight w:val="0"/>
      <w:marTop w:val="0"/>
      <w:marBottom w:val="0"/>
      <w:divBdr>
        <w:top w:val="none" w:sz="0" w:space="0" w:color="auto"/>
        <w:left w:val="none" w:sz="0" w:space="0" w:color="auto"/>
        <w:bottom w:val="none" w:sz="0" w:space="0" w:color="auto"/>
        <w:right w:val="none" w:sz="0" w:space="0" w:color="auto"/>
      </w:divBdr>
    </w:div>
    <w:div w:id="952245427">
      <w:bodyDiv w:val="1"/>
      <w:marLeft w:val="0"/>
      <w:marRight w:val="0"/>
      <w:marTop w:val="0"/>
      <w:marBottom w:val="0"/>
      <w:divBdr>
        <w:top w:val="none" w:sz="0" w:space="0" w:color="auto"/>
        <w:left w:val="none" w:sz="0" w:space="0" w:color="auto"/>
        <w:bottom w:val="none" w:sz="0" w:space="0" w:color="auto"/>
        <w:right w:val="none" w:sz="0" w:space="0" w:color="auto"/>
      </w:divBdr>
    </w:div>
    <w:div w:id="976229610">
      <w:bodyDiv w:val="1"/>
      <w:marLeft w:val="0"/>
      <w:marRight w:val="0"/>
      <w:marTop w:val="0"/>
      <w:marBottom w:val="0"/>
      <w:divBdr>
        <w:top w:val="none" w:sz="0" w:space="0" w:color="auto"/>
        <w:left w:val="none" w:sz="0" w:space="0" w:color="auto"/>
        <w:bottom w:val="none" w:sz="0" w:space="0" w:color="auto"/>
        <w:right w:val="none" w:sz="0" w:space="0" w:color="auto"/>
      </w:divBdr>
    </w:div>
    <w:div w:id="978340297">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4043692">
      <w:bodyDiv w:val="1"/>
      <w:marLeft w:val="0"/>
      <w:marRight w:val="0"/>
      <w:marTop w:val="0"/>
      <w:marBottom w:val="0"/>
      <w:divBdr>
        <w:top w:val="none" w:sz="0" w:space="0" w:color="auto"/>
        <w:left w:val="none" w:sz="0" w:space="0" w:color="auto"/>
        <w:bottom w:val="none" w:sz="0" w:space="0" w:color="auto"/>
        <w:right w:val="none" w:sz="0" w:space="0" w:color="auto"/>
      </w:divBdr>
    </w:div>
    <w:div w:id="1375352750">
      <w:bodyDiv w:val="1"/>
      <w:marLeft w:val="0"/>
      <w:marRight w:val="0"/>
      <w:marTop w:val="0"/>
      <w:marBottom w:val="0"/>
      <w:divBdr>
        <w:top w:val="none" w:sz="0" w:space="0" w:color="auto"/>
        <w:left w:val="none" w:sz="0" w:space="0" w:color="auto"/>
        <w:bottom w:val="none" w:sz="0" w:space="0" w:color="auto"/>
        <w:right w:val="none" w:sz="0" w:space="0" w:color="auto"/>
      </w:divBdr>
      <w:divsChild>
        <w:div w:id="882445759">
          <w:marLeft w:val="0"/>
          <w:marRight w:val="0"/>
          <w:marTop w:val="0"/>
          <w:marBottom w:val="0"/>
          <w:divBdr>
            <w:top w:val="none" w:sz="0" w:space="0" w:color="auto"/>
            <w:left w:val="none" w:sz="0" w:space="0" w:color="auto"/>
            <w:bottom w:val="none" w:sz="0" w:space="0" w:color="auto"/>
            <w:right w:val="none" w:sz="0" w:space="0" w:color="auto"/>
          </w:divBdr>
          <w:divsChild>
            <w:div w:id="141874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455829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image" Target="media/image8.png"/><Relationship Id="rId26" Type="http://schemas.openxmlformats.org/officeDocument/2006/relationships/image" Target="media/image13.gif"/><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hyperlink" Target="https://twitter.com/OnasanderICO" TargetMode="External"/><Relationship Id="rId50" Type="http://schemas.openxmlformats.org/officeDocument/2006/relationships/hyperlink" Target="https://www.facebook.com/OnasanderICO" TargetMode="External"/><Relationship Id="rId55" Type="http://schemas.openxmlformats.org/officeDocument/2006/relationships/image" Target="media/image30.png"/><Relationship Id="rId63" Type="http://schemas.openxmlformats.org/officeDocument/2006/relationships/hyperlink" Target="https://plus.google.com/109672890307005343634" TargetMode="External"/><Relationship Id="rId68" Type="http://schemas.openxmlformats.org/officeDocument/2006/relationships/glossaryDocument" Target="glossary/document.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s://originstamp.org/u/4618f9f1-c283-a445-9ddb-9ea70d18e76d"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gif"/><Relationship Id="rId24" Type="http://schemas.openxmlformats.org/officeDocument/2006/relationships/image" Target="media/image11.gif"/><Relationship Id="rId32" Type="http://schemas.openxmlformats.org/officeDocument/2006/relationships/image" Target="media/image18.gif"/><Relationship Id="rId37" Type="http://schemas.openxmlformats.org/officeDocument/2006/relationships/hyperlink" Target="http://www.Onsander.com" TargetMode="External"/><Relationship Id="rId40" Type="http://schemas.openxmlformats.org/officeDocument/2006/relationships/image" Target="media/image25.png"/><Relationship Id="rId45" Type="http://schemas.openxmlformats.org/officeDocument/2006/relationships/hyperlink" Target="https://www.facebook.com/onasander.ico.bank" TargetMode="External"/><Relationship Id="rId53" Type="http://schemas.openxmlformats.org/officeDocument/2006/relationships/hyperlink" Target="https://www.linkedin.com/in/onasander-ico-3862a7161/" TargetMode="External"/><Relationship Id="rId58" Type="http://schemas.openxmlformats.org/officeDocument/2006/relationships/image" Target="media/image31.png"/><Relationship Id="rId66"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yperlink" Target="http://www.Onasander.com" TargetMode="External"/><Relationship Id="rId28" Type="http://schemas.openxmlformats.org/officeDocument/2006/relationships/image" Target="media/image15.gif"/><Relationship Id="rId36" Type="http://schemas.openxmlformats.org/officeDocument/2006/relationships/image" Target="media/image22.png"/><Relationship Id="rId49" Type="http://schemas.openxmlformats.org/officeDocument/2006/relationships/image" Target="media/image28.png"/><Relationship Id="rId57" Type="http://schemas.openxmlformats.org/officeDocument/2006/relationships/hyperlink" Target="https://discordapp.com/invite/8tyyX8g" TargetMode="External"/><Relationship Id="rId61" Type="http://schemas.openxmlformats.org/officeDocument/2006/relationships/image" Target="media/image32.png"/><Relationship Id="rId10" Type="http://schemas.openxmlformats.org/officeDocument/2006/relationships/image" Target="media/image2.png"/><Relationship Id="rId19" Type="http://schemas.openxmlformats.org/officeDocument/2006/relationships/hyperlink" Target="http://www.Onasander.com" TargetMode="External"/><Relationship Id="rId31" Type="http://schemas.openxmlformats.org/officeDocument/2006/relationships/image" Target="media/image17.gif"/><Relationship Id="rId44" Type="http://schemas.openxmlformats.org/officeDocument/2006/relationships/hyperlink" Target="https://bitcointalk.org/index.php?topic=3948353.0" TargetMode="External"/><Relationship Id="rId52" Type="http://schemas.openxmlformats.org/officeDocument/2006/relationships/image" Target="media/image29.png"/><Relationship Id="rId60" Type="http://schemas.openxmlformats.org/officeDocument/2006/relationships/hyperlink" Target="https://plus.google.com/109672890307005343634" TargetMode="External"/><Relationship Id="rId65"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4.gif"/><Relationship Id="rId30" Type="http://schemas.openxmlformats.org/officeDocument/2006/relationships/image" Target="media/image16.gif"/><Relationship Id="rId35" Type="http://schemas.openxmlformats.org/officeDocument/2006/relationships/image" Target="media/image21.png"/><Relationship Id="rId43" Type="http://schemas.openxmlformats.org/officeDocument/2006/relationships/hyperlink" Target="http://www.Onasander.com" TargetMode="External"/><Relationship Id="rId48" Type="http://schemas.openxmlformats.org/officeDocument/2006/relationships/hyperlink" Target="https://www.linkedin.com/in/onasander-ico-3862a7161/" TargetMode="External"/><Relationship Id="rId56" Type="http://schemas.openxmlformats.org/officeDocument/2006/relationships/hyperlink" Target="https://github.com/onasander" TargetMode="External"/><Relationship Id="rId64" Type="http://schemas.openxmlformats.org/officeDocument/2006/relationships/image" Target="media/image33.png"/><Relationship Id="rId69"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hyperlink" Target="https://github.com/onasander" TargetMode="External"/><Relationship Id="rId3" Type="http://schemas.openxmlformats.org/officeDocument/2006/relationships/customXml" Target="../customXml/item3.xml"/><Relationship Id="rId12" Type="http://schemas.openxmlformats.org/officeDocument/2006/relationships/hyperlink" Target="https://etherscan.io/token/0x5884c40dded55b5649a1aaa677a750ead35e3043" TargetMode="External"/><Relationship Id="rId17" Type="http://schemas.openxmlformats.org/officeDocument/2006/relationships/hyperlink" Target="https://etherscan.io/token/0x5884c40ddEd55b5649A1AaA677A750eaD35E3043" TargetMode="External"/><Relationship Id="rId25" Type="http://schemas.openxmlformats.org/officeDocument/2006/relationships/image" Target="media/image12.gif"/><Relationship Id="rId33" Type="http://schemas.openxmlformats.org/officeDocument/2006/relationships/image" Target="media/image19.gif"/><Relationship Id="rId38" Type="http://schemas.openxmlformats.org/officeDocument/2006/relationships/image" Target="media/image23.png"/><Relationship Id="rId46" Type="http://schemas.openxmlformats.org/officeDocument/2006/relationships/image" Target="media/image27.png"/><Relationship Id="rId59" Type="http://schemas.openxmlformats.org/officeDocument/2006/relationships/hyperlink" Target="https://t.me/joinchat/G52Z0g2M0gnvX6L-92UZvA" TargetMode="External"/><Relationship Id="rId67" Type="http://schemas.openxmlformats.org/officeDocument/2006/relationships/fontTable" Target="fontTable.xml"/><Relationship Id="rId20" Type="http://schemas.openxmlformats.org/officeDocument/2006/relationships/chart" Target="charts/chart1.xml"/><Relationship Id="rId41" Type="http://schemas.openxmlformats.org/officeDocument/2006/relationships/hyperlink" Target="https://twitter.com/OnasanderICO" TargetMode="External"/><Relationship Id="rId54" Type="http://schemas.openxmlformats.org/officeDocument/2006/relationships/hyperlink" Target="https://t.me/joinchat/G52Z0g2M0gnvX6L-92UZvA" TargetMode="External"/><Relationship Id="rId62" Type="http://schemas.openxmlformats.org/officeDocument/2006/relationships/hyperlink" Target="https://discordapp.com/invite/8tyyX8g"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zej\AppData\Roaming\Microsoft\Templates\Business%20plan.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r>
              <a:rPr lang="en-US" sz="2000" b="1" cap="none" spc="0">
                <a:ln w="0"/>
                <a:solidFill>
                  <a:schemeClr val="accent1"/>
                </a:solidFill>
                <a:effectLst>
                  <a:outerShdw blurRad="38100" dist="25400" dir="5400000" algn="ctr" rotWithShape="0">
                    <a:srgbClr val="6E747A">
                      <a:alpha val="43000"/>
                    </a:srgbClr>
                  </a:outerShdw>
                </a:effectLst>
              </a:rPr>
              <a:t>Final Token Distribution</a:t>
            </a:r>
          </a:p>
        </c:rich>
      </c:tx>
      <c:layout>
        <c:manualLayout>
          <c:xMode val="edge"/>
          <c:yMode val="edge"/>
          <c:x val="0.2722163896179644"/>
          <c:y val="2.1299254526091587E-2"/>
        </c:manualLayout>
      </c:layout>
      <c:overlay val="0"/>
      <c:spPr>
        <a:noFill/>
        <a:ln>
          <a:noFill/>
        </a:ln>
        <a:effectLst/>
      </c:spPr>
      <c:txPr>
        <a:bodyPr rot="0" spcFirstLastPara="1" vertOverflow="ellipsis" vert="horz" wrap="square" anchor="ctr" anchorCtr="1"/>
        <a:lstStyle/>
        <a:p>
          <a:pPr>
            <a:defRPr sz="2000" b="0"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B23-450B-99A2-5B881E9BF7A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2-DB23-450B-99A2-5B881E9BF7A0}"/>
              </c:ext>
            </c:extLst>
          </c:dPt>
          <c:dLbls>
            <c:dLbl>
              <c:idx val="0"/>
              <c:layout>
                <c:manualLayout>
                  <c:x val="-3.762649460484107E-2"/>
                  <c:y val="-0.21540303036154823"/>
                </c:manualLayout>
              </c:layout>
              <c:tx>
                <c:rich>
                  <a:bodyPr rot="0" spcFirstLastPara="1" vertOverflow="ellipsis" vert="horz" wrap="square" lIns="38100" tIns="19050" rIns="38100" bIns="19050" anchor="ctr" anchorCtr="1">
                    <a:noAutofit/>
                  </a:bodyPr>
                  <a:lstStyle/>
                  <a:p>
                    <a:pPr>
                      <a:defRPr sz="1400" b="1"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r>
                      <a:rPr lang="en-US" sz="1400" b="1" cap="none" spc="0">
                        <a:ln w="0"/>
                        <a:solidFill>
                          <a:schemeClr val="accent1"/>
                        </a:solidFill>
                        <a:effectLst>
                          <a:outerShdw blurRad="38100" dist="25400" dir="5400000" algn="ctr" rotWithShape="0">
                            <a:srgbClr val="6E747A">
                              <a:alpha val="43000"/>
                            </a:srgbClr>
                          </a:outerShdw>
                        </a:effectLst>
                      </a:rPr>
                      <a:t>INVESTORS</a:t>
                    </a:r>
                    <a:r>
                      <a:rPr lang="en-US" sz="1400" b="1" cap="none" spc="0" baseline="0">
                        <a:ln w="0"/>
                        <a:solidFill>
                          <a:schemeClr val="accent1"/>
                        </a:solidFill>
                        <a:effectLst>
                          <a:outerShdw blurRad="38100" dist="25400" dir="5400000" algn="ctr" rotWithShape="0">
                            <a:srgbClr val="6E747A">
                              <a:alpha val="43000"/>
                            </a:srgbClr>
                          </a:outerShdw>
                        </a:effectLst>
                      </a:rPr>
                      <a:t> 90%</a:t>
                    </a:r>
                    <a:endParaRPr lang="en-US" sz="1400" b="1" cap="none" spc="0">
                      <a:ln w="0"/>
                      <a:solidFill>
                        <a:schemeClr val="accent1"/>
                      </a:solidFill>
                      <a:effectLst>
                        <a:outerShdw blurRad="38100" dist="25400" dir="5400000" algn="ctr" rotWithShape="0">
                          <a:srgbClr val="6E747A">
                            <a:alpha val="43000"/>
                          </a:srgbClr>
                        </a:outerShdw>
                      </a:effectLst>
                    </a:endParaRPr>
                  </a:p>
                </c:rich>
              </c:tx>
              <c:spPr>
                <a:noFill/>
                <a:ln>
                  <a:noFill/>
                </a:ln>
                <a:effectLst/>
              </c:spPr>
              <c:txPr>
                <a:bodyPr rot="0" spcFirstLastPara="1" vertOverflow="ellipsis" vert="horz" wrap="square" lIns="38100" tIns="19050" rIns="38100" bIns="19050" anchor="ctr" anchorCtr="1">
                  <a:noAutofit/>
                </a:bodyPr>
                <a:lstStyle/>
                <a:p>
                  <a:pPr>
                    <a:defRPr sz="1400" b="1"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endParaRPr lang="en-US"/>
                </a:p>
              </c:txPr>
              <c:showLegendKey val="0"/>
              <c:showVal val="1"/>
              <c:showCatName val="0"/>
              <c:showSerName val="1"/>
              <c:showPercent val="0"/>
              <c:showBubbleSize val="0"/>
              <c:extLst>
                <c:ext xmlns:c15="http://schemas.microsoft.com/office/drawing/2012/chart" uri="{CE6537A1-D6FC-4f65-9D91-7224C49458BB}">
                  <c15:layout>
                    <c:manualLayout>
                      <c:w val="0.24297444590259551"/>
                      <c:h val="0.27042869641294837"/>
                    </c:manualLayout>
                  </c15:layout>
                </c:ext>
                <c:ext xmlns:c16="http://schemas.microsoft.com/office/drawing/2014/chart" uri="{C3380CC4-5D6E-409C-BE32-E72D297353CC}">
                  <c16:uniqueId val="{00000001-DB23-450B-99A2-5B881E9BF7A0}"/>
                </c:ext>
              </c:extLst>
            </c:dLbl>
            <c:dLbl>
              <c:idx val="1"/>
              <c:layout>
                <c:manualLayout>
                  <c:x val="5.8950678040244966E-2"/>
                  <c:y val="-3.4313881691306156E-2"/>
                </c:manualLayout>
              </c:layout>
              <c:tx>
                <c:rich>
                  <a:bodyPr/>
                  <a:lstStyle/>
                  <a:p>
                    <a:r>
                      <a:rPr lang="en-US" sz="1400" b="1" cap="none" spc="0">
                        <a:ln w="0"/>
                        <a:solidFill>
                          <a:schemeClr val="accent1"/>
                        </a:solidFill>
                        <a:effectLst>
                          <a:outerShdw blurRad="38100" dist="25400" dir="5400000" algn="ctr" rotWithShape="0">
                            <a:srgbClr val="6E747A">
                              <a:alpha val="43000"/>
                            </a:srgbClr>
                          </a:outerShdw>
                        </a:effectLst>
                      </a:rPr>
                      <a:t>COMPANY</a:t>
                    </a:r>
                    <a:r>
                      <a:rPr lang="en-US" sz="1400" b="1" cap="none" spc="0" baseline="0">
                        <a:ln w="0"/>
                        <a:solidFill>
                          <a:schemeClr val="accent1"/>
                        </a:solidFill>
                        <a:effectLst>
                          <a:outerShdw blurRad="38100" dist="25400" dir="5400000" algn="ctr" rotWithShape="0">
                            <a:srgbClr val="6E747A">
                              <a:alpha val="43000"/>
                            </a:srgbClr>
                          </a:outerShdw>
                        </a:effectLst>
                      </a:rPr>
                      <a:t> RESERVES</a:t>
                    </a:r>
                  </a:p>
                  <a:p>
                    <a:r>
                      <a:rPr lang="en-US" sz="1400" b="1" cap="none" spc="0" baseline="0">
                        <a:ln w="0"/>
                        <a:solidFill>
                          <a:schemeClr val="accent1"/>
                        </a:solidFill>
                        <a:effectLst>
                          <a:outerShdw blurRad="38100" dist="25400" dir="5400000" algn="ctr" rotWithShape="0">
                            <a:srgbClr val="6E747A">
                              <a:alpha val="43000"/>
                            </a:srgbClr>
                          </a:outerShdw>
                        </a:effectLst>
                      </a:rPr>
                      <a:t>10%</a:t>
                    </a:r>
                    <a:endParaRPr lang="en-US" sz="1400" b="1" cap="none" spc="0">
                      <a:ln w="0"/>
                      <a:solidFill>
                        <a:schemeClr val="accent1"/>
                      </a:solidFill>
                      <a:effectLst>
                        <a:outerShdw blurRad="38100" dist="25400" dir="5400000" algn="ctr" rotWithShape="0">
                          <a:srgbClr val="6E747A">
                            <a:alpha val="43000"/>
                          </a:srgbClr>
                        </a:outerShdw>
                      </a:effectLst>
                    </a:endParaRP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DB23-450B-99A2-5B881E9BF7A0}"/>
                </c:ext>
              </c:extLst>
            </c:dLbl>
            <c:spPr>
              <a:noFill/>
              <a:ln>
                <a:noFill/>
              </a:ln>
              <a:effectLst/>
            </c:spPr>
            <c:txPr>
              <a:bodyPr rot="0" spcFirstLastPara="1" vertOverflow="ellipsis" vert="horz" wrap="square" lIns="38100" tIns="19050" rIns="38100" bIns="19050" anchor="ctr" anchorCtr="1">
                <a:spAutoFit/>
              </a:bodyPr>
              <a:lstStyle/>
              <a:p>
                <a:pPr>
                  <a:defRPr sz="1400" b="1"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2"/>
                <c:pt idx="0">
                  <c:v>1st Qtr</c:v>
                </c:pt>
                <c:pt idx="1">
                  <c:v>2nd Qtr</c:v>
                </c:pt>
              </c:strCache>
            </c:strRef>
          </c:cat>
          <c:val>
            <c:numRef>
              <c:f>Sheet1!$B$2:$B$5</c:f>
              <c:numCache>
                <c:formatCode>General</c:formatCode>
                <c:ptCount val="2"/>
                <c:pt idx="0">
                  <c:v>80</c:v>
                </c:pt>
                <c:pt idx="1">
                  <c:v>10</c:v>
                </c:pt>
              </c:numCache>
            </c:numRef>
          </c:val>
          <c:extLst>
            <c:ext xmlns:c16="http://schemas.microsoft.com/office/drawing/2014/chart" uri="{C3380CC4-5D6E-409C-BE32-E72D297353CC}">
              <c16:uniqueId val="{00000000-DB23-450B-99A2-5B881E9BF7A0}"/>
            </c:ext>
          </c:extLst>
        </c:ser>
        <c:dLbls>
          <c:showLegendKey val="0"/>
          <c:showVal val="0"/>
          <c:showCatName val="0"/>
          <c:showSerName val="0"/>
          <c:showPercent val="0"/>
          <c:showBubbleSize val="0"/>
          <c:showLeaderLines val="1"/>
        </c:dLbls>
        <c:firstSliceAng val="115"/>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2B6C20CB4824C5786B5C693D0AA374E"/>
        <w:category>
          <w:name w:val="General"/>
          <w:gallery w:val="placeholder"/>
        </w:category>
        <w:types>
          <w:type w:val="bbPlcHdr"/>
        </w:types>
        <w:behaviors>
          <w:behavior w:val="content"/>
        </w:behaviors>
        <w:guid w:val="{180BBBEA-2954-4A63-B864-975AEEB1E9B8}"/>
      </w:docPartPr>
      <w:docPartBody>
        <w:p w:rsidR="001476F0" w:rsidRDefault="001F424A">
          <w:pPr>
            <w:pStyle w:val="C2B6C20CB4824C5786B5C693D0AA374E"/>
          </w:pPr>
          <w:r>
            <w:rPr>
              <w:rStyle w:val="PlaceholderText"/>
            </w:rPr>
            <w:t>Click here to enter text.</w:t>
          </w:r>
        </w:p>
      </w:docPartBody>
    </w:docPart>
    <w:docPart>
      <w:docPartPr>
        <w:name w:val="A95E25241C004393AE70707B0DF083E5"/>
        <w:category>
          <w:name w:val="General"/>
          <w:gallery w:val="placeholder"/>
        </w:category>
        <w:types>
          <w:type w:val="bbPlcHdr"/>
        </w:types>
        <w:behaviors>
          <w:behavior w:val="content"/>
        </w:behaviors>
        <w:guid w:val="{7DB09090-86A1-4A27-8605-2766FF878BB4}"/>
      </w:docPartPr>
      <w:docPartBody>
        <w:p w:rsidR="004F0960" w:rsidRDefault="0075488C" w:rsidP="0075488C">
          <w:pPr>
            <w:pStyle w:val="A95E25241C004393AE70707B0DF083E5"/>
          </w:pPr>
          <w:r>
            <w:t>[Business Plan Title]</w:t>
          </w:r>
        </w:p>
      </w:docPartBody>
    </w:docPart>
    <w:docPart>
      <w:docPartPr>
        <w:name w:val="9377004CD11D46CA883BFFF0BA7B1321"/>
        <w:category>
          <w:name w:val="General"/>
          <w:gallery w:val="placeholder"/>
        </w:category>
        <w:types>
          <w:type w:val="bbPlcHdr"/>
        </w:types>
        <w:behaviors>
          <w:behavior w:val="content"/>
        </w:behaviors>
        <w:guid w:val="{B64885D3-D218-48DB-893B-E76E0F0110AF}"/>
      </w:docPartPr>
      <w:docPartBody>
        <w:p w:rsidR="004F0960" w:rsidRDefault="0075488C" w:rsidP="0075488C">
          <w:pPr>
            <w:pStyle w:val="9377004CD11D46CA883BFFF0BA7B1321"/>
          </w:pPr>
          <w:r>
            <w:t>[Select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ontserrat">
    <w:altName w:val="Cambria"/>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24A"/>
    <w:rsid w:val="00064F3F"/>
    <w:rsid w:val="000944E4"/>
    <w:rsid w:val="000C3CDC"/>
    <w:rsid w:val="000D787B"/>
    <w:rsid w:val="00100236"/>
    <w:rsid w:val="001307A0"/>
    <w:rsid w:val="001429C7"/>
    <w:rsid w:val="001476F0"/>
    <w:rsid w:val="001F424A"/>
    <w:rsid w:val="00206DC0"/>
    <w:rsid w:val="0023098B"/>
    <w:rsid w:val="00233EBE"/>
    <w:rsid w:val="00237F4C"/>
    <w:rsid w:val="00243EC1"/>
    <w:rsid w:val="00272945"/>
    <w:rsid w:val="002A4F9C"/>
    <w:rsid w:val="002C1481"/>
    <w:rsid w:val="00335942"/>
    <w:rsid w:val="0036636D"/>
    <w:rsid w:val="00381FF9"/>
    <w:rsid w:val="003C1F4C"/>
    <w:rsid w:val="0044729A"/>
    <w:rsid w:val="004910F5"/>
    <w:rsid w:val="004B31F5"/>
    <w:rsid w:val="004B7B29"/>
    <w:rsid w:val="004D19B5"/>
    <w:rsid w:val="004F0960"/>
    <w:rsid w:val="00577993"/>
    <w:rsid w:val="005D5B9D"/>
    <w:rsid w:val="00641933"/>
    <w:rsid w:val="0068629E"/>
    <w:rsid w:val="006C4343"/>
    <w:rsid w:val="00706AAF"/>
    <w:rsid w:val="007351AF"/>
    <w:rsid w:val="0075488C"/>
    <w:rsid w:val="007A4527"/>
    <w:rsid w:val="007B712E"/>
    <w:rsid w:val="007D10AE"/>
    <w:rsid w:val="008401AF"/>
    <w:rsid w:val="00905192"/>
    <w:rsid w:val="00922F70"/>
    <w:rsid w:val="009319EE"/>
    <w:rsid w:val="00983B3A"/>
    <w:rsid w:val="00986D4C"/>
    <w:rsid w:val="00A57F74"/>
    <w:rsid w:val="00A764E4"/>
    <w:rsid w:val="00B30865"/>
    <w:rsid w:val="00B70E4D"/>
    <w:rsid w:val="00B75931"/>
    <w:rsid w:val="00BD3B72"/>
    <w:rsid w:val="00C52FCF"/>
    <w:rsid w:val="00C60844"/>
    <w:rsid w:val="00CA7D55"/>
    <w:rsid w:val="00D0650D"/>
    <w:rsid w:val="00D13C30"/>
    <w:rsid w:val="00E14B0C"/>
    <w:rsid w:val="00E266BB"/>
    <w:rsid w:val="00E76CB6"/>
    <w:rsid w:val="00EF2DC4"/>
    <w:rsid w:val="00F32F9A"/>
    <w:rsid w:val="00F533D9"/>
    <w:rsid w:val="00F578E9"/>
    <w:rsid w:val="00F7102A"/>
    <w:rsid w:val="00F72974"/>
    <w:rsid w:val="00FC4C6F"/>
    <w:rsid w:val="00FD3167"/>
    <w:rsid w:val="00FF77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C2B6C20CB4824C5786B5C693D0AA374E">
    <w:name w:val="C2B6C20CB4824C5786B5C693D0AA374E"/>
  </w:style>
  <w:style w:type="paragraph" w:customStyle="1" w:styleId="AC715B511BF846A49629819D39E1CB0E">
    <w:name w:val="AC715B511BF846A49629819D39E1CB0E"/>
  </w:style>
  <w:style w:type="paragraph" w:customStyle="1" w:styleId="8080A6E7C838410A8EB4DCD4C97C46B8">
    <w:name w:val="8080A6E7C838410A8EB4DCD4C97C46B8"/>
  </w:style>
  <w:style w:type="paragraph" w:customStyle="1" w:styleId="70BD67D8DE124C0990B1BBB8298B3541">
    <w:name w:val="70BD67D8DE124C0990B1BBB8298B3541"/>
  </w:style>
  <w:style w:type="paragraph" w:customStyle="1" w:styleId="5DCE21DF1538460DA9AB401E5C1A63F1">
    <w:name w:val="5DCE21DF1538460DA9AB401E5C1A63F1"/>
  </w:style>
  <w:style w:type="paragraph" w:customStyle="1" w:styleId="863B0F5EF76A4DA881C64B16CC988F48">
    <w:name w:val="863B0F5EF76A4DA881C64B16CC988F48"/>
  </w:style>
  <w:style w:type="paragraph" w:customStyle="1" w:styleId="B6809655ABE745CA96B3AFC156BCE079">
    <w:name w:val="B6809655ABE745CA96B3AFC156BCE079"/>
  </w:style>
  <w:style w:type="paragraph" w:customStyle="1" w:styleId="B2267670BDE94257B1C65BBDC2B0598D">
    <w:name w:val="B2267670BDE94257B1C65BBDC2B0598D"/>
  </w:style>
  <w:style w:type="paragraph" w:customStyle="1" w:styleId="3965852E419344AB895D4F574DBF968C">
    <w:name w:val="3965852E419344AB895D4F574DBF968C"/>
  </w:style>
  <w:style w:type="paragraph" w:customStyle="1" w:styleId="A45AC7FC448F4509A98641DBA7727374">
    <w:name w:val="A45AC7FC448F4509A98641DBA7727374"/>
  </w:style>
  <w:style w:type="paragraph" w:customStyle="1" w:styleId="A95E25241C004393AE70707B0DF083E5">
    <w:name w:val="A95E25241C004393AE70707B0DF083E5"/>
    <w:rsid w:val="0075488C"/>
  </w:style>
  <w:style w:type="paragraph" w:customStyle="1" w:styleId="9377004CD11D46CA883BFFF0BA7B1321">
    <w:name w:val="9377004CD11D46CA883BFFF0BA7B1321"/>
    <w:rsid w:val="007548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2018-03-14T00:00:00</PublishDate>
  <Abstract/>
  <CompanyAddress>15 Avenue of American
New York, New York 10004</CompanyAddress>
  <CompanyPhone>212-235-2388</CompanyPhone>
  <CompanyFax>212-235-2395</CompanyFax>
  <CompanyEmail>info@onasander.com</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3111A845-735D-4392-9710-CE3829A3A7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plan.dotx</Template>
  <TotalTime>3537</TotalTime>
  <Pages>39</Pages>
  <Words>9838</Words>
  <Characters>56079</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OnasandeR ICO WHITEPAPER</vt:lpstr>
    </vt:vector>
  </TitlesOfParts>
  <Company/>
  <LinksUpToDate>false</LinksUpToDate>
  <CharactersWithSpaces>65786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OnasandeR ICO WHITEPAPER</dc:title>
  <dc:subject>First Decentralized Investment Bank ICO</dc:subject>
  <dc:creator>andrzej</dc:creator>
  <cp:keywords/>
  <dc:description/>
  <cp:lastModifiedBy>AW</cp:lastModifiedBy>
  <cp:revision>1097</cp:revision>
  <cp:lastPrinted>2018-05-21T19:08:00Z</cp:lastPrinted>
  <dcterms:created xsi:type="dcterms:W3CDTF">2018-03-13T23:37:00Z</dcterms:created>
  <dcterms:modified xsi:type="dcterms:W3CDTF">2018-05-21T19:08:00Z</dcterms:modified>
  <cp:contentStatus>www.Onasander.com</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