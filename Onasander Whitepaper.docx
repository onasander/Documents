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174F55A8"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522C26">
              <w:rPr>
                <w:noProof/>
                <w:webHidden/>
              </w:rPr>
              <w:t>4</w:t>
            </w:r>
            <w:r w:rsidR="004C0521">
              <w:rPr>
                <w:noProof/>
                <w:webHidden/>
              </w:rPr>
              <w:fldChar w:fldCharType="end"/>
            </w:r>
          </w:hyperlink>
        </w:p>
        <w:p w14:paraId="0CCF9982" w14:textId="77777777" w:rsidR="004C0521" w:rsidRDefault="00DE1E6E">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DE1E6E">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DE1E6E">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DE1E6E">
          <w:pPr>
            <w:pStyle w:val="TOC2"/>
            <w:rPr>
              <w:noProof/>
              <w:color w:val="auto"/>
              <w:lang w:eastAsia="en-US"/>
            </w:rPr>
          </w:pPr>
          <w:hyperlink w:anchor="_Toc513821591" w:history="1">
            <w:r w:rsidR="004C0521" w:rsidRPr="00AB5386">
              <w:rPr>
                <w:rStyle w:val="Hyperlink"/>
                <w:noProof/>
              </w:rPr>
              <w:t>Keys to Success</w:t>
            </w:r>
          </w:hyperlink>
        </w:p>
        <w:p w14:paraId="1D040678" w14:textId="5DB7B488" w:rsidR="004C0521" w:rsidRDefault="00DE1E6E">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522C26">
              <w:rPr>
                <w:noProof/>
                <w:webHidden/>
              </w:rPr>
              <w:t>5</w:t>
            </w:r>
            <w:r w:rsidR="004C0521">
              <w:rPr>
                <w:noProof/>
                <w:webHidden/>
              </w:rPr>
              <w:fldChar w:fldCharType="end"/>
            </w:r>
          </w:hyperlink>
        </w:p>
        <w:p w14:paraId="3E78EB15" w14:textId="77777777" w:rsidR="004C0521" w:rsidRDefault="00DE1E6E">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DE1E6E">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DE1E6E">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DE1E6E">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DE1E6E">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DE1E6E">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DE1E6E">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DE1E6E">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DE1E6E">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DE1E6E">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DE1E6E">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DE1E6E">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DE1E6E">
          <w:pPr>
            <w:pStyle w:val="TOC2"/>
            <w:rPr>
              <w:noProof/>
              <w:color w:val="auto"/>
              <w:lang w:eastAsia="en-US"/>
            </w:rPr>
          </w:pPr>
          <w:hyperlink w:anchor="_Toc513821605" w:history="1">
            <w:r w:rsidR="004C0521" w:rsidRPr="00AB5386">
              <w:rPr>
                <w:rStyle w:val="Hyperlink"/>
                <w:noProof/>
              </w:rPr>
              <w:t>ICO Timeline</w:t>
            </w:r>
          </w:hyperlink>
        </w:p>
        <w:p w14:paraId="1B05CD18" w14:textId="69D699D8" w:rsidR="004C0521" w:rsidRDefault="00DE1E6E">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522C26">
              <w:rPr>
                <w:noProof/>
                <w:webHidden/>
              </w:rPr>
              <w:t>11</w:t>
            </w:r>
            <w:r w:rsidR="004C0521">
              <w:rPr>
                <w:noProof/>
                <w:webHidden/>
              </w:rPr>
              <w:fldChar w:fldCharType="end"/>
            </w:r>
          </w:hyperlink>
        </w:p>
        <w:p w14:paraId="4899C45F" w14:textId="77777777" w:rsidR="004C0521" w:rsidRDefault="00DE1E6E">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DE1E6E">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DE1E6E">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DE1E6E">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DE1E6E">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DE1E6E">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DE1E6E">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DE1E6E">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DE1E6E">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DE1E6E">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DE1E6E">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DE1E6E">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DE1E6E">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DE1E6E">
          <w:pPr>
            <w:pStyle w:val="TOC2"/>
            <w:rPr>
              <w:noProof/>
              <w:color w:val="auto"/>
              <w:lang w:eastAsia="en-US"/>
            </w:rPr>
          </w:pPr>
          <w:hyperlink w:anchor="_Toc513821620" w:history="1">
            <w:r w:rsidR="004C0521" w:rsidRPr="00AB5386">
              <w:rPr>
                <w:rStyle w:val="Hyperlink"/>
                <w:noProof/>
              </w:rPr>
              <w:t>Onasander Timeline</w:t>
            </w:r>
          </w:hyperlink>
        </w:p>
        <w:p w14:paraId="58F00FC2" w14:textId="6431745D" w:rsidR="004C0521" w:rsidRDefault="00DE1E6E">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522C26">
              <w:rPr>
                <w:noProof/>
                <w:webHidden/>
              </w:rPr>
              <w:t>17</w:t>
            </w:r>
            <w:r w:rsidR="004C0521">
              <w:rPr>
                <w:noProof/>
                <w:webHidden/>
              </w:rPr>
              <w:fldChar w:fldCharType="end"/>
            </w:r>
          </w:hyperlink>
        </w:p>
        <w:p w14:paraId="0C996FA7" w14:textId="77777777" w:rsidR="004C0521" w:rsidRDefault="00DE1E6E">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DE1E6E">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2AA8FCB5" w:rsidR="004C0521" w:rsidRDefault="00DE1E6E">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522C26">
              <w:rPr>
                <w:noProof/>
                <w:webHidden/>
              </w:rPr>
              <w:t>18</w:t>
            </w:r>
            <w:r w:rsidR="004C0521">
              <w:rPr>
                <w:noProof/>
                <w:webHidden/>
              </w:rPr>
              <w:fldChar w:fldCharType="end"/>
            </w:r>
          </w:hyperlink>
        </w:p>
        <w:p w14:paraId="1262AC77" w14:textId="77777777" w:rsidR="004C0521" w:rsidRDefault="00DE1E6E">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DE1E6E">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DE1E6E">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DE1E6E">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2A8CFE96" w:rsidR="004C0521" w:rsidRDefault="00DE1E6E">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522C26">
              <w:rPr>
                <w:noProof/>
                <w:webHidden/>
              </w:rPr>
              <w:t>20</w:t>
            </w:r>
            <w:r w:rsidR="004C0521">
              <w:rPr>
                <w:noProof/>
                <w:webHidden/>
              </w:rPr>
              <w:fldChar w:fldCharType="end"/>
            </w:r>
          </w:hyperlink>
        </w:p>
        <w:p w14:paraId="2ADD6B17" w14:textId="77777777" w:rsidR="004C0521" w:rsidRDefault="00DE1E6E">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DE1E6E">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DE1E6E">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DE1E6E">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DE1E6E">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DE1E6E">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DE1E6E">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DE1E6E">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DE1E6E">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DE1E6E">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DE1E6E">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DE1E6E">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DE1E6E">
          <w:pPr>
            <w:pStyle w:val="TOC2"/>
            <w:rPr>
              <w:noProof/>
              <w:color w:val="auto"/>
              <w:lang w:eastAsia="en-US"/>
            </w:rPr>
          </w:pPr>
          <w:hyperlink w:anchor="_Toc513821642" w:history="1">
            <w:r w:rsidR="004C0521" w:rsidRPr="00AB5386">
              <w:rPr>
                <w:rStyle w:val="Hyperlink"/>
                <w:noProof/>
              </w:rPr>
              <w:t>Final Token Distribution</w:t>
            </w:r>
          </w:hyperlink>
        </w:p>
        <w:p w14:paraId="595B0C70" w14:textId="32E37721" w:rsidR="004C0521" w:rsidRDefault="00DE1E6E">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522C26">
              <w:rPr>
                <w:noProof/>
                <w:webHidden/>
              </w:rPr>
              <w:t>25</w:t>
            </w:r>
            <w:r w:rsidR="004C0521">
              <w:rPr>
                <w:noProof/>
                <w:webHidden/>
              </w:rPr>
              <w:fldChar w:fldCharType="end"/>
            </w:r>
          </w:hyperlink>
        </w:p>
        <w:p w14:paraId="14F8FCCE" w14:textId="3D5071B1" w:rsidR="004C0521" w:rsidRDefault="00DE1E6E">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522C26">
              <w:rPr>
                <w:noProof/>
                <w:webHidden/>
              </w:rPr>
              <w:t>26</w:t>
            </w:r>
            <w:r w:rsidR="004C0521">
              <w:rPr>
                <w:noProof/>
                <w:webHidden/>
              </w:rPr>
              <w:fldChar w:fldCharType="end"/>
            </w:r>
          </w:hyperlink>
        </w:p>
        <w:p w14:paraId="2F0735B1" w14:textId="2957F72E" w:rsidR="004C0521" w:rsidRDefault="00DE1E6E">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522C26">
              <w:rPr>
                <w:noProof/>
                <w:webHidden/>
              </w:rPr>
              <w:t>28</w:t>
            </w:r>
            <w:r w:rsidR="004C0521">
              <w:rPr>
                <w:noProof/>
                <w:webHidden/>
              </w:rPr>
              <w:fldChar w:fldCharType="end"/>
            </w:r>
          </w:hyperlink>
        </w:p>
        <w:p w14:paraId="42A38C63" w14:textId="77777777" w:rsidR="004C0521" w:rsidRDefault="00DE1E6E">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DE1E6E">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DE1E6E">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D8103D5" w:rsidR="004C0521" w:rsidRDefault="00DE1E6E">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522C26">
              <w:rPr>
                <w:noProof/>
                <w:webHidden/>
              </w:rPr>
              <w:t>31</w:t>
            </w:r>
            <w:r w:rsidR="004C0521">
              <w:rPr>
                <w:noProof/>
                <w:webHidden/>
              </w:rPr>
              <w:fldChar w:fldCharType="end"/>
            </w:r>
          </w:hyperlink>
        </w:p>
        <w:p w14:paraId="48374FE0" w14:textId="77777777" w:rsidR="004C0521" w:rsidRDefault="00DE1E6E">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DE1E6E">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DE1E6E">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3173178F" w:rsidR="004C0521" w:rsidRDefault="00DE1E6E">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522C26">
              <w:rPr>
                <w:noProof/>
                <w:webHidden/>
              </w:rPr>
              <w:t>34</w:t>
            </w:r>
            <w:r w:rsidR="004C0521">
              <w:rPr>
                <w:noProof/>
                <w:webHidden/>
              </w:rPr>
              <w:fldChar w:fldCharType="end"/>
            </w:r>
          </w:hyperlink>
        </w:p>
        <w:p w14:paraId="6BE8D610" w14:textId="77777777" w:rsidR="004C0521" w:rsidRDefault="00DE1E6E">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DE1E6E">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DE1E6E">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DE1E6E">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77777777"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1" w:name="_Toc513821588"/>
      <w:r>
        <w:t>Highlights</w:t>
      </w:r>
      <w:bookmarkEnd w:id="1"/>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2"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3" w:name="_Toc513821590"/>
      <w:r>
        <w:t>Mission Statement</w:t>
      </w:r>
      <w:bookmarkEnd w:id="3"/>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4" w:name="_Toc513821591"/>
      <w:r>
        <w:t>Keys to Success</w:t>
      </w:r>
      <w:bookmarkEnd w:id="4"/>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5" w:name="_Toc513821592"/>
      <w:r>
        <w:lastRenderedPageBreak/>
        <w:t>The ICO</w:t>
      </w:r>
      <w:bookmarkEnd w:id="5"/>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6" w:name="_Toc513821593"/>
      <w:r>
        <w:t xml:space="preserve">The </w:t>
      </w:r>
      <w:r w:rsidR="00834D38">
        <w:t>Whitepaper</w:t>
      </w:r>
      <w:bookmarkEnd w:id="6"/>
    </w:p>
    <w:p w14:paraId="55387EF6" w14:textId="77777777"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7" w:name="_Toc513821594"/>
      <w:r>
        <w:t>Why Should You Even Read This?</w:t>
      </w:r>
      <w:bookmarkEnd w:id="7"/>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8" w:name="_Toc513821595"/>
      <w:r>
        <w:t>What is ICO</w:t>
      </w:r>
      <w:r w:rsidR="0094061D">
        <w:t>?</w:t>
      </w:r>
      <w:bookmarkEnd w:id="8"/>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9" w:name="_Toc513821596"/>
      <w:r>
        <w:t>What is Onasander ICO</w:t>
      </w:r>
      <w:r w:rsidR="0094061D">
        <w:t>?</w:t>
      </w:r>
      <w:bookmarkEnd w:id="9"/>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0" w:name="_Toc513821597"/>
      <w:r w:rsidRPr="00BC62B9">
        <w:t xml:space="preserve">Why Are We Doing </w:t>
      </w:r>
      <w:r w:rsidR="007643AD">
        <w:t xml:space="preserve">It </w:t>
      </w:r>
      <w:r w:rsidRPr="00BC62B9">
        <w:t>Now</w:t>
      </w:r>
      <w:r w:rsidR="0094061D">
        <w:t>?</w:t>
      </w:r>
      <w:bookmarkEnd w:id="10"/>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1" w:name="_Toc513821598"/>
      <w:r w:rsidRPr="00BC62B9">
        <w:t>How Much Can Onasander ICO Make Me</w:t>
      </w:r>
      <w:r w:rsidR="0094061D">
        <w:t>?</w:t>
      </w:r>
      <w:bookmarkEnd w:id="11"/>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2" w:name="_Toc513821599"/>
      <w:r w:rsidRPr="00E94793">
        <w:t>Where Will ICO Money Be Invested</w:t>
      </w:r>
      <w:r w:rsidR="0094061D">
        <w:t>?</w:t>
      </w:r>
      <w:bookmarkEnd w:id="12"/>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3" w:name="_Toc513821600"/>
      <w:r w:rsidRPr="00F46BB5">
        <w:lastRenderedPageBreak/>
        <w:t>How Will ICO Reserves Be Stored</w:t>
      </w:r>
      <w:r w:rsidR="0094061D">
        <w:t>?</w:t>
      </w:r>
      <w:bookmarkEnd w:id="13"/>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4" w:name="_Toc513821601"/>
      <w:r>
        <w:t>ICO In United States of America</w:t>
      </w:r>
      <w:bookmarkEnd w:id="14"/>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5" w:name="_Toc513821602"/>
      <w:r>
        <w:t>ICO Outcome</w:t>
      </w:r>
      <w:bookmarkEnd w:id="15"/>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6" w:name="_Toc513821603"/>
      <w:r>
        <w:t>ICO Address</w:t>
      </w:r>
      <w:bookmarkEnd w:id="16"/>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7" w:name="_Toc513821604"/>
      <w:r>
        <w:lastRenderedPageBreak/>
        <w:t xml:space="preserve">ICO </w:t>
      </w:r>
      <w:r w:rsidR="00CA2065">
        <w:t xml:space="preserve">Pricing and </w:t>
      </w:r>
      <w:r>
        <w:t>Schedule</w:t>
      </w:r>
      <w:bookmarkEnd w:id="17"/>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8" w:name="_Toc513821605"/>
      <w:r>
        <w:t>ICO Timeline</w:t>
      </w:r>
      <w:bookmarkEnd w:id="18"/>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19" w:name="_Toc513821606"/>
      <w:r>
        <w:lastRenderedPageBreak/>
        <w:t xml:space="preserve">The Investment </w:t>
      </w:r>
      <w:r w:rsidR="00F7578E">
        <w:t>Bank</w:t>
      </w:r>
      <w:bookmarkEnd w:id="19"/>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0" w:name="_Toc513821607"/>
      <w:r>
        <w:t>Investment Fund</w:t>
      </w:r>
      <w:bookmarkEnd w:id="20"/>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1" w:name="_Toc513821608"/>
      <w:r>
        <w:t xml:space="preserve">Asset Price Analysis Software – </w:t>
      </w:r>
      <w:r w:rsidR="001266C7">
        <w:t xml:space="preserve">the </w:t>
      </w:r>
      <w:r>
        <w:t xml:space="preserve">Brain of </w:t>
      </w:r>
      <w:r w:rsidR="008364C0">
        <w:t>Our</w:t>
      </w:r>
      <w:r>
        <w:t xml:space="preserve"> Investment Fund</w:t>
      </w:r>
      <w:bookmarkEnd w:id="21"/>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2" w:name="_Toc513821609"/>
      <w:r>
        <w:t>How Come Others Fail at Trading</w:t>
      </w:r>
      <w:r w:rsidR="00DF691B">
        <w:t>?</w:t>
      </w:r>
      <w:bookmarkEnd w:id="22"/>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3" w:name="_Toc513821610"/>
      <w:r>
        <w:t>How Come We Will Succeed</w:t>
      </w:r>
      <w:r w:rsidR="00DF691B">
        <w:t>?</w:t>
      </w:r>
      <w:bookmarkEnd w:id="23"/>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4" w:name="_Toc513821611"/>
      <w:r>
        <w:t>How to Convince You?</w:t>
      </w:r>
      <w:bookmarkEnd w:id="24"/>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5" w:name="_Toc513821612"/>
      <w:r w:rsidRPr="000173C9">
        <w:t>What Type of Trading Will Onasander Perform</w:t>
      </w:r>
      <w:r w:rsidR="00DF691B">
        <w:t>?</w:t>
      </w:r>
      <w:bookmarkEnd w:id="25"/>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6"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7" w:name="_Toc513821614"/>
      <w:r>
        <w:t xml:space="preserve">Will </w:t>
      </w:r>
      <w:r w:rsidR="00CB27F8">
        <w:t>Onasander</w:t>
      </w:r>
      <w:r>
        <w:t xml:space="preserve"> Have Clients</w:t>
      </w:r>
      <w:r w:rsidR="00DF691B">
        <w:t>?</w:t>
      </w:r>
      <w:bookmarkEnd w:id="27"/>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8" w:name="_Toc513821615"/>
      <w:r w:rsidRPr="00CB27F8">
        <w:t xml:space="preserve">Will </w:t>
      </w:r>
      <w:r w:rsidR="00525F31">
        <w:t>the Fund be Only</w:t>
      </w:r>
      <w:r w:rsidR="003C2892">
        <w:t xml:space="preserve"> Online</w:t>
      </w:r>
      <w:r w:rsidR="00DF691B">
        <w:t>?</w:t>
      </w:r>
      <w:bookmarkEnd w:id="28"/>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29" w:name="_Toc513821616"/>
      <w:r w:rsidRPr="00A718A5">
        <w:t>What Financial Products Will Be Offered</w:t>
      </w:r>
      <w:r w:rsidR="00DF691B">
        <w:t>?</w:t>
      </w:r>
      <w:bookmarkEnd w:id="29"/>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0" w:name="_Toc513821617"/>
      <w:r w:rsidRPr="004D56DF">
        <w:t>What Financial Products Will Be Offered in The Future</w:t>
      </w:r>
      <w:r w:rsidR="00DF691B">
        <w:t>?</w:t>
      </w:r>
      <w:bookmarkEnd w:id="30"/>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1" w:name="_Toc513821618"/>
      <w:r>
        <w:t>What Markets Will Onasander Trade On</w:t>
      </w:r>
      <w:r w:rsidR="00DF691B">
        <w:t>?</w:t>
      </w:r>
      <w:bookmarkEnd w:id="31"/>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2" w:name="_Toc513821619"/>
      <w:r>
        <w:t>What Will Be Decentralized About This Investment Bank?</w:t>
      </w:r>
      <w:bookmarkEnd w:id="32"/>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3" w:name="_Toc513821620"/>
      <w:r>
        <w:lastRenderedPageBreak/>
        <w:t>Onasander Timeline</w:t>
      </w:r>
      <w:bookmarkEnd w:id="33"/>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01A95B48"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w:t>
      </w:r>
      <w:r w:rsidR="00795598">
        <w:t>4</w:t>
      </w:r>
    </w:p>
    <w:p w14:paraId="31446848" w14:textId="3A707BBD" w:rsidR="0065676D" w:rsidRDefault="0065676D" w:rsidP="00DF7C4C">
      <w:pPr>
        <w:pStyle w:val="ListParagraph"/>
        <w:numPr>
          <w:ilvl w:val="0"/>
          <w:numId w:val="19"/>
        </w:numPr>
        <w:rPr>
          <w:noProof/>
        </w:rPr>
      </w:pPr>
      <w:r>
        <w:rPr>
          <w:noProof/>
        </w:rPr>
        <w:t>IPO of the Inves</w:t>
      </w:r>
      <w:r w:rsidR="00EE0045">
        <w:rPr>
          <w:noProof/>
        </w:rPr>
        <w:t>tment</w:t>
      </w:r>
      <w:r>
        <w:rPr>
          <w:noProof/>
        </w:rPr>
        <w:t xml:space="preserve">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6" w:name="_Toc513821621"/>
      <w:r>
        <w:lastRenderedPageBreak/>
        <w:t>The Offer</w:t>
      </w:r>
      <w:bookmarkEnd w:id="36"/>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7" w:name="_Toc513821622"/>
      <w:r>
        <w:t>10% Dividend</w:t>
      </w:r>
      <w:bookmarkEnd w:id="37"/>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8"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39" w:name="_Toc513821624"/>
      <w:r>
        <w:lastRenderedPageBreak/>
        <w:t>The Business</w:t>
      </w:r>
      <w:bookmarkEnd w:id="39"/>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0"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1" w:name="_Toc513821626"/>
      <w:r>
        <w:t>Office Locations</w:t>
      </w:r>
      <w:bookmarkEnd w:id="41"/>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7390B440" w14:textId="77777777" w:rsidR="00363D95" w:rsidRDefault="00363D95" w:rsidP="00363D95">
      <w:pPr>
        <w:pStyle w:val="Heading2"/>
      </w:pPr>
      <w:bookmarkStart w:id="42" w:name="_Toc513821627"/>
      <w:r>
        <w:lastRenderedPageBreak/>
        <w:t>Management</w:t>
      </w:r>
      <w:r w:rsidR="00FC695B">
        <w:t xml:space="preserve"> Team</w:t>
      </w:r>
      <w:bookmarkEnd w:id="42"/>
    </w:p>
    <w:p w14:paraId="115FFFF4" w14:textId="77777777" w:rsidR="00363D95" w:rsidRDefault="00363D95" w:rsidP="00363D95">
      <w:pPr>
        <w:pStyle w:val="Heading4"/>
      </w:pPr>
      <w:r>
        <w:t xml:space="preserve">Andrzej Wegrzyn – </w:t>
      </w:r>
      <w:r w:rsidR="004379BA">
        <w:t>Founder &amp;</w:t>
      </w:r>
      <w:r w:rsidR="005F0EC1">
        <w:t xml:space="preserve"> </w:t>
      </w:r>
      <w:r>
        <w:t>CEO</w:t>
      </w:r>
    </w:p>
    <w:p w14:paraId="2AEADB21" w14:textId="77777777"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14:paraId="0EE55044" w14:textId="77777777" w:rsidR="00363D95" w:rsidRDefault="00363D95" w:rsidP="00363D95">
      <w:pPr>
        <w:pStyle w:val="Heading4"/>
      </w:pPr>
      <w:r>
        <w:t>Anna Kretovit</w:t>
      </w:r>
      <w:r w:rsidR="00501F08">
        <w:t>c</w:t>
      </w:r>
      <w:r>
        <w:t>z – Finance and Accounting</w:t>
      </w:r>
    </w:p>
    <w:p w14:paraId="0E44FAED" w14:textId="77777777" w:rsidR="00363D95" w:rsidRDefault="00363D95" w:rsidP="00363D95">
      <w:r>
        <w:t xml:space="preserve">Anna comes from a corporate background.  She ran companies in New York City and was a Chief Financial Officer at </w:t>
      </w:r>
      <w:r w:rsidR="006E6CCD" w:rsidRPr="006E6CCD">
        <w:t>Michael Cohen Group</w:t>
      </w:r>
      <w:r w:rsidR="006E6CCD">
        <w:t xml:space="preserve"> (</w:t>
      </w:r>
      <w:r>
        <w:t>US Grant</w:t>
      </w:r>
      <w:r w:rsidR="006E6CCD">
        <w:t>s)</w:t>
      </w:r>
      <w:r>
        <w:t>.  She holds a CPA license and will be our go to person when it comes to running our accounting</w:t>
      </w:r>
      <w:r w:rsidR="00981DC6">
        <w:t>, taxation,</w:t>
      </w:r>
      <w:r>
        <w:t xml:space="preserve"> and internal finance.</w:t>
      </w:r>
    </w:p>
    <w:p w14:paraId="075B0EBF" w14:textId="77777777" w:rsidR="00363D95" w:rsidRDefault="00363D95" w:rsidP="00363D95">
      <w:pPr>
        <w:pStyle w:val="Heading4"/>
      </w:pPr>
      <w:r>
        <w:t>Robert Muer – IT Security and Development</w:t>
      </w:r>
    </w:p>
    <w:p w14:paraId="4B517526" w14:textId="77777777"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14:paraId="0F0822C0" w14:textId="77777777" w:rsidR="00363D95" w:rsidRDefault="00363D95" w:rsidP="00363D95">
      <w:pPr>
        <w:pStyle w:val="Heading4"/>
      </w:pPr>
      <w:r>
        <w:t>Adam Wagner – Developer &amp; IT Lead</w:t>
      </w:r>
    </w:p>
    <w:p w14:paraId="4629E176" w14:textId="77777777"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14:paraId="4FBB512B" w14:textId="77777777" w:rsidR="00363D95" w:rsidRDefault="00363D95" w:rsidP="00363D95">
      <w:pPr>
        <w:pStyle w:val="Heading2"/>
      </w:pPr>
      <w:bookmarkStart w:id="43" w:name="_Toc513821628"/>
      <w:r>
        <w:t>Positions Available After ICO</w:t>
      </w:r>
      <w:bookmarkEnd w:id="43"/>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77777777" w:rsidR="00CA0E51" w:rsidRDefault="00AF3641" w:rsidP="005E0968">
      <w:pPr>
        <w:pStyle w:val="ListParagraph"/>
        <w:numPr>
          <w:ilvl w:val="0"/>
          <w:numId w:val="9"/>
        </w:numPr>
      </w:pPr>
      <w:r>
        <w:t>Jr. Financial Planner</w:t>
      </w:r>
      <w:r w:rsidR="009E5144">
        <w:t xml:space="preserve"> </w:t>
      </w:r>
      <w:r w:rsidR="00CA0E51">
        <w:br/>
      </w:r>
    </w:p>
    <w:p w14:paraId="4DA2DF0D" w14:textId="77777777" w:rsidR="009C238C" w:rsidRDefault="009C238C" w:rsidP="009C238C">
      <w:pPr>
        <w:ind w:left="360"/>
      </w:pPr>
    </w:p>
    <w:p w14:paraId="7C53E450" w14:textId="77777777" w:rsidR="00236103" w:rsidRPr="00363D95" w:rsidRDefault="00236103" w:rsidP="00CA1F02">
      <w:pPr>
        <w:pStyle w:val="ListParagraph"/>
      </w:pPr>
    </w:p>
    <w:p w14:paraId="396AD529" w14:textId="77777777" w:rsidR="00E72FBC" w:rsidRDefault="00E72FBC" w:rsidP="00E72FBC">
      <w:pPr>
        <w:pStyle w:val="Heading1"/>
      </w:pPr>
      <w:bookmarkStart w:id="44" w:name="_Toc513821629"/>
      <w:r>
        <w:lastRenderedPageBreak/>
        <w:t>Technical Details</w:t>
      </w:r>
      <w:bookmarkEnd w:id="44"/>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5" w:name="_Toc513821630"/>
      <w:r>
        <w:t>Cryptocurrencies</w:t>
      </w:r>
      <w:bookmarkEnd w:id="45"/>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6" w:name="_Toc513821631"/>
      <w:r>
        <w:t>Ethereum Coin - ETH</w:t>
      </w:r>
      <w:bookmarkEnd w:id="46"/>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7" w:name="_Toc513821632"/>
      <w:r>
        <w:t>Blockchain</w:t>
      </w:r>
      <w:bookmarkEnd w:id="47"/>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8" w:name="_Toc513821633"/>
      <w:r>
        <w:t>Smart Contracts</w:t>
      </w:r>
      <w:bookmarkEnd w:id="48"/>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49" w:name="_Toc513821634"/>
      <w:r>
        <w:t>Wallets</w:t>
      </w:r>
      <w:bookmarkEnd w:id="49"/>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50" w:name="_Toc513821635"/>
      <w:r>
        <w:t>Exchange</w:t>
      </w:r>
      <w:bookmarkEnd w:id="50"/>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1" w:name="_Toc513821636"/>
      <w:r>
        <w:t xml:space="preserve">How Will </w:t>
      </w:r>
      <w:r w:rsidR="00C92591">
        <w:t xml:space="preserve">the </w:t>
      </w:r>
      <w:r w:rsidR="007E124F">
        <w:t>Onasander</w:t>
      </w:r>
      <w:r>
        <w:t xml:space="preserve"> Token Work</w:t>
      </w:r>
      <w:r w:rsidR="00C4001D">
        <w:t>?</w:t>
      </w:r>
      <w:bookmarkEnd w:id="51"/>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2"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2"/>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3" w:name="_Toc513821638"/>
      <w:r w:rsidR="00922B81">
        <w:t>Steps Required to Purchase Our Tokens</w:t>
      </w:r>
      <w:bookmarkEnd w:id="53"/>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4" w:name="_Toc513821639"/>
      <w:r>
        <w:t>Purchase Tokens with Wire Transfer</w:t>
      </w:r>
      <w:bookmarkEnd w:id="54"/>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5" w:name="_Toc513821640"/>
      <w:r>
        <w:t>Token Price</w:t>
      </w:r>
      <w:r w:rsidR="00BE0040">
        <w:t xml:space="preserve"> Example</w:t>
      </w:r>
      <w:bookmarkEnd w:id="55"/>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6" w:name="_Toc513821641"/>
      <w:r>
        <w:lastRenderedPageBreak/>
        <w:t>Onasander Smart Contract Specification</w:t>
      </w:r>
      <w:bookmarkEnd w:id="56"/>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7" w:name="_Toc513821642"/>
      <w:r>
        <w:t>Final Token Distribution</w:t>
      </w:r>
      <w:bookmarkEnd w:id="57"/>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8" w:name="_Toc513821643"/>
      <w:r>
        <w:lastRenderedPageBreak/>
        <w:t>Summary</w:t>
      </w:r>
      <w:bookmarkEnd w:id="58"/>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3F3903D7" w14:textId="77777777" w:rsidR="004F0125" w:rsidRDefault="008926C3" w:rsidP="00C52B8B">
      <w:r>
        <w:rPr>
          <w:noProof/>
        </w:rPr>
        <w:drawing>
          <wp:anchor distT="0" distB="0" distL="114300" distR="114300" simplePos="0" relativeHeight="251691008" behindDoc="0" locked="0" layoutInCell="1" allowOverlap="1" wp14:anchorId="4396C0E6" wp14:editId="09730C4D">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14:anchorId="1DABAA29" wp14:editId="5DABA59C">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09553011" w14:textId="77777777" w:rsidR="004F0125" w:rsidRDefault="004F0125" w:rsidP="00C52B8B">
      <w:r>
        <w:t>ANDRZEJ WEGRZYN</w:t>
      </w:r>
      <w:r>
        <w:br/>
        <w:t>March 21, 2018</w:t>
      </w:r>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59" w:name="_Toc513821644"/>
      <w:r w:rsidRPr="002D65F1">
        <w:lastRenderedPageBreak/>
        <w:t>Disclaimer and Terms of Use</w:t>
      </w:r>
      <w:bookmarkEnd w:id="59"/>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0" w:name="_Toc513821645"/>
      <w:r w:rsidRPr="00894DA3">
        <w:lastRenderedPageBreak/>
        <w:t>Appendix 1 – Bearish Onasander Market Calls</w:t>
      </w:r>
      <w:bookmarkEnd w:id="60"/>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1" w:name="_Toc513821646"/>
      <w:r w:rsidRPr="004C50C2">
        <w:t>Onasander Market Analysis 20</w:t>
      </w:r>
      <w:r>
        <w:t>1</w:t>
      </w:r>
      <w:r w:rsidRPr="004C50C2">
        <w:t xml:space="preserve">8 – </w:t>
      </w:r>
      <w:r w:rsidR="0000291F">
        <w:t xml:space="preserve">Current </w:t>
      </w:r>
      <w:r w:rsidRPr="004C50C2">
        <w:t xml:space="preserve">Chart and </w:t>
      </w:r>
      <w:r>
        <w:t>Analysis</w:t>
      </w:r>
      <w:bookmarkEnd w:id="61"/>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2" w:name="_Toc513821647"/>
      <w:r>
        <w:lastRenderedPageBreak/>
        <w:t xml:space="preserve">Onasander Market Analysis 2008 – Chart and </w:t>
      </w:r>
      <w:r w:rsidR="00C4001D">
        <w:t>Past</w:t>
      </w:r>
      <w:r>
        <w:t xml:space="preserve"> Trades</w:t>
      </w:r>
      <w:bookmarkEnd w:id="62"/>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3" w:name="_Toc513821648"/>
      <w:r>
        <w:lastRenderedPageBreak/>
        <w:t xml:space="preserve">Onasander Market Analysis 2000 – Chart and </w:t>
      </w:r>
      <w:r w:rsidR="00531FA7">
        <w:t>Past</w:t>
      </w:r>
      <w:r>
        <w:t xml:space="preserve"> Trades</w:t>
      </w:r>
      <w:bookmarkEnd w:id="63"/>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4" w:name="_Toc513821649"/>
      <w:r w:rsidRPr="00D31862">
        <w:lastRenderedPageBreak/>
        <w:t>Appendix 2 – Bullish Onasander Market Calls</w:t>
      </w:r>
      <w:bookmarkEnd w:id="64"/>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5" w:name="_Toc513821650"/>
      <w:r w:rsidRPr="009E4C1D">
        <w:t xml:space="preserve">Onasander Market Analysis 2018 – </w:t>
      </w:r>
      <w:r w:rsidR="00296712">
        <w:t xml:space="preserve">Current </w:t>
      </w:r>
      <w:r w:rsidRPr="009E4C1D">
        <w:t>Chart and Analysis</w:t>
      </w:r>
      <w:bookmarkEnd w:id="65"/>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6" w:name="_Toc513821651"/>
      <w:r>
        <w:lastRenderedPageBreak/>
        <w:t xml:space="preserve">Onasander Market Analysis 2009 – Chart and </w:t>
      </w:r>
      <w:r w:rsidR="0057359A">
        <w:t>Past</w:t>
      </w:r>
      <w:r>
        <w:t xml:space="preserve"> Trades</w:t>
      </w:r>
      <w:bookmarkEnd w:id="66"/>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7" w:name="_Toc513821652"/>
      <w:r>
        <w:lastRenderedPageBreak/>
        <w:t xml:space="preserve">Onasander Market Analysis 2003 – Chart and </w:t>
      </w:r>
      <w:r w:rsidR="0057359A">
        <w:t>Past</w:t>
      </w:r>
      <w:r>
        <w:t xml:space="preserve"> Trades</w:t>
      </w:r>
      <w:bookmarkEnd w:id="67"/>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8" w:name="_Toc513821653"/>
      <w:r>
        <w:lastRenderedPageBreak/>
        <w:t xml:space="preserve">Appendix </w:t>
      </w:r>
      <w:r w:rsidR="000D4ED6">
        <w:t>3</w:t>
      </w:r>
      <w:r>
        <w:t xml:space="preserve"> - Miscellaneous Documents</w:t>
      </w:r>
      <w:bookmarkEnd w:id="68"/>
    </w:p>
    <w:p w14:paraId="0EB39831" w14:textId="77777777" w:rsidR="003F7F36" w:rsidRDefault="003F7F36" w:rsidP="003F7F36">
      <w:pPr>
        <w:pStyle w:val="Heading2"/>
      </w:pPr>
      <w:bookmarkStart w:id="69" w:name="_Toc513821654"/>
      <w:r>
        <w:t>Start Up Summary</w:t>
      </w:r>
      <w:bookmarkEnd w:id="69"/>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0" w:name="_Toc513821655"/>
      <w:r>
        <w:lastRenderedPageBreak/>
        <w:t>Start Up Expenses</w:t>
      </w:r>
      <w:bookmarkEnd w:id="70"/>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7F764935" w14:textId="77777777" w:rsidR="006F1314" w:rsidRDefault="00276C57" w:rsidP="006F1314">
      <w:pPr>
        <w:pStyle w:val="Heading2"/>
        <w:jc w:val="center"/>
      </w:pPr>
      <w:bookmarkStart w:id="71" w:name="_Toc513821656"/>
      <w:r>
        <w:rPr>
          <w:noProof/>
        </w:rPr>
        <w:lastRenderedPageBreak/>
        <w:drawing>
          <wp:anchor distT="0" distB="0" distL="114300" distR="114300" simplePos="0" relativeHeight="251669504" behindDoc="1" locked="0" layoutInCell="1" allowOverlap="1" wp14:anchorId="1F81CCBB" wp14:editId="5197E07F">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1"/>
    </w:p>
    <w:p w14:paraId="77E37D46" w14:textId="77777777" w:rsidR="006F1314" w:rsidRDefault="006F1314" w:rsidP="004B149D"/>
    <w:p w14:paraId="6D49CC8E" w14:textId="77777777" w:rsidR="00C76F89" w:rsidRDefault="004B149D" w:rsidP="004B149D">
      <w:pPr>
        <w:rPr>
          <w:noProof/>
        </w:rPr>
      </w:pPr>
      <w:r>
        <w:t>Sebastian R. Schneider</w:t>
      </w:r>
      <w:r>
        <w:br/>
        <w:t>Bodis.com LLC</w:t>
      </w:r>
      <w:r w:rsidR="00E23255">
        <w:br/>
      </w:r>
      <w:r>
        <w:t>228 Park Ave S #36792</w:t>
      </w:r>
      <w:r>
        <w:br/>
        <w:t>New York, NY 10003</w:t>
      </w:r>
    </w:p>
    <w:p w14:paraId="4339539B" w14:textId="77777777" w:rsidR="0092013B" w:rsidRDefault="004B149D" w:rsidP="00E23255">
      <w:r>
        <w:t>February 2, 201</w:t>
      </w:r>
      <w:r w:rsidR="009720D4">
        <w:t>8</w:t>
      </w:r>
    </w:p>
    <w:p w14:paraId="09492A11" w14:textId="77777777"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his hard work for Bodis LLC.</w:t>
      </w:r>
      <w:r w:rsidR="00E23255">
        <w:t xml:space="preserve"> </w:t>
      </w:r>
    </w:p>
    <w:p w14:paraId="56DF8FF6" w14:textId="77777777"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Bodis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w:t>
      </w:r>
      <w:r w:rsidR="00D37D84">
        <w:t>was</w:t>
      </w:r>
      <w:r w:rsidR="00F25B68">
        <w:t xml:space="preserve"> him who told us the prices will come down in the next 12 months and Bodis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14:paraId="59A2BCA3" w14:textId="77777777"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14:anchorId="4A8C5BAD" wp14:editId="05A5D923">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14:paraId="532BA51C" w14:textId="77777777" w:rsidR="00E0095D" w:rsidRDefault="00E0095D" w:rsidP="00394365"/>
    <w:p w14:paraId="4C6A1297" w14:textId="77777777" w:rsidR="00E0095D" w:rsidRDefault="00E0095D" w:rsidP="00E0095D"/>
    <w:p w14:paraId="1C580885" w14:textId="77777777" w:rsidR="00E0095D" w:rsidRDefault="00E0095D" w:rsidP="00E0095D">
      <w:r>
        <w:t>March 24, 2018</w:t>
      </w:r>
      <w:r>
        <w:br/>
      </w:r>
      <w:r w:rsidR="00CC352E" w:rsidRPr="00CC352E">
        <w:t>285 Fulton St</w:t>
      </w:r>
      <w:r w:rsidR="00CC352E">
        <w:tab/>
      </w:r>
      <w:r>
        <w:br/>
      </w:r>
      <w:r w:rsidR="00CC352E" w:rsidRPr="00CC352E">
        <w:t>New York, NY 10007</w:t>
      </w:r>
    </w:p>
    <w:p w14:paraId="784B8BBD" w14:textId="77777777" w:rsidR="00E0095D" w:rsidRDefault="00E0095D" w:rsidP="00E0095D">
      <w:r>
        <w:t>To:</w:t>
      </w:r>
      <w:r>
        <w:br/>
        <w:t>ICO Investors</w:t>
      </w:r>
    </w:p>
    <w:p w14:paraId="053CBF0F" w14:textId="77777777" w:rsidR="00E0095D" w:rsidRPr="00FA77C7" w:rsidRDefault="00E0095D" w:rsidP="00E0095D">
      <w:pPr>
        <w:rPr>
          <w:b/>
        </w:rPr>
      </w:pPr>
      <w:r w:rsidRPr="00FA77C7">
        <w:rPr>
          <w:b/>
        </w:rPr>
        <w:t>Dear Sir or Madame:</w:t>
      </w:r>
    </w:p>
    <w:p w14:paraId="067A5D6C" w14:textId="77777777"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14:paraId="1F5EA9D7" w14:textId="77777777"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14:paraId="0DA65A07" w14:textId="77777777" w:rsidR="00E0095D" w:rsidRDefault="008B0E5B" w:rsidP="00E0095D">
      <w:r>
        <w:rPr>
          <w:noProof/>
        </w:rPr>
        <w:drawing>
          <wp:anchor distT="0" distB="0" distL="114300" distR="114300" simplePos="0" relativeHeight="251688960" behindDoc="0" locked="0" layoutInCell="1" allowOverlap="1" wp14:anchorId="4687CCA9" wp14:editId="62C34B08">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6"/>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7"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14:paraId="41D86582" w14:textId="77777777" w:rsidR="00E0095D" w:rsidRDefault="00E0095D" w:rsidP="00E0095D">
      <w:r>
        <w:rPr>
          <w:noProof/>
        </w:rPr>
        <w:drawing>
          <wp:inline distT="0" distB="0" distL="0" distR="0" wp14:anchorId="7922515D" wp14:editId="3498465C">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25BAF116" w14:textId="77777777"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50D00EB6" wp14:editId="58D14D68">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8"/>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14:paraId="0FBFB010" w14:textId="2EDDAECD" w:rsidR="00924766" w:rsidRDefault="00B11B46" w:rsidP="003F7F36">
      <w:r>
        <w:rPr>
          <w:noProof/>
        </w:rPr>
        <w:lastRenderedPageBreak/>
        <w:drawing>
          <wp:anchor distT="0" distB="0" distL="114300" distR="114300" simplePos="0" relativeHeight="251692032" behindDoc="0" locked="0" layoutInCell="1" allowOverlap="1" wp14:anchorId="0987B283" wp14:editId="6EBCC950">
            <wp:simplePos x="0" y="0"/>
            <wp:positionH relativeFrom="page">
              <wp:align>right</wp:align>
            </wp:positionH>
            <wp:positionV relativeFrom="margin">
              <wp:align>center</wp:align>
            </wp:positionV>
            <wp:extent cx="7767955" cy="10727055"/>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me.png"/>
                    <pic:cNvPicPr/>
                  </pic:nvPicPr>
                  <pic:blipFill>
                    <a:blip r:embed="rId39"/>
                    <a:stretch>
                      <a:fillRect/>
                    </a:stretch>
                  </pic:blipFill>
                  <pic:spPr>
                    <a:xfrm>
                      <a:off x="0" y="0"/>
                      <a:ext cx="7767955" cy="10727055"/>
                    </a:xfrm>
                    <a:prstGeom prst="rect">
                      <a:avLst/>
                    </a:prstGeom>
                  </pic:spPr>
                </pic:pic>
              </a:graphicData>
            </a:graphic>
            <wp14:sizeRelH relativeFrom="page">
              <wp14:pctWidth>0</wp14:pctWidth>
            </wp14:sizeRelH>
            <wp14:sizeRelV relativeFrom="page">
              <wp14:pctHeight>0</wp14:pctHeight>
            </wp14:sizeRelV>
          </wp:anchor>
        </w:drawing>
      </w:r>
    </w:p>
    <w:p w14:paraId="47D20BD6" w14:textId="77777777" w:rsidR="005C36A0" w:rsidRDefault="00B91E45" w:rsidP="002341C8">
      <w:pPr>
        <w:pStyle w:val="Heading2"/>
      </w:pPr>
      <w:bookmarkStart w:id="72" w:name="_Toc513821657"/>
      <w:r>
        <w:lastRenderedPageBreak/>
        <w:t>Contact Information</w:t>
      </w:r>
      <w:bookmarkEnd w:id="72"/>
      <w:r w:rsidR="00FC3C1D">
        <w:br/>
      </w:r>
    </w:p>
    <w:p w14:paraId="601CE928" w14:textId="4D71E8E5" w:rsidR="00E27867" w:rsidRDefault="00FF0356" w:rsidP="00617FAA">
      <w:pPr>
        <w:rPr>
          <w:noProof/>
        </w:rPr>
      </w:pPr>
      <w:r>
        <w:rPr>
          <w:noProof/>
        </w:rPr>
        <w:drawing>
          <wp:anchor distT="0" distB="0" distL="114300" distR="114300" simplePos="0" relativeHeight="251694080" behindDoc="0" locked="0" layoutInCell="1" allowOverlap="1" wp14:anchorId="65C13B7A" wp14:editId="3243734D">
            <wp:simplePos x="0" y="0"/>
            <wp:positionH relativeFrom="margin">
              <wp:align>left</wp:align>
            </wp:positionH>
            <wp:positionV relativeFrom="paragraph">
              <wp:posOffset>1326128</wp:posOffset>
            </wp:positionV>
            <wp:extent cx="265505" cy="25444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cointalk.png"/>
                    <pic:cNvPicPr/>
                  </pic:nvPicPr>
                  <pic:blipFill>
                    <a:blip r:embed="rId40"/>
                    <a:stretch>
                      <a:fillRect/>
                    </a:stretch>
                  </pic:blipFill>
                  <pic:spPr>
                    <a:xfrm>
                      <a:off x="0" y="0"/>
                      <a:ext cx="265505" cy="254442"/>
                    </a:xfrm>
                    <a:prstGeom prst="rect">
                      <a:avLst/>
                    </a:prstGeom>
                  </pic:spPr>
                </pic:pic>
              </a:graphicData>
            </a:graphic>
            <wp14:sizeRelH relativeFrom="margin">
              <wp14:pctWidth>0</wp14:pctWidth>
            </wp14:sizeRelH>
            <wp14:sizeRelV relativeFrom="margin">
              <wp14:pctHeight>0</wp14:pctHeight>
            </wp14:sizeRelV>
          </wp:anchor>
        </w:drawing>
      </w:r>
      <w:r w:rsidR="00F71EFA">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41"/>
                    </pic:cNvPr>
                    <pic:cNvPicPr/>
                  </pic:nvPicPr>
                  <pic:blipFill>
                    <a:blip r:embed="rId42"/>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3" w:history="1">
        <w:r w:rsidR="00617FAA" w:rsidRPr="00F71D7B">
          <w:rPr>
            <w:rStyle w:val="Hyperlink"/>
          </w:rPr>
          <w:t>http://www.Onasander.com</w:t>
        </w:r>
      </w:hyperlink>
      <w:r w:rsidR="00617FAA">
        <w:br/>
      </w:r>
      <w:r w:rsidR="0021064A">
        <w:t>email: info@onasander</w:t>
      </w:r>
      <w:bookmarkStart w:id="73" w:name="_GoBack"/>
      <w:bookmarkEnd w:id="73"/>
      <w:r w:rsidR="0021064A">
        <w:t>.com</w:t>
      </w:r>
      <w:r w:rsidR="00617FAA">
        <w:br/>
      </w:r>
      <w:r w:rsidR="0021064A">
        <w:t>phone: +</w:t>
      </w:r>
      <w:r w:rsidR="00617FAA">
        <w:t>1.800.997.4066</w:t>
      </w:r>
      <w:r w:rsidR="00617FAA">
        <w:br/>
      </w:r>
      <w:r w:rsidR="00413123">
        <w:br/>
      </w:r>
      <w:r>
        <w:rPr>
          <w:noProof/>
        </w:rPr>
        <w:t xml:space="preserve">          ANN Thread: </w:t>
      </w:r>
      <w:hyperlink r:id="rId44" w:history="1">
        <w:r w:rsidRPr="00FF0356">
          <w:rPr>
            <w:rStyle w:val="Hyperlink"/>
            <w:noProof/>
          </w:rPr>
          <w:t>https://bitcointalk.org/index.php?topic=3948353.0</w:t>
        </w:r>
      </w:hyperlink>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5"/>
                    </pic:cNvPr>
                    <pic:cNvPicPr/>
                  </pic:nvPicPr>
                  <pic:blipFill>
                    <a:blip r:embed="rId46"/>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7" w:history="1">
        <w:r w:rsidR="00617FAA" w:rsidRPr="00F71D7B">
          <w:rPr>
            <w:rStyle w:val="Hyperlink"/>
          </w:rPr>
          <w:t>https://twitter.com/OnasanderICO</w:t>
        </w:r>
      </w:hyperlink>
    </w:p>
    <w:p w14:paraId="64A9E0F0" w14:textId="77777777"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8"/>
                    </pic:cNvPr>
                    <pic:cNvPicPr/>
                  </pic:nvPicPr>
                  <pic:blipFill>
                    <a:blip r:embed="rId49"/>
                    <a:stretch>
                      <a:fillRect/>
                    </a:stretch>
                  </pic:blipFill>
                  <pic:spPr>
                    <a:xfrm>
                      <a:off x="0" y="0"/>
                      <a:ext cx="238424" cy="228490"/>
                    </a:xfrm>
                    <a:prstGeom prst="rect">
                      <a:avLst/>
                    </a:prstGeom>
                  </pic:spPr>
                </pic:pic>
              </a:graphicData>
            </a:graphic>
          </wp:anchor>
        </w:drawing>
      </w:r>
      <w:r w:rsidR="00617FAA">
        <w:t xml:space="preserve">Facebook: </w:t>
      </w:r>
      <w:hyperlink r:id="rId50" w:history="1">
        <w:r w:rsidR="00617FAA" w:rsidRPr="00F71D7B">
          <w:rPr>
            <w:rStyle w:val="Hyperlink"/>
          </w:rPr>
          <w:t>https://www.facebook.com/onasander.ico.bank</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51"/>
                    </pic:cNvPr>
                    <pic:cNvPicPr/>
                  </pic:nvPicPr>
                  <pic:blipFill>
                    <a:blip r:embed="rId52"/>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3"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4"/>
                    </pic:cNvPr>
                    <pic:cNvPicPr/>
                  </pic:nvPicPr>
                  <pic:blipFill>
                    <a:blip r:embed="rId55"/>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6"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7"/>
                    </pic:cNvPr>
                    <pic:cNvPicPr/>
                  </pic:nvPicPr>
                  <pic:blipFill>
                    <a:blip r:embed="rId58"/>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9"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60"/>
                    </pic:cNvPr>
                    <pic:cNvPicPr/>
                  </pic:nvPicPr>
                  <pic:blipFill>
                    <a:blip r:embed="rId61"/>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2"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63" w:history="1">
        <w:r w:rsidR="00695FA5" w:rsidRPr="00B1357E">
          <w:rPr>
            <w:rStyle w:val="Hyperlink"/>
          </w:rPr>
          <w:t>https://plus.google.com/109672890307005343634</w:t>
        </w:r>
      </w:hyperlink>
    </w:p>
    <w:p w14:paraId="1015B5B8" w14:textId="49257859" w:rsidR="00FA4548" w:rsidRDefault="00FE5FB6" w:rsidP="00617FAA">
      <w:r>
        <w:rPr>
          <w:noProof/>
        </w:rPr>
        <w:drawing>
          <wp:anchor distT="0" distB="0" distL="114300" distR="114300" simplePos="0" relativeHeight="251693056" behindDoc="1" locked="0" layoutInCell="1" allowOverlap="1" wp14:anchorId="296BC58E" wp14:editId="4EBB56C4">
            <wp:simplePos x="0" y="0"/>
            <wp:positionH relativeFrom="column">
              <wp:posOffset>2767054</wp:posOffset>
            </wp:positionH>
            <wp:positionV relativeFrom="paragraph">
              <wp:posOffset>475284</wp:posOffset>
            </wp:positionV>
            <wp:extent cx="1304014" cy="13040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asander_contact_info.png"/>
                    <pic:cNvPicPr/>
                  </pic:nvPicPr>
                  <pic:blipFill>
                    <a:blip r:embed="rId64"/>
                    <a:stretch>
                      <a:fillRect/>
                    </a:stretch>
                  </pic:blipFill>
                  <pic:spPr>
                    <a:xfrm>
                      <a:off x="0" y="0"/>
                      <a:ext cx="1304534" cy="1304534"/>
                    </a:xfrm>
                    <a:prstGeom prst="rect">
                      <a:avLst/>
                    </a:prstGeom>
                  </pic:spPr>
                </pic:pic>
              </a:graphicData>
            </a:graphic>
            <wp14:sizeRelH relativeFrom="margin">
              <wp14:pctWidth>0</wp14:pctWidth>
            </wp14:sizeRelH>
            <wp14:sizeRelV relativeFrom="margin">
              <wp14:pctHeight>0</wp14:pctHeight>
            </wp14:sizeRelV>
          </wp:anchor>
        </w:drawing>
      </w:r>
      <w:r w:rsidR="00D16A85">
        <w:rPr>
          <w:noProof/>
        </w:rPr>
        <w:drawing>
          <wp:anchor distT="0" distB="0" distL="114300" distR="114300" simplePos="0" relativeHeight="251686912" behindDoc="0" locked="0" layoutInCell="1" allowOverlap="1" wp14:anchorId="6122F708" wp14:editId="156BD190">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8365" cy="1438365"/>
                    </a:xfrm>
                    <a:prstGeom prst="rect">
                      <a:avLst/>
                    </a:prstGeom>
                  </pic:spPr>
                </pic:pic>
              </a:graphicData>
            </a:graphic>
            <wp14:sizeRelH relativeFrom="margin">
              <wp14:pctWidth>0</wp14:pctWidth>
            </wp14:sizeRelH>
            <wp14:sizeRelV relativeFrom="margin">
              <wp14:pctHeight>0</wp14:pctHeight>
            </wp14:sizeRelV>
          </wp:anchor>
        </w:drawing>
      </w:r>
      <w:r w:rsidR="00D16A85">
        <w:br/>
        <w:t>Whitepaper Link QR Code:</w:t>
      </w:r>
      <w:r>
        <w:tab/>
      </w:r>
      <w:r>
        <w:tab/>
      </w:r>
      <w:r>
        <w:tab/>
        <w:t>Onasander Contact Information:</w:t>
      </w:r>
      <w:r w:rsidR="00D16A85">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A759483">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4D33355D" w:rsidR="00695FA5" w:rsidRDefault="00695FA5" w:rsidP="00617FAA"/>
    <w:sectPr w:rsidR="00695FA5" w:rsidSect="007529C4">
      <w:headerReference w:type="default" r:id="rId65"/>
      <w:footerReference w:type="default" r:id="rId66"/>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607F7" w14:textId="77777777" w:rsidR="00DE1E6E" w:rsidRDefault="00DE1E6E" w:rsidP="00535AB6">
      <w:r>
        <w:separator/>
      </w:r>
    </w:p>
  </w:endnote>
  <w:endnote w:type="continuationSeparator" w:id="0">
    <w:p w14:paraId="46AE1F62" w14:textId="77777777" w:rsidR="00DE1E6E" w:rsidRDefault="00DE1E6E"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FBC26" w14:textId="77777777" w:rsidR="00DE1E6E" w:rsidRDefault="00DE1E6E" w:rsidP="00535AB6">
      <w:r>
        <w:separator/>
      </w:r>
    </w:p>
  </w:footnote>
  <w:footnote w:type="continuationSeparator" w:id="0">
    <w:p w14:paraId="27AA9C36" w14:textId="77777777" w:rsidR="00DE1E6E" w:rsidRDefault="00DE1E6E"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306D"/>
    <w:rsid w:val="000B39B2"/>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65B8F"/>
    <w:rsid w:val="005708BF"/>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690"/>
    <w:rsid w:val="008B4325"/>
    <w:rsid w:val="008B7458"/>
    <w:rsid w:val="008C079B"/>
    <w:rsid w:val="008C1096"/>
    <w:rsid w:val="008C1480"/>
    <w:rsid w:val="008C1496"/>
    <w:rsid w:val="008C3A63"/>
    <w:rsid w:val="008C7068"/>
    <w:rsid w:val="008D1A2C"/>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B0044F"/>
    <w:rsid w:val="00B010FA"/>
    <w:rsid w:val="00B0314D"/>
    <w:rsid w:val="00B039D6"/>
    <w:rsid w:val="00B07087"/>
    <w:rsid w:val="00B07378"/>
    <w:rsid w:val="00B07DDD"/>
    <w:rsid w:val="00B10090"/>
    <w:rsid w:val="00B11B46"/>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27F6"/>
    <w:rsid w:val="00C635BE"/>
    <w:rsid w:val="00C63B92"/>
    <w:rsid w:val="00C7455F"/>
    <w:rsid w:val="00C74702"/>
    <w:rsid w:val="00C74E6E"/>
    <w:rsid w:val="00C76987"/>
    <w:rsid w:val="00C76F89"/>
    <w:rsid w:val="00C77467"/>
    <w:rsid w:val="00C779CF"/>
    <w:rsid w:val="00C77CBC"/>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E1E6E"/>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5FB6"/>
    <w:rsid w:val="00FE7657"/>
    <w:rsid w:val="00FE796D"/>
    <w:rsid w:val="00FF0356"/>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s://twitter.com/OnasanderICO" TargetMode="External"/><Relationship Id="rId50" Type="http://schemas.openxmlformats.org/officeDocument/2006/relationships/hyperlink" Target="https://www.facebook.com/onasander.ico.bank" TargetMode="External"/><Relationship Id="rId55" Type="http://schemas.openxmlformats.org/officeDocument/2006/relationships/image" Target="media/image30.png"/><Relationship Id="rId63" Type="http://schemas.openxmlformats.org/officeDocument/2006/relationships/hyperlink" Target="https://plus.google.com/109672890307005343634" TargetMode="External"/><Relationship Id="rId68"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originstamp.org/u/4618f9f1-c283-a445-9ddb-9ea70d18e76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hyperlink" Target="http://www.Onsander.com" TargetMode="External"/><Relationship Id="rId40" Type="http://schemas.openxmlformats.org/officeDocument/2006/relationships/image" Target="media/image25.png"/><Relationship Id="rId45" Type="http://schemas.openxmlformats.org/officeDocument/2006/relationships/hyperlink" Target="https://www.facebook.com/onasander.ico.bank" TargetMode="External"/><Relationship Id="rId53" Type="http://schemas.openxmlformats.org/officeDocument/2006/relationships/hyperlink" Target="https://www.linkedin.com/in/onasander-ico-3862a7161/" TargetMode="External"/><Relationship Id="rId58" Type="http://schemas.openxmlformats.org/officeDocument/2006/relationships/image" Target="media/image31.png"/><Relationship Id="rId66"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s://discordapp.com/invite/8tyyX8g" TargetMode="External"/><Relationship Id="rId61"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hyperlink" Target="https://bitcointalk.org/index.php?topic=3948353.0" TargetMode="External"/><Relationship Id="rId52" Type="http://schemas.openxmlformats.org/officeDocument/2006/relationships/image" Target="media/image29.png"/><Relationship Id="rId60" Type="http://schemas.openxmlformats.org/officeDocument/2006/relationships/hyperlink" Target="https://plus.google.com/109672890307005343634" TargetMode="External"/><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hyperlink" Target="http://www.Onasander.com" TargetMode="External"/><Relationship Id="rId48" Type="http://schemas.openxmlformats.org/officeDocument/2006/relationships/hyperlink" Target="https://www.linkedin.com/in/onasander-ico-3862a7161/" TargetMode="External"/><Relationship Id="rId56" Type="http://schemas.openxmlformats.org/officeDocument/2006/relationships/hyperlink" Target="https://github.com/onasander" TargetMode="External"/><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github.com/onasander"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t.me/joinchat/G52Z0g2M0gnvX6L-92UZvA" TargetMode="External"/><Relationship Id="rId67"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hyperlink" Target="https://twitter.com/OnasanderICO" TargetMode="External"/><Relationship Id="rId54" Type="http://schemas.openxmlformats.org/officeDocument/2006/relationships/hyperlink" Target="https://t.me/joinchat/G52Z0g2M0gnvX6L-92UZvA" TargetMode="External"/><Relationship Id="rId62" Type="http://schemas.openxmlformats.org/officeDocument/2006/relationships/hyperlink" Target="https://discordapp.com/invite/8tyyX8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3EBE"/>
    <w:rsid w:val="00237F4C"/>
    <w:rsid w:val="00243EC1"/>
    <w:rsid w:val="00272945"/>
    <w:rsid w:val="002A4F9C"/>
    <w:rsid w:val="002C1481"/>
    <w:rsid w:val="00335942"/>
    <w:rsid w:val="0036636D"/>
    <w:rsid w:val="00381FF9"/>
    <w:rsid w:val="003C1F4C"/>
    <w:rsid w:val="0044729A"/>
    <w:rsid w:val="004910F5"/>
    <w:rsid w:val="004B31F5"/>
    <w:rsid w:val="004B7B29"/>
    <w:rsid w:val="004D19B5"/>
    <w:rsid w:val="004F0960"/>
    <w:rsid w:val="00577993"/>
    <w:rsid w:val="005D5B9D"/>
    <w:rsid w:val="00641933"/>
    <w:rsid w:val="0068629E"/>
    <w:rsid w:val="006C4343"/>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AD060EE-E74C-418B-AB8E-DCB20E3F9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3527</TotalTime>
  <Pages>39</Pages>
  <Words>9840</Words>
  <Characters>56090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1093</cp:revision>
  <cp:lastPrinted>2018-05-11T21:06:00Z</cp:lastPrinted>
  <dcterms:created xsi:type="dcterms:W3CDTF">2018-03-13T23:37:00Z</dcterms:created>
  <dcterms:modified xsi:type="dcterms:W3CDTF">2018-05-18T15:04:00Z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